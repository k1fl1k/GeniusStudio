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9FC5" w14:textId="77777777" w:rsidR="005174E6" w:rsidRPr="00517DB0" w:rsidRDefault="005174E6" w:rsidP="00C468A4">
      <w:pPr>
        <w:ind w:firstLine="0"/>
        <w:jc w:val="center"/>
        <w:rPr>
          <w:rFonts w:cs="Times New Roman"/>
          <w:b/>
          <w:noProof w:val="0"/>
          <w:szCs w:val="28"/>
        </w:rPr>
      </w:pPr>
      <w:r w:rsidRPr="00517DB0">
        <w:rPr>
          <w:rFonts w:cs="Times New Roman"/>
          <w:b/>
          <w:noProof w:val="0"/>
          <w:szCs w:val="28"/>
        </w:rPr>
        <w:t>МІНІСТЕРСТВО ОСВІТИ І НАУКИ УКРАЇНИ</w:t>
      </w:r>
    </w:p>
    <w:p w14:paraId="6FC00F39" w14:textId="77777777" w:rsidR="005174E6" w:rsidRPr="00517DB0" w:rsidRDefault="005174E6" w:rsidP="00C468A4">
      <w:pPr>
        <w:ind w:firstLine="0"/>
        <w:jc w:val="center"/>
        <w:rPr>
          <w:rFonts w:cs="Times New Roman"/>
          <w:b/>
          <w:noProof w:val="0"/>
          <w:szCs w:val="28"/>
        </w:rPr>
      </w:pPr>
      <w:r w:rsidRPr="00517DB0">
        <w:rPr>
          <w:rFonts w:cs="Times New Roman"/>
          <w:b/>
          <w:noProof w:val="0"/>
          <w:szCs w:val="28"/>
        </w:rPr>
        <w:t xml:space="preserve">Природничо-гуманітарний </w:t>
      </w:r>
      <w:r w:rsidRPr="00517DB0">
        <w:rPr>
          <w:rFonts w:cs="Times New Roman"/>
          <w:b/>
          <w:noProof w:val="0"/>
          <w:color w:val="000000" w:themeColor="text1"/>
          <w:szCs w:val="28"/>
        </w:rPr>
        <w:t xml:space="preserve">фаховий </w:t>
      </w:r>
      <w:r w:rsidRPr="00517DB0">
        <w:rPr>
          <w:rFonts w:cs="Times New Roman"/>
          <w:b/>
          <w:noProof w:val="0"/>
          <w:szCs w:val="28"/>
        </w:rPr>
        <w:t>коледж</w:t>
      </w:r>
    </w:p>
    <w:p w14:paraId="3614E290" w14:textId="77777777" w:rsidR="005174E6" w:rsidRPr="00517DB0" w:rsidRDefault="005174E6" w:rsidP="00C468A4">
      <w:pPr>
        <w:ind w:firstLine="0"/>
        <w:jc w:val="center"/>
        <w:rPr>
          <w:rFonts w:cs="Times New Roman"/>
          <w:b/>
          <w:noProof w:val="0"/>
          <w:szCs w:val="28"/>
        </w:rPr>
      </w:pPr>
      <w:r w:rsidRPr="00517DB0">
        <w:rPr>
          <w:rFonts w:cs="Times New Roman"/>
          <w:b/>
          <w:noProof w:val="0"/>
          <w:szCs w:val="28"/>
        </w:rPr>
        <w:t>ДВНЗ «Ужгородський національний університет»</w:t>
      </w:r>
    </w:p>
    <w:p w14:paraId="5A4474AB" w14:textId="77777777" w:rsidR="005174E6" w:rsidRPr="00517DB0" w:rsidRDefault="005174E6" w:rsidP="00C468A4">
      <w:pPr>
        <w:tabs>
          <w:tab w:val="left" w:pos="3261"/>
        </w:tabs>
        <w:spacing w:before="480"/>
        <w:ind w:firstLine="0"/>
        <w:contextualSpacing w:val="0"/>
        <w:rPr>
          <w:b/>
          <w:bCs/>
          <w:i/>
          <w:iCs/>
          <w:noProof w:val="0"/>
          <w:szCs w:val="28"/>
        </w:rPr>
      </w:pPr>
      <w:r w:rsidRPr="00517DB0">
        <w:rPr>
          <w:b/>
          <w:bCs/>
          <w:i/>
          <w:iCs/>
          <w:noProof w:val="0"/>
          <w:szCs w:val="28"/>
        </w:rPr>
        <w:t>Реєстраційний номер</w:t>
      </w:r>
      <w:r w:rsidRPr="00517DB0">
        <w:rPr>
          <w:rFonts w:cs="Times New Roman"/>
          <w:noProof w:val="0"/>
          <w:szCs w:val="28"/>
          <w:u w:val="single"/>
        </w:rPr>
        <w:t> </w:t>
      </w:r>
      <w:r w:rsidRPr="00517DB0">
        <w:rPr>
          <w:rFonts w:cs="Times New Roman"/>
          <w:noProof w:val="0"/>
          <w:szCs w:val="28"/>
          <w:u w:val="single"/>
        </w:rPr>
        <w:tab/>
      </w:r>
    </w:p>
    <w:p w14:paraId="0F3CB378" w14:textId="77777777" w:rsidR="005174E6" w:rsidRPr="00517DB0" w:rsidRDefault="005174E6" w:rsidP="00C468A4">
      <w:pPr>
        <w:tabs>
          <w:tab w:val="left" w:pos="3261"/>
        </w:tabs>
        <w:ind w:firstLine="0"/>
        <w:rPr>
          <w:b/>
          <w:bCs/>
          <w:i/>
          <w:iCs/>
          <w:noProof w:val="0"/>
          <w:szCs w:val="28"/>
        </w:rPr>
      </w:pPr>
      <w:r w:rsidRPr="00517DB0">
        <w:rPr>
          <w:b/>
          <w:bCs/>
          <w:i/>
          <w:iCs/>
          <w:noProof w:val="0"/>
          <w:szCs w:val="28"/>
        </w:rPr>
        <w:t>Дата реєстрації</w:t>
      </w:r>
      <w:r w:rsidRPr="00517DB0">
        <w:rPr>
          <w:rFonts w:cs="Times New Roman"/>
          <w:noProof w:val="0"/>
          <w:szCs w:val="28"/>
          <w:u w:val="single"/>
        </w:rPr>
        <w:t> </w:t>
      </w:r>
      <w:r w:rsidRPr="00517DB0">
        <w:rPr>
          <w:rFonts w:cs="Times New Roman"/>
          <w:noProof w:val="0"/>
          <w:szCs w:val="28"/>
          <w:u w:val="single"/>
        </w:rPr>
        <w:tab/>
      </w:r>
    </w:p>
    <w:p w14:paraId="6B4F1599" w14:textId="53FC75E8" w:rsidR="004810C4" w:rsidRPr="005174E6" w:rsidRDefault="004810C4" w:rsidP="00C20E62">
      <w:pPr>
        <w:ind w:left="5245" w:firstLine="0"/>
        <w:rPr>
          <w:rFonts w:cs="Times New Roman"/>
          <w:szCs w:val="28"/>
        </w:rPr>
      </w:pPr>
      <w:r w:rsidRPr="00332E8C">
        <w:rPr>
          <w:rFonts w:cs="Times New Roman"/>
          <w:szCs w:val="28"/>
        </w:rPr>
        <w:t>Валько Максим Сергійович</w:t>
      </w:r>
    </w:p>
    <w:p w14:paraId="5685E7A4" w14:textId="77777777" w:rsidR="005174E6" w:rsidRPr="00517DB0" w:rsidRDefault="005174E6" w:rsidP="00C468A4">
      <w:pPr>
        <w:ind w:left="5245" w:firstLine="0"/>
        <w:rPr>
          <w:rFonts w:cs="Times New Roman"/>
          <w:noProof w:val="0"/>
          <w:szCs w:val="28"/>
        </w:rPr>
      </w:pPr>
      <w:r w:rsidRPr="00517DB0">
        <w:rPr>
          <w:rFonts w:cs="Times New Roman"/>
          <w:noProof w:val="0"/>
          <w:szCs w:val="28"/>
        </w:rPr>
        <w:t>студент ІІ курсу</w:t>
      </w:r>
    </w:p>
    <w:p w14:paraId="6A146B99" w14:textId="440792C7" w:rsidR="005174E6" w:rsidRPr="00295EB3" w:rsidRDefault="005174E6" w:rsidP="00C468A4">
      <w:pPr>
        <w:ind w:left="5245" w:firstLine="0"/>
        <w:rPr>
          <w:rFonts w:cs="Times New Roman"/>
          <w:noProof w:val="0"/>
          <w:szCs w:val="28"/>
          <w:lang w:val="ru-RU"/>
        </w:rPr>
      </w:pPr>
      <w:r w:rsidRPr="00517DB0">
        <w:rPr>
          <w:rFonts w:cs="Times New Roman"/>
          <w:noProof w:val="0"/>
          <w:szCs w:val="28"/>
        </w:rPr>
        <w:t>групи КН-2</w:t>
      </w:r>
      <w:r w:rsidR="00295EB3" w:rsidRPr="00295EB3">
        <w:rPr>
          <w:rFonts w:cs="Times New Roman"/>
          <w:noProof w:val="0"/>
          <w:szCs w:val="28"/>
          <w:lang w:val="ru-RU"/>
        </w:rPr>
        <w:t>4</w:t>
      </w:r>
    </w:p>
    <w:p w14:paraId="2C70B170" w14:textId="77777777" w:rsidR="005174E6" w:rsidRPr="00517DB0" w:rsidRDefault="005174E6" w:rsidP="00C468A4">
      <w:pPr>
        <w:ind w:left="5245" w:firstLine="0"/>
        <w:rPr>
          <w:rFonts w:cs="Times New Roman"/>
          <w:noProof w:val="0"/>
          <w:szCs w:val="28"/>
        </w:rPr>
      </w:pPr>
      <w:r w:rsidRPr="00517DB0">
        <w:rPr>
          <w:rFonts w:cs="Times New Roman"/>
          <w:noProof w:val="0"/>
          <w:szCs w:val="28"/>
        </w:rPr>
        <w:t>денної форми навчання</w:t>
      </w:r>
    </w:p>
    <w:p w14:paraId="7A53DBE4" w14:textId="4DF4FA3F" w:rsidR="005174E6" w:rsidRPr="00517DB0" w:rsidRDefault="00190A02" w:rsidP="00C468A4">
      <w:pPr>
        <w:ind w:left="5245" w:firstLine="0"/>
        <w:rPr>
          <w:rFonts w:cs="Times New Roman"/>
          <w:noProof w:val="0"/>
          <w:szCs w:val="28"/>
        </w:rPr>
      </w:pPr>
      <w:r w:rsidRPr="00517DB0">
        <w:rPr>
          <w:rFonts w:cs="Times New Roman"/>
          <w:noProof w:val="0"/>
          <w:szCs w:val="28"/>
        </w:rPr>
        <w:t>особова карта</w:t>
      </w:r>
      <w:r w:rsidR="005174E6" w:rsidRPr="00517DB0">
        <w:rPr>
          <w:rFonts w:cs="Times New Roman"/>
          <w:noProof w:val="0"/>
          <w:szCs w:val="28"/>
        </w:rPr>
        <w:t xml:space="preserve"> </w:t>
      </w:r>
      <w:r w:rsidR="006A10FD" w:rsidRPr="00517DB0">
        <w:rPr>
          <w:rFonts w:cs="Times New Roman"/>
          <w:szCs w:val="28"/>
        </w:rPr>
        <w:t>№</w:t>
      </w:r>
      <w:r w:rsidR="006A10FD">
        <w:rPr>
          <w:rFonts w:cs="Times New Roman"/>
          <w:szCs w:val="28"/>
          <w:lang w:val="ru-RU"/>
        </w:rPr>
        <w:t>253</w:t>
      </w:r>
      <w:r w:rsidR="00295EB3" w:rsidRPr="00295EB3">
        <w:rPr>
          <w:rFonts w:cs="Times New Roman"/>
          <w:szCs w:val="28"/>
          <w:lang w:val="ru-RU"/>
        </w:rPr>
        <w:t>001</w:t>
      </w:r>
      <w:r w:rsidR="006A10FD">
        <w:rPr>
          <w:rFonts w:cs="Times New Roman"/>
          <w:szCs w:val="28"/>
          <w:lang w:val="ru-RU"/>
        </w:rPr>
        <w:t>ФМБД</w:t>
      </w:r>
    </w:p>
    <w:p w14:paraId="7E27C198" w14:textId="77777777" w:rsidR="005174E6" w:rsidRPr="00517DB0" w:rsidRDefault="005174E6" w:rsidP="00C468A4">
      <w:pPr>
        <w:spacing w:before="1080"/>
        <w:ind w:firstLine="0"/>
        <w:contextualSpacing w:val="0"/>
        <w:jc w:val="center"/>
        <w:rPr>
          <w:rFonts w:cs="Times New Roman"/>
          <w:b/>
          <w:noProof w:val="0"/>
          <w:szCs w:val="28"/>
        </w:rPr>
      </w:pPr>
      <w:r w:rsidRPr="00517DB0">
        <w:rPr>
          <w:rFonts w:cs="Times New Roman"/>
          <w:b/>
          <w:noProof w:val="0"/>
          <w:szCs w:val="28"/>
        </w:rPr>
        <w:t>ЗВІТНА РОБОТА</w:t>
      </w:r>
    </w:p>
    <w:p w14:paraId="563AE984" w14:textId="77777777" w:rsidR="005174E6" w:rsidRPr="00517DB0" w:rsidRDefault="005174E6" w:rsidP="005174E6">
      <w:pPr>
        <w:ind w:firstLine="0"/>
        <w:jc w:val="center"/>
        <w:rPr>
          <w:rFonts w:cs="Times New Roman"/>
          <w:b/>
          <w:noProof w:val="0"/>
          <w:szCs w:val="28"/>
        </w:rPr>
      </w:pPr>
      <w:r w:rsidRPr="00517DB0">
        <w:rPr>
          <w:rFonts w:cs="Times New Roman"/>
          <w:b/>
          <w:noProof w:val="0"/>
          <w:szCs w:val="28"/>
        </w:rPr>
        <w:t>з навчальної практики</w:t>
      </w:r>
    </w:p>
    <w:p w14:paraId="2D1D4C30" w14:textId="77777777" w:rsidR="005174E6" w:rsidRPr="00517DB0" w:rsidRDefault="005174E6" w:rsidP="005174E6">
      <w:pPr>
        <w:ind w:firstLine="0"/>
        <w:jc w:val="center"/>
        <w:rPr>
          <w:rFonts w:cs="Times New Roman"/>
          <w:b/>
          <w:noProof w:val="0"/>
          <w:szCs w:val="28"/>
        </w:rPr>
      </w:pPr>
      <w:r w:rsidRPr="00517DB0">
        <w:rPr>
          <w:rFonts w:cs="Times New Roman"/>
          <w:b/>
          <w:noProof w:val="0"/>
          <w:szCs w:val="28"/>
        </w:rPr>
        <w:t>на тему:</w:t>
      </w:r>
    </w:p>
    <w:p w14:paraId="176A5981" w14:textId="77777777" w:rsidR="004810C4" w:rsidRPr="005174E6" w:rsidRDefault="004810C4" w:rsidP="004810C4">
      <w:pPr>
        <w:ind w:firstLine="0"/>
        <w:jc w:val="center"/>
        <w:rPr>
          <w:rFonts w:cs="Times New Roman"/>
          <w:b/>
          <w:szCs w:val="28"/>
        </w:rPr>
      </w:pPr>
      <w:r w:rsidRPr="00F2520C">
        <w:rPr>
          <w:rFonts w:cs="Times New Roman"/>
          <w:b/>
          <w:szCs w:val="28"/>
        </w:rPr>
        <w:t>Розробка консольного додатку</w:t>
      </w:r>
      <w:r>
        <w:rPr>
          <w:rFonts w:cs="Times New Roman"/>
          <w:b/>
          <w:szCs w:val="28"/>
        </w:rPr>
        <w:t xml:space="preserve"> «</w:t>
      </w:r>
      <w:r w:rsidRPr="00086B8E">
        <w:rPr>
          <w:rFonts w:cs="Times New Roman"/>
          <w:b/>
          <w:szCs w:val="28"/>
        </w:rPr>
        <w:t>CatalogGenius Studio</w:t>
      </w:r>
      <w:r>
        <w:rPr>
          <w:rFonts w:cs="Times New Roman"/>
          <w:b/>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5174E6" w:rsidRPr="00517DB0" w14:paraId="60D359FF" w14:textId="77777777" w:rsidTr="00BB7625">
        <w:tc>
          <w:tcPr>
            <w:tcW w:w="5245" w:type="dxa"/>
            <w:vAlign w:val="center"/>
          </w:tcPr>
          <w:p w14:paraId="2B57C964" w14:textId="77777777" w:rsidR="005174E6" w:rsidRPr="00517DB0" w:rsidRDefault="005174E6" w:rsidP="00BB7625">
            <w:pPr>
              <w:pStyle w:val="NoSpacing"/>
              <w:spacing w:line="360" w:lineRule="auto"/>
              <w:ind w:firstLine="0"/>
              <w:rPr>
                <w:rFonts w:cs="Times New Roman"/>
                <w:b/>
                <w:szCs w:val="28"/>
                <w:lang w:val="uk-UA"/>
              </w:rPr>
            </w:pPr>
            <w:r w:rsidRPr="00517DB0">
              <w:rPr>
                <w:rFonts w:cs="Times New Roman"/>
                <w:b/>
                <w:szCs w:val="28"/>
                <w:lang w:val="uk-UA"/>
              </w:rPr>
              <w:t>Допущено до захисту</w:t>
            </w:r>
          </w:p>
        </w:tc>
        <w:tc>
          <w:tcPr>
            <w:tcW w:w="4100" w:type="dxa"/>
            <w:vAlign w:val="center"/>
          </w:tcPr>
          <w:p w14:paraId="61D5C42A" w14:textId="77777777" w:rsidR="005174E6" w:rsidRPr="00517DB0" w:rsidRDefault="005174E6" w:rsidP="00BB7625">
            <w:pPr>
              <w:pStyle w:val="NoSpacing"/>
              <w:spacing w:line="360" w:lineRule="auto"/>
              <w:ind w:firstLine="0"/>
              <w:rPr>
                <w:rFonts w:cs="Times New Roman"/>
                <w:b/>
                <w:szCs w:val="28"/>
                <w:lang w:val="uk-UA"/>
              </w:rPr>
            </w:pPr>
            <w:r w:rsidRPr="00517DB0">
              <w:rPr>
                <w:rFonts w:cs="Times New Roman"/>
                <w:b/>
                <w:szCs w:val="28"/>
                <w:lang w:val="uk-UA"/>
              </w:rPr>
              <w:t>Науковий керівник:</w:t>
            </w:r>
          </w:p>
        </w:tc>
      </w:tr>
      <w:tr w:rsidR="005174E6" w:rsidRPr="00517DB0" w14:paraId="0CE3338A" w14:textId="77777777" w:rsidTr="00BB7625">
        <w:tc>
          <w:tcPr>
            <w:tcW w:w="5245" w:type="dxa"/>
          </w:tcPr>
          <w:p w14:paraId="27306434" w14:textId="77777777" w:rsidR="005174E6" w:rsidRPr="00517DB0" w:rsidRDefault="005174E6" w:rsidP="00C468A4">
            <w:pPr>
              <w:tabs>
                <w:tab w:val="left" w:pos="1305"/>
                <w:tab w:val="left" w:pos="2868"/>
              </w:tabs>
              <w:ind w:firstLine="0"/>
              <w:rPr>
                <w:rFonts w:cs="Times New Roman"/>
                <w:noProof w:val="0"/>
                <w:szCs w:val="28"/>
              </w:rPr>
            </w:pPr>
            <w:r w:rsidRPr="00517DB0">
              <w:rPr>
                <w:rFonts w:cs="Times New Roman"/>
                <w:noProof w:val="0"/>
                <w:szCs w:val="28"/>
              </w:rPr>
              <w:t>Дата «</w:t>
            </w:r>
            <w:r w:rsidRPr="00517DB0">
              <w:rPr>
                <w:rFonts w:cs="Times New Roman"/>
                <w:noProof w:val="0"/>
                <w:szCs w:val="28"/>
                <w:u w:val="single"/>
              </w:rPr>
              <w:tab/>
            </w:r>
            <w:r w:rsidRPr="00517DB0">
              <w:rPr>
                <w:rFonts w:cs="Times New Roman"/>
                <w:noProof w:val="0"/>
                <w:szCs w:val="28"/>
              </w:rPr>
              <w:t>»</w:t>
            </w:r>
            <w:r w:rsidRPr="00517DB0">
              <w:rPr>
                <w:rFonts w:cs="Times New Roman"/>
                <w:noProof w:val="0"/>
                <w:szCs w:val="28"/>
                <w:u w:val="single"/>
              </w:rPr>
              <w:tab/>
            </w:r>
            <w:r w:rsidRPr="00517DB0">
              <w:rPr>
                <w:rFonts w:cs="Times New Roman"/>
                <w:noProof w:val="0"/>
                <w:szCs w:val="28"/>
              </w:rPr>
              <w:t>202</w:t>
            </w:r>
            <w:r w:rsidR="000737EF" w:rsidRPr="00517DB0">
              <w:rPr>
                <w:rFonts w:cs="Times New Roman"/>
                <w:noProof w:val="0"/>
                <w:szCs w:val="28"/>
              </w:rPr>
              <w:t>3</w:t>
            </w:r>
            <w:r w:rsidRPr="00517DB0">
              <w:rPr>
                <w:rFonts w:cs="Times New Roman"/>
                <w:noProof w:val="0"/>
                <w:szCs w:val="28"/>
              </w:rPr>
              <w:t xml:space="preserve"> р.</w:t>
            </w:r>
          </w:p>
          <w:p w14:paraId="0680ED32" w14:textId="77777777" w:rsidR="005174E6" w:rsidRPr="00517DB0" w:rsidRDefault="005174E6" w:rsidP="005174E6">
            <w:pPr>
              <w:tabs>
                <w:tab w:val="left" w:pos="3715"/>
              </w:tabs>
              <w:ind w:firstLine="0"/>
              <w:rPr>
                <w:rFonts w:cs="Times New Roman"/>
                <w:noProof w:val="0"/>
                <w:szCs w:val="28"/>
              </w:rPr>
            </w:pPr>
            <w:r w:rsidRPr="00517DB0">
              <w:rPr>
                <w:rFonts w:cs="Times New Roman"/>
                <w:noProof w:val="0"/>
                <w:szCs w:val="28"/>
              </w:rPr>
              <w:t>Підпис</w:t>
            </w:r>
            <w:r w:rsidRPr="00517DB0">
              <w:rPr>
                <w:rFonts w:cs="Times New Roman"/>
                <w:noProof w:val="0"/>
                <w:szCs w:val="28"/>
                <w:u w:val="single"/>
              </w:rPr>
              <w:t> </w:t>
            </w:r>
            <w:r w:rsidRPr="00517DB0">
              <w:rPr>
                <w:rFonts w:cs="Times New Roman"/>
                <w:noProof w:val="0"/>
                <w:szCs w:val="28"/>
                <w:u w:val="single"/>
              </w:rPr>
              <w:tab/>
            </w:r>
          </w:p>
        </w:tc>
        <w:tc>
          <w:tcPr>
            <w:tcW w:w="4100" w:type="dxa"/>
          </w:tcPr>
          <w:p w14:paraId="1B184386" w14:textId="2E44B513" w:rsidR="005174E6" w:rsidRPr="002D6D10" w:rsidRDefault="006A10FD" w:rsidP="005174E6">
            <w:pPr>
              <w:pStyle w:val="NoSpacing"/>
              <w:spacing w:line="360" w:lineRule="auto"/>
              <w:ind w:firstLine="0"/>
              <w:rPr>
                <w:rFonts w:cs="Times New Roman"/>
                <w:b/>
                <w:szCs w:val="28"/>
                <w:lang w:val="en-US"/>
              </w:rPr>
            </w:pPr>
            <w:r w:rsidRPr="005174E6">
              <w:rPr>
                <w:rFonts w:cs="Times New Roman"/>
                <w:b/>
                <w:noProof/>
                <w:szCs w:val="28"/>
                <w:lang w:val="uk-UA"/>
              </w:rPr>
              <w:t xml:space="preserve">Викл. </w:t>
            </w:r>
            <w:r w:rsidR="004810C4" w:rsidRPr="00197C2E">
              <w:rPr>
                <w:b/>
                <w:bCs/>
              </w:rPr>
              <w:t>Верещагін О. О.</w:t>
            </w:r>
          </w:p>
        </w:tc>
      </w:tr>
    </w:tbl>
    <w:p w14:paraId="033CF008" w14:textId="12E05A5B" w:rsidR="005174E6" w:rsidRPr="00517DB0" w:rsidRDefault="005174E6" w:rsidP="005174E6">
      <w:pPr>
        <w:tabs>
          <w:tab w:val="left" w:pos="3261"/>
          <w:tab w:val="left" w:pos="5245"/>
        </w:tabs>
        <w:spacing w:before="720"/>
        <w:ind w:firstLine="0"/>
        <w:contextualSpacing w:val="0"/>
        <w:rPr>
          <w:rFonts w:cs="Times New Roman"/>
          <w:bCs/>
          <w:noProof w:val="0"/>
          <w:szCs w:val="28"/>
        </w:rPr>
      </w:pPr>
      <w:r w:rsidRPr="00517DB0">
        <w:rPr>
          <w:rFonts w:cs="Times New Roman"/>
          <w:b/>
          <w:noProof w:val="0"/>
          <w:szCs w:val="28"/>
        </w:rPr>
        <w:t>Робота захищена «</w:t>
      </w:r>
      <w:r w:rsidRPr="00517DB0">
        <w:rPr>
          <w:rFonts w:cs="Times New Roman"/>
          <w:noProof w:val="0"/>
          <w:szCs w:val="28"/>
          <w:u w:val="single"/>
        </w:rPr>
        <w:tab/>
        <w:t> </w:t>
      </w:r>
      <w:r w:rsidRPr="00517DB0">
        <w:rPr>
          <w:rFonts w:cs="Times New Roman"/>
          <w:b/>
          <w:noProof w:val="0"/>
          <w:szCs w:val="28"/>
        </w:rPr>
        <w:t xml:space="preserve">» </w:t>
      </w:r>
      <w:r w:rsidRPr="00517DB0">
        <w:rPr>
          <w:rFonts w:cs="Times New Roman"/>
          <w:noProof w:val="0"/>
          <w:szCs w:val="28"/>
          <w:u w:val="single"/>
        </w:rPr>
        <w:tab/>
        <w:t> </w:t>
      </w:r>
      <w:r w:rsidRPr="00517DB0">
        <w:rPr>
          <w:rFonts w:cs="Times New Roman"/>
          <w:b/>
          <w:noProof w:val="0"/>
          <w:szCs w:val="28"/>
        </w:rPr>
        <w:t xml:space="preserve"> 202</w:t>
      </w:r>
      <w:r w:rsidR="00295EB3">
        <w:rPr>
          <w:rFonts w:cs="Times New Roman"/>
          <w:b/>
          <w:noProof w:val="0"/>
          <w:szCs w:val="28"/>
        </w:rPr>
        <w:t>4</w:t>
      </w:r>
      <w:r w:rsidRPr="00517DB0">
        <w:rPr>
          <w:rFonts w:cs="Times New Roman"/>
          <w:b/>
          <w:noProof w:val="0"/>
          <w:szCs w:val="28"/>
        </w:rPr>
        <w:t xml:space="preserve"> р. </w:t>
      </w:r>
    </w:p>
    <w:p w14:paraId="53D10D8A" w14:textId="77777777" w:rsidR="005174E6" w:rsidRPr="00517DB0" w:rsidRDefault="005174E6" w:rsidP="005174E6">
      <w:pPr>
        <w:ind w:firstLine="0"/>
        <w:rPr>
          <w:rFonts w:cs="Times New Roman"/>
          <w:bCs/>
          <w:noProof w:val="0"/>
          <w:szCs w:val="28"/>
        </w:rPr>
      </w:pPr>
      <w:r w:rsidRPr="00517DB0">
        <w:rPr>
          <w:rFonts w:cs="Times New Roman"/>
          <w:b/>
          <w:noProof w:val="0"/>
          <w:szCs w:val="28"/>
        </w:rPr>
        <w:t>з оцінкою «</w:t>
      </w:r>
      <w:r w:rsidRPr="00517DB0">
        <w:rPr>
          <w:rFonts w:cs="Times New Roman"/>
          <w:noProof w:val="0"/>
          <w:szCs w:val="28"/>
          <w:u w:val="single"/>
        </w:rPr>
        <w:tab/>
        <w:t> </w:t>
      </w:r>
      <w:r w:rsidRPr="00517DB0">
        <w:rPr>
          <w:rFonts w:cs="Times New Roman"/>
          <w:b/>
          <w:noProof w:val="0"/>
          <w:szCs w:val="28"/>
        </w:rPr>
        <w:t>/</w:t>
      </w:r>
      <w:r w:rsidRPr="00517DB0">
        <w:rPr>
          <w:rFonts w:cs="Times New Roman"/>
          <w:noProof w:val="0"/>
          <w:szCs w:val="28"/>
          <w:u w:val="single"/>
        </w:rPr>
        <w:tab/>
        <w:t> </w:t>
      </w:r>
      <w:r w:rsidRPr="00517DB0">
        <w:rPr>
          <w:rFonts w:cs="Times New Roman"/>
          <w:b/>
          <w:noProof w:val="0"/>
          <w:szCs w:val="28"/>
        </w:rPr>
        <w:t>/</w:t>
      </w:r>
      <w:r w:rsidRPr="00517DB0">
        <w:rPr>
          <w:rFonts w:cs="Times New Roman"/>
          <w:noProof w:val="0"/>
          <w:szCs w:val="28"/>
          <w:u w:val="single"/>
        </w:rPr>
        <w:tab/>
        <w:t> </w:t>
      </w:r>
      <w:r w:rsidRPr="00517DB0">
        <w:rPr>
          <w:rFonts w:cs="Times New Roman"/>
          <w:b/>
          <w:noProof w:val="0"/>
          <w:szCs w:val="28"/>
        </w:rPr>
        <w:t>»</w:t>
      </w:r>
    </w:p>
    <w:p w14:paraId="16014E8A" w14:textId="77777777" w:rsidR="005174E6" w:rsidRPr="00517DB0" w:rsidRDefault="005174E6" w:rsidP="00C468A4">
      <w:pPr>
        <w:tabs>
          <w:tab w:val="left" w:pos="2977"/>
          <w:tab w:val="left" w:pos="9355"/>
        </w:tabs>
        <w:ind w:firstLine="0"/>
        <w:rPr>
          <w:rFonts w:cs="Times New Roman"/>
          <w:noProof w:val="0"/>
          <w:szCs w:val="28"/>
          <w:u w:val="single"/>
        </w:rPr>
      </w:pPr>
      <w:r w:rsidRPr="00517DB0">
        <w:rPr>
          <w:rFonts w:cs="Times New Roman"/>
          <w:b/>
          <w:noProof w:val="0"/>
          <w:szCs w:val="28"/>
        </w:rPr>
        <w:t>Підписи членів комісії</w:t>
      </w:r>
      <w:r w:rsidR="00C468A4" w:rsidRPr="00517DB0">
        <w:rPr>
          <w:rFonts w:cs="Times New Roman"/>
          <w:b/>
          <w:noProof w:val="0"/>
          <w:szCs w:val="28"/>
        </w:rPr>
        <w:tab/>
      </w:r>
      <w:r w:rsidRPr="00517DB0">
        <w:rPr>
          <w:rFonts w:cs="Times New Roman"/>
          <w:noProof w:val="0"/>
          <w:szCs w:val="28"/>
          <w:u w:val="single"/>
        </w:rPr>
        <w:t> </w:t>
      </w:r>
      <w:r w:rsidRPr="00517DB0">
        <w:rPr>
          <w:rFonts w:cs="Times New Roman"/>
          <w:noProof w:val="0"/>
          <w:szCs w:val="28"/>
          <w:u w:val="single"/>
        </w:rPr>
        <w:tab/>
      </w:r>
    </w:p>
    <w:p w14:paraId="4B2EC1B9" w14:textId="4BE48FD2" w:rsidR="003F689A" w:rsidRPr="00517DB0" w:rsidRDefault="005174E6" w:rsidP="00190A02">
      <w:pPr>
        <w:spacing w:before="1680"/>
        <w:ind w:firstLine="0"/>
        <w:contextualSpacing w:val="0"/>
        <w:jc w:val="center"/>
        <w:rPr>
          <w:noProof w:val="0"/>
          <w:szCs w:val="28"/>
        </w:rPr>
        <w:sectPr w:rsidR="003F689A" w:rsidRPr="00517DB0" w:rsidSect="006E4C2C">
          <w:headerReference w:type="first" r:id="rId8"/>
          <w:pgSz w:w="11906" w:h="16838"/>
          <w:pgMar w:top="709" w:right="850" w:bottom="1134" w:left="1701" w:header="708" w:footer="708" w:gutter="0"/>
          <w:cols w:space="708"/>
          <w:docGrid w:linePitch="360"/>
        </w:sectPr>
      </w:pPr>
      <w:r w:rsidRPr="00517DB0">
        <w:rPr>
          <w:noProof w:val="0"/>
          <w:szCs w:val="28"/>
        </w:rPr>
        <w:t>Ужгород 202</w:t>
      </w:r>
      <w:r w:rsidR="00295EB3">
        <w:rPr>
          <w:noProof w:val="0"/>
          <w:szCs w:val="28"/>
        </w:rPr>
        <w:t>4</w:t>
      </w:r>
    </w:p>
    <w:p w14:paraId="5BCABBE2" w14:textId="77777777" w:rsidR="00B14411" w:rsidRPr="00517DB0" w:rsidRDefault="00896E83" w:rsidP="00AE6930">
      <w:pPr>
        <w:ind w:firstLine="0"/>
        <w:jc w:val="center"/>
        <w:rPr>
          <w:noProof w:val="0"/>
        </w:rPr>
      </w:pPr>
      <w:r w:rsidRPr="00517DB0">
        <w:rPr>
          <w:noProof w:val="0"/>
        </w:rPr>
        <w:lastRenderedPageBreak/>
        <w:t>ЗМІСТ</w:t>
      </w:r>
    </w:p>
    <w:p w14:paraId="0B96B99A" w14:textId="77777777" w:rsidR="00353B2A" w:rsidRPr="00517DB0" w:rsidRDefault="00353B2A" w:rsidP="00A17E05">
      <w:pPr>
        <w:pStyle w:val="TOC1"/>
        <w:rPr>
          <w:noProof w:val="0"/>
        </w:rPr>
      </w:pPr>
      <w:r w:rsidRPr="00517DB0">
        <w:rPr>
          <w:noProof w:val="0"/>
        </w:rPr>
        <w:t>ВСТУП</w:t>
      </w:r>
      <w:r w:rsidRPr="00517DB0">
        <w:rPr>
          <w:noProof w:val="0"/>
        </w:rPr>
        <w:tab/>
        <w:t>3</w:t>
      </w:r>
    </w:p>
    <w:p w14:paraId="3A0B0CCF" w14:textId="68D4EEC3" w:rsidR="00230ABC" w:rsidRDefault="00062CDA">
      <w:pPr>
        <w:pStyle w:val="TOC1"/>
        <w:rPr>
          <w:rFonts w:asciiTheme="minorHAnsi" w:eastAsiaTheme="minorEastAsia" w:hAnsiTheme="minorHAnsi" w:cstheme="minorBidi"/>
          <w:iCs w:val="0"/>
          <w:kern w:val="2"/>
          <w:sz w:val="22"/>
          <w:szCs w:val="22"/>
          <w:lang w:val="ru-UA" w:eastAsia="ru-UA"/>
          <w14:ligatures w14:val="standardContextual"/>
        </w:rPr>
      </w:pPr>
      <w:r w:rsidRPr="00517DB0">
        <w:rPr>
          <w:noProof w:val="0"/>
        </w:rPr>
        <w:fldChar w:fldCharType="begin"/>
      </w:r>
      <w:r w:rsidRPr="00517DB0">
        <w:rPr>
          <w:noProof w:val="0"/>
        </w:rPr>
        <w:instrText xml:space="preserve"> TOC \o "1-3" \h \z \u </w:instrText>
      </w:r>
      <w:r w:rsidRPr="00517DB0">
        <w:rPr>
          <w:noProof w:val="0"/>
        </w:rPr>
        <w:fldChar w:fldCharType="separate"/>
      </w:r>
      <w:hyperlink w:anchor="_Toc164966789" w:history="1">
        <w:r w:rsidR="00230ABC" w:rsidRPr="00226CF8">
          <w:rPr>
            <w:rStyle w:val="Hyperlink"/>
          </w:rPr>
          <w:t>1 ТЕОРЕТИЧНА ЧАСТИНА</w:t>
        </w:r>
        <w:r w:rsidR="00230ABC">
          <w:rPr>
            <w:webHidden/>
          </w:rPr>
          <w:tab/>
        </w:r>
        <w:r w:rsidR="00230ABC">
          <w:rPr>
            <w:webHidden/>
          </w:rPr>
          <w:fldChar w:fldCharType="begin"/>
        </w:r>
        <w:r w:rsidR="00230ABC">
          <w:rPr>
            <w:webHidden/>
          </w:rPr>
          <w:instrText xml:space="preserve"> PAGEREF _Toc164966789 \h </w:instrText>
        </w:r>
        <w:r w:rsidR="00230ABC">
          <w:rPr>
            <w:webHidden/>
          </w:rPr>
        </w:r>
        <w:r w:rsidR="00230ABC">
          <w:rPr>
            <w:webHidden/>
          </w:rPr>
          <w:fldChar w:fldCharType="separate"/>
        </w:r>
        <w:r w:rsidR="00230ABC">
          <w:rPr>
            <w:webHidden/>
          </w:rPr>
          <w:t>5</w:t>
        </w:r>
        <w:r w:rsidR="00230ABC">
          <w:rPr>
            <w:webHidden/>
          </w:rPr>
          <w:fldChar w:fldCharType="end"/>
        </w:r>
      </w:hyperlink>
    </w:p>
    <w:p w14:paraId="54F72E73" w14:textId="2E6C1CAF" w:rsidR="00230ABC" w:rsidRDefault="00230ABC">
      <w:pPr>
        <w:pStyle w:val="TOC2"/>
        <w:rPr>
          <w:rFonts w:asciiTheme="minorHAnsi" w:eastAsiaTheme="minorEastAsia" w:hAnsiTheme="minorHAnsi"/>
          <w:bCs w:val="0"/>
          <w:kern w:val="2"/>
          <w:sz w:val="22"/>
          <w:lang w:val="ru-UA" w:eastAsia="ru-UA"/>
          <w14:ligatures w14:val="standardContextual"/>
        </w:rPr>
      </w:pPr>
      <w:hyperlink w:anchor="_Toc164966790" w:history="1">
        <w:r w:rsidRPr="00226CF8">
          <w:rPr>
            <w:rStyle w:val="Hyperlink"/>
            <w14:scene3d>
              <w14:camera w14:prst="orthographicFront"/>
              <w14:lightRig w14:rig="threePt" w14:dir="t">
                <w14:rot w14:lat="0" w14:lon="0" w14:rev="0"/>
              </w14:lightRig>
            </w14:scene3d>
          </w:rPr>
          <w:t>1.1</w:t>
        </w:r>
        <w:r w:rsidRPr="00226CF8">
          <w:rPr>
            <w:rStyle w:val="Hyperlink"/>
          </w:rPr>
          <w:t xml:space="preserve"> Теоретичні відомості про предметну область</w:t>
        </w:r>
        <w:r>
          <w:rPr>
            <w:webHidden/>
          </w:rPr>
          <w:tab/>
        </w:r>
        <w:r>
          <w:rPr>
            <w:webHidden/>
          </w:rPr>
          <w:fldChar w:fldCharType="begin"/>
        </w:r>
        <w:r>
          <w:rPr>
            <w:webHidden/>
          </w:rPr>
          <w:instrText xml:space="preserve"> PAGEREF _Toc164966790 \h </w:instrText>
        </w:r>
        <w:r>
          <w:rPr>
            <w:webHidden/>
          </w:rPr>
        </w:r>
        <w:r>
          <w:rPr>
            <w:webHidden/>
          </w:rPr>
          <w:fldChar w:fldCharType="separate"/>
        </w:r>
        <w:r>
          <w:rPr>
            <w:webHidden/>
          </w:rPr>
          <w:t>5</w:t>
        </w:r>
        <w:r>
          <w:rPr>
            <w:webHidden/>
          </w:rPr>
          <w:fldChar w:fldCharType="end"/>
        </w:r>
      </w:hyperlink>
    </w:p>
    <w:p w14:paraId="29BDD608" w14:textId="466681E7" w:rsidR="00230ABC" w:rsidRDefault="00230ABC">
      <w:pPr>
        <w:pStyle w:val="TOC3"/>
        <w:rPr>
          <w:rFonts w:asciiTheme="minorHAnsi" w:eastAsiaTheme="minorEastAsia" w:hAnsiTheme="minorHAnsi"/>
          <w:kern w:val="2"/>
          <w:sz w:val="22"/>
          <w:szCs w:val="22"/>
          <w:lang w:val="ru-UA" w:eastAsia="ru-UA"/>
          <w14:ligatures w14:val="standardContextual"/>
        </w:rPr>
      </w:pPr>
      <w:hyperlink w:anchor="_Toc164966791" w:history="1">
        <w:r w:rsidRPr="00226CF8">
          <w:rPr>
            <w:rStyle w:val="Hyperlink"/>
          </w:rPr>
          <w:t>1.1.1 Каталог фізичних товарів</w:t>
        </w:r>
        <w:r>
          <w:rPr>
            <w:webHidden/>
          </w:rPr>
          <w:tab/>
        </w:r>
        <w:r>
          <w:rPr>
            <w:webHidden/>
          </w:rPr>
          <w:fldChar w:fldCharType="begin"/>
        </w:r>
        <w:r>
          <w:rPr>
            <w:webHidden/>
          </w:rPr>
          <w:instrText xml:space="preserve"> PAGEREF _Toc164966791 \h </w:instrText>
        </w:r>
        <w:r>
          <w:rPr>
            <w:webHidden/>
          </w:rPr>
        </w:r>
        <w:r>
          <w:rPr>
            <w:webHidden/>
          </w:rPr>
          <w:fldChar w:fldCharType="separate"/>
        </w:r>
        <w:r>
          <w:rPr>
            <w:webHidden/>
          </w:rPr>
          <w:t>5</w:t>
        </w:r>
        <w:r>
          <w:rPr>
            <w:webHidden/>
          </w:rPr>
          <w:fldChar w:fldCharType="end"/>
        </w:r>
      </w:hyperlink>
    </w:p>
    <w:p w14:paraId="72C8CC17" w14:textId="624F1A34" w:rsidR="00230ABC" w:rsidRDefault="00230ABC">
      <w:pPr>
        <w:pStyle w:val="TOC2"/>
        <w:rPr>
          <w:rFonts w:asciiTheme="minorHAnsi" w:eastAsiaTheme="minorEastAsia" w:hAnsiTheme="minorHAnsi"/>
          <w:bCs w:val="0"/>
          <w:kern w:val="2"/>
          <w:sz w:val="22"/>
          <w:lang w:val="ru-UA" w:eastAsia="ru-UA"/>
          <w14:ligatures w14:val="standardContextual"/>
        </w:rPr>
      </w:pPr>
      <w:hyperlink w:anchor="_Toc164966792" w:history="1">
        <w:r w:rsidRPr="00226CF8">
          <w:rPr>
            <w:rStyle w:val="Hyperlink"/>
            <w14:scene3d>
              <w14:camera w14:prst="orthographicFront"/>
              <w14:lightRig w14:rig="threePt" w14:dir="t">
                <w14:rot w14:lat="0" w14:lon="0" w14:rev="0"/>
              </w14:lightRig>
            </w14:scene3d>
          </w:rPr>
          <w:t>1.2</w:t>
        </w:r>
        <w:r w:rsidRPr="00226CF8">
          <w:rPr>
            <w:rStyle w:val="Hyperlink"/>
          </w:rPr>
          <w:t xml:space="preserve"> Опис предметної області та постановка задачі</w:t>
        </w:r>
        <w:r>
          <w:rPr>
            <w:webHidden/>
          </w:rPr>
          <w:tab/>
        </w:r>
        <w:r>
          <w:rPr>
            <w:webHidden/>
          </w:rPr>
          <w:fldChar w:fldCharType="begin"/>
        </w:r>
        <w:r>
          <w:rPr>
            <w:webHidden/>
          </w:rPr>
          <w:instrText xml:space="preserve"> PAGEREF _Toc164966792 \h </w:instrText>
        </w:r>
        <w:r>
          <w:rPr>
            <w:webHidden/>
          </w:rPr>
        </w:r>
        <w:r>
          <w:rPr>
            <w:webHidden/>
          </w:rPr>
          <w:fldChar w:fldCharType="separate"/>
        </w:r>
        <w:r>
          <w:rPr>
            <w:webHidden/>
          </w:rPr>
          <w:t>6</w:t>
        </w:r>
        <w:r>
          <w:rPr>
            <w:webHidden/>
          </w:rPr>
          <w:fldChar w:fldCharType="end"/>
        </w:r>
      </w:hyperlink>
    </w:p>
    <w:p w14:paraId="1C4A90BC" w14:textId="1265CABE" w:rsidR="00230ABC" w:rsidRDefault="00230ABC">
      <w:pPr>
        <w:pStyle w:val="TOC2"/>
        <w:rPr>
          <w:rFonts w:asciiTheme="minorHAnsi" w:eastAsiaTheme="minorEastAsia" w:hAnsiTheme="minorHAnsi"/>
          <w:bCs w:val="0"/>
          <w:kern w:val="2"/>
          <w:sz w:val="22"/>
          <w:lang w:val="ru-UA" w:eastAsia="ru-UA"/>
          <w14:ligatures w14:val="standardContextual"/>
        </w:rPr>
      </w:pPr>
      <w:hyperlink w:anchor="_Toc164966793" w:history="1">
        <w:r w:rsidRPr="00226CF8">
          <w:rPr>
            <w:rStyle w:val="Hyperlink"/>
            <w14:scene3d>
              <w14:camera w14:prst="orthographicFront"/>
              <w14:lightRig w14:rig="threePt" w14:dir="t">
                <w14:rot w14:lat="0" w14:lon="0" w14:rev="0"/>
              </w14:lightRig>
            </w14:scene3d>
          </w:rPr>
          <w:t>1.3</w:t>
        </w:r>
        <w:r w:rsidRPr="00226CF8">
          <w:rPr>
            <w:rStyle w:val="Hyperlink"/>
          </w:rPr>
          <w:t xml:space="preserve"> Огляд аналогів</w:t>
        </w:r>
        <w:r>
          <w:rPr>
            <w:webHidden/>
          </w:rPr>
          <w:tab/>
        </w:r>
        <w:r>
          <w:rPr>
            <w:webHidden/>
          </w:rPr>
          <w:fldChar w:fldCharType="begin"/>
        </w:r>
        <w:r>
          <w:rPr>
            <w:webHidden/>
          </w:rPr>
          <w:instrText xml:space="preserve"> PAGEREF _Toc164966793 \h </w:instrText>
        </w:r>
        <w:r>
          <w:rPr>
            <w:webHidden/>
          </w:rPr>
        </w:r>
        <w:r>
          <w:rPr>
            <w:webHidden/>
          </w:rPr>
          <w:fldChar w:fldCharType="separate"/>
        </w:r>
        <w:r>
          <w:rPr>
            <w:webHidden/>
          </w:rPr>
          <w:t>7</w:t>
        </w:r>
        <w:r>
          <w:rPr>
            <w:webHidden/>
          </w:rPr>
          <w:fldChar w:fldCharType="end"/>
        </w:r>
      </w:hyperlink>
    </w:p>
    <w:p w14:paraId="739F31DE" w14:textId="6A922CAD" w:rsidR="00230ABC" w:rsidRDefault="00230ABC">
      <w:pPr>
        <w:pStyle w:val="TOC2"/>
        <w:rPr>
          <w:rFonts w:asciiTheme="minorHAnsi" w:eastAsiaTheme="minorEastAsia" w:hAnsiTheme="minorHAnsi"/>
          <w:bCs w:val="0"/>
          <w:kern w:val="2"/>
          <w:sz w:val="22"/>
          <w:lang w:val="ru-UA" w:eastAsia="ru-UA"/>
          <w14:ligatures w14:val="standardContextual"/>
        </w:rPr>
      </w:pPr>
      <w:hyperlink w:anchor="_Toc164966794" w:history="1">
        <w:r w:rsidRPr="00226CF8">
          <w:rPr>
            <w:rStyle w:val="Hyperlink"/>
            <w14:scene3d>
              <w14:camera w14:prst="orthographicFront"/>
              <w14:lightRig w14:rig="threePt" w14:dir="t">
                <w14:rot w14:lat="0" w14:lon="0" w14:rev="0"/>
              </w14:lightRig>
            </w14:scene3d>
          </w:rPr>
          <w:t>1.4</w:t>
        </w:r>
        <w:r w:rsidRPr="00226CF8">
          <w:rPr>
            <w:rStyle w:val="Hyperlink"/>
          </w:rPr>
          <w:t xml:space="preserve"> Обґрунтування вибору методу розв’язку задачі</w:t>
        </w:r>
        <w:r>
          <w:rPr>
            <w:webHidden/>
          </w:rPr>
          <w:tab/>
        </w:r>
        <w:r>
          <w:rPr>
            <w:webHidden/>
          </w:rPr>
          <w:fldChar w:fldCharType="begin"/>
        </w:r>
        <w:r>
          <w:rPr>
            <w:webHidden/>
          </w:rPr>
          <w:instrText xml:space="preserve"> PAGEREF _Toc164966794 \h </w:instrText>
        </w:r>
        <w:r>
          <w:rPr>
            <w:webHidden/>
          </w:rPr>
        </w:r>
        <w:r>
          <w:rPr>
            <w:webHidden/>
          </w:rPr>
          <w:fldChar w:fldCharType="separate"/>
        </w:r>
        <w:r>
          <w:rPr>
            <w:webHidden/>
          </w:rPr>
          <w:t>8</w:t>
        </w:r>
        <w:r>
          <w:rPr>
            <w:webHidden/>
          </w:rPr>
          <w:fldChar w:fldCharType="end"/>
        </w:r>
      </w:hyperlink>
    </w:p>
    <w:p w14:paraId="3D490CFB" w14:textId="2F9C17E1" w:rsidR="00230ABC" w:rsidRDefault="00230ABC">
      <w:pPr>
        <w:pStyle w:val="TOC2"/>
        <w:rPr>
          <w:rFonts w:asciiTheme="minorHAnsi" w:eastAsiaTheme="minorEastAsia" w:hAnsiTheme="minorHAnsi"/>
          <w:bCs w:val="0"/>
          <w:kern w:val="2"/>
          <w:sz w:val="22"/>
          <w:lang w:val="ru-UA" w:eastAsia="ru-UA"/>
          <w14:ligatures w14:val="standardContextual"/>
        </w:rPr>
      </w:pPr>
      <w:hyperlink w:anchor="_Toc164966795" w:history="1">
        <w:r w:rsidRPr="00226CF8">
          <w:rPr>
            <w:rStyle w:val="Hyperlink"/>
            <w14:scene3d>
              <w14:camera w14:prst="orthographicFront"/>
              <w14:lightRig w14:rig="threePt" w14:dir="t">
                <w14:rot w14:lat="0" w14:lon="0" w14:rev="0"/>
              </w14:lightRig>
            </w14:scene3d>
          </w:rPr>
          <w:t>1.5</w:t>
        </w:r>
        <w:r w:rsidRPr="00226CF8">
          <w:rPr>
            <w:rStyle w:val="Hyperlink"/>
          </w:rPr>
          <w:t xml:space="preserve"> Загальні теоретичні відомості про використані</w:t>
        </w:r>
        <w:r w:rsidRPr="00226CF8">
          <w:rPr>
            <w:rStyle w:val="Hyperlink"/>
            <w:lang w:val="ru-RU"/>
          </w:rPr>
          <w:t xml:space="preserve"> </w:t>
        </w:r>
        <w:r w:rsidRPr="00226CF8">
          <w:rPr>
            <w:rStyle w:val="Hyperlink"/>
          </w:rPr>
          <w:t>засоб</w:t>
        </w:r>
        <w:r w:rsidRPr="00226CF8">
          <w:rPr>
            <w:rStyle w:val="Hyperlink"/>
            <w:lang w:val="ru-RU"/>
          </w:rPr>
          <w:t>и</w:t>
        </w:r>
        <w:r w:rsidRPr="00226CF8">
          <w:rPr>
            <w:rStyle w:val="Hyperlink"/>
          </w:rPr>
          <w:t xml:space="preserve"> розробки</w:t>
        </w:r>
        <w:r>
          <w:rPr>
            <w:webHidden/>
          </w:rPr>
          <w:tab/>
        </w:r>
        <w:r>
          <w:rPr>
            <w:webHidden/>
          </w:rPr>
          <w:fldChar w:fldCharType="begin"/>
        </w:r>
        <w:r>
          <w:rPr>
            <w:webHidden/>
          </w:rPr>
          <w:instrText xml:space="preserve"> PAGEREF _Toc164966795 \h </w:instrText>
        </w:r>
        <w:r>
          <w:rPr>
            <w:webHidden/>
          </w:rPr>
        </w:r>
        <w:r>
          <w:rPr>
            <w:webHidden/>
          </w:rPr>
          <w:fldChar w:fldCharType="separate"/>
        </w:r>
        <w:r>
          <w:rPr>
            <w:webHidden/>
          </w:rPr>
          <w:t>9</w:t>
        </w:r>
        <w:r>
          <w:rPr>
            <w:webHidden/>
          </w:rPr>
          <w:fldChar w:fldCharType="end"/>
        </w:r>
      </w:hyperlink>
    </w:p>
    <w:p w14:paraId="3683D26D" w14:textId="7F5F6614" w:rsidR="00230ABC" w:rsidRDefault="00230ABC">
      <w:pPr>
        <w:pStyle w:val="TOC1"/>
        <w:rPr>
          <w:rFonts w:asciiTheme="minorHAnsi" w:eastAsiaTheme="minorEastAsia" w:hAnsiTheme="minorHAnsi" w:cstheme="minorBidi"/>
          <w:iCs w:val="0"/>
          <w:kern w:val="2"/>
          <w:sz w:val="22"/>
          <w:szCs w:val="22"/>
          <w:lang w:val="ru-UA" w:eastAsia="ru-UA"/>
          <w14:ligatures w14:val="standardContextual"/>
        </w:rPr>
      </w:pPr>
      <w:hyperlink w:anchor="_Toc164966800" w:history="1">
        <w:r w:rsidRPr="00226CF8">
          <w:rPr>
            <w:rStyle w:val="Hyperlink"/>
          </w:rPr>
          <w:t>2 ПРАКТИЧНА ЧАСТИНА</w:t>
        </w:r>
        <w:r>
          <w:rPr>
            <w:webHidden/>
          </w:rPr>
          <w:tab/>
        </w:r>
        <w:r>
          <w:rPr>
            <w:webHidden/>
          </w:rPr>
          <w:fldChar w:fldCharType="begin"/>
        </w:r>
        <w:r>
          <w:rPr>
            <w:webHidden/>
          </w:rPr>
          <w:instrText xml:space="preserve"> PAGEREF _Toc164966800 \h </w:instrText>
        </w:r>
        <w:r>
          <w:rPr>
            <w:webHidden/>
          </w:rPr>
        </w:r>
        <w:r>
          <w:rPr>
            <w:webHidden/>
          </w:rPr>
          <w:fldChar w:fldCharType="separate"/>
        </w:r>
        <w:r>
          <w:rPr>
            <w:webHidden/>
          </w:rPr>
          <w:t>13</w:t>
        </w:r>
        <w:r>
          <w:rPr>
            <w:webHidden/>
          </w:rPr>
          <w:fldChar w:fldCharType="end"/>
        </w:r>
      </w:hyperlink>
    </w:p>
    <w:p w14:paraId="7A2C5FE2" w14:textId="523FFC00" w:rsidR="00230ABC" w:rsidRDefault="00230ABC">
      <w:pPr>
        <w:pStyle w:val="TOC2"/>
        <w:rPr>
          <w:rFonts w:asciiTheme="minorHAnsi" w:eastAsiaTheme="minorEastAsia" w:hAnsiTheme="minorHAnsi"/>
          <w:bCs w:val="0"/>
          <w:kern w:val="2"/>
          <w:sz w:val="22"/>
          <w:lang w:val="ru-UA" w:eastAsia="ru-UA"/>
          <w14:ligatures w14:val="standardContextual"/>
        </w:rPr>
      </w:pPr>
      <w:hyperlink w:anchor="_Toc164966801" w:history="1">
        <w:r w:rsidRPr="00226CF8">
          <w:rPr>
            <w:rStyle w:val="Hyperlink"/>
            <w14:scene3d>
              <w14:camera w14:prst="orthographicFront"/>
              <w14:lightRig w14:rig="threePt" w14:dir="t">
                <w14:rot w14:lat="0" w14:lon="0" w14:rev="0"/>
              </w14:lightRig>
            </w14:scene3d>
          </w:rPr>
          <w:t>2.1</w:t>
        </w:r>
        <w:r w:rsidRPr="00226CF8">
          <w:rPr>
            <w:rStyle w:val="Hyperlink"/>
          </w:rPr>
          <w:t xml:space="preserve"> Проектна частина</w:t>
        </w:r>
        <w:r>
          <w:rPr>
            <w:webHidden/>
          </w:rPr>
          <w:tab/>
        </w:r>
        <w:r>
          <w:rPr>
            <w:webHidden/>
          </w:rPr>
          <w:fldChar w:fldCharType="begin"/>
        </w:r>
        <w:r>
          <w:rPr>
            <w:webHidden/>
          </w:rPr>
          <w:instrText xml:space="preserve"> PAGEREF _Toc164966801 \h </w:instrText>
        </w:r>
        <w:r>
          <w:rPr>
            <w:webHidden/>
          </w:rPr>
        </w:r>
        <w:r>
          <w:rPr>
            <w:webHidden/>
          </w:rPr>
          <w:fldChar w:fldCharType="separate"/>
        </w:r>
        <w:r>
          <w:rPr>
            <w:webHidden/>
          </w:rPr>
          <w:t>13</w:t>
        </w:r>
        <w:r>
          <w:rPr>
            <w:webHidden/>
          </w:rPr>
          <w:fldChar w:fldCharType="end"/>
        </w:r>
      </w:hyperlink>
    </w:p>
    <w:p w14:paraId="13675B76" w14:textId="087B8CF6" w:rsidR="00230ABC" w:rsidRDefault="00230ABC">
      <w:pPr>
        <w:pStyle w:val="TOC3"/>
        <w:rPr>
          <w:rFonts w:asciiTheme="minorHAnsi" w:eastAsiaTheme="minorEastAsia" w:hAnsiTheme="minorHAnsi"/>
          <w:kern w:val="2"/>
          <w:sz w:val="22"/>
          <w:szCs w:val="22"/>
          <w:lang w:val="ru-UA" w:eastAsia="ru-UA"/>
          <w14:ligatures w14:val="standardContextual"/>
        </w:rPr>
      </w:pPr>
      <w:hyperlink w:anchor="_Toc164966804" w:history="1">
        <w:r w:rsidRPr="00226CF8">
          <w:rPr>
            <w:rStyle w:val="Hyperlink"/>
          </w:rPr>
          <w:t>2.1.1 Інформаційна структура моделі</w:t>
        </w:r>
        <w:r>
          <w:rPr>
            <w:webHidden/>
          </w:rPr>
          <w:tab/>
        </w:r>
        <w:r>
          <w:rPr>
            <w:webHidden/>
          </w:rPr>
          <w:fldChar w:fldCharType="begin"/>
        </w:r>
        <w:r>
          <w:rPr>
            <w:webHidden/>
          </w:rPr>
          <w:instrText xml:space="preserve"> PAGEREF _Toc164966804 \h </w:instrText>
        </w:r>
        <w:r>
          <w:rPr>
            <w:webHidden/>
          </w:rPr>
        </w:r>
        <w:r>
          <w:rPr>
            <w:webHidden/>
          </w:rPr>
          <w:fldChar w:fldCharType="separate"/>
        </w:r>
        <w:r>
          <w:rPr>
            <w:webHidden/>
          </w:rPr>
          <w:t>13</w:t>
        </w:r>
        <w:r>
          <w:rPr>
            <w:webHidden/>
          </w:rPr>
          <w:fldChar w:fldCharType="end"/>
        </w:r>
      </w:hyperlink>
    </w:p>
    <w:p w14:paraId="7F2C892B" w14:textId="3A27D8B5" w:rsidR="00230ABC" w:rsidRDefault="00230ABC">
      <w:pPr>
        <w:pStyle w:val="TOC3"/>
        <w:rPr>
          <w:rFonts w:asciiTheme="minorHAnsi" w:eastAsiaTheme="minorEastAsia" w:hAnsiTheme="minorHAnsi"/>
          <w:kern w:val="2"/>
          <w:sz w:val="22"/>
          <w:szCs w:val="22"/>
          <w:lang w:val="ru-UA" w:eastAsia="ru-UA"/>
          <w14:ligatures w14:val="standardContextual"/>
        </w:rPr>
      </w:pPr>
      <w:hyperlink w:anchor="_Toc164966805" w:history="1">
        <w:r w:rsidRPr="00226CF8">
          <w:rPr>
            <w:rStyle w:val="Hyperlink"/>
          </w:rPr>
          <w:t>2.1.2 Опис алгоритму</w:t>
        </w:r>
        <w:r>
          <w:rPr>
            <w:webHidden/>
          </w:rPr>
          <w:tab/>
        </w:r>
        <w:r>
          <w:rPr>
            <w:webHidden/>
          </w:rPr>
          <w:fldChar w:fldCharType="begin"/>
        </w:r>
        <w:r>
          <w:rPr>
            <w:webHidden/>
          </w:rPr>
          <w:instrText xml:space="preserve"> PAGEREF _Toc164966805 \h </w:instrText>
        </w:r>
        <w:r>
          <w:rPr>
            <w:webHidden/>
          </w:rPr>
        </w:r>
        <w:r>
          <w:rPr>
            <w:webHidden/>
          </w:rPr>
          <w:fldChar w:fldCharType="separate"/>
        </w:r>
        <w:r>
          <w:rPr>
            <w:webHidden/>
          </w:rPr>
          <w:t>13</w:t>
        </w:r>
        <w:r>
          <w:rPr>
            <w:webHidden/>
          </w:rPr>
          <w:fldChar w:fldCharType="end"/>
        </w:r>
      </w:hyperlink>
    </w:p>
    <w:p w14:paraId="6A972583" w14:textId="419AE755" w:rsidR="00230ABC" w:rsidRDefault="00230ABC">
      <w:pPr>
        <w:pStyle w:val="TOC3"/>
        <w:rPr>
          <w:rFonts w:asciiTheme="minorHAnsi" w:eastAsiaTheme="minorEastAsia" w:hAnsiTheme="minorHAnsi"/>
          <w:kern w:val="2"/>
          <w:sz w:val="22"/>
          <w:szCs w:val="22"/>
          <w:lang w:val="ru-UA" w:eastAsia="ru-UA"/>
          <w14:ligatures w14:val="standardContextual"/>
        </w:rPr>
      </w:pPr>
      <w:hyperlink w:anchor="_Toc164966806" w:history="1">
        <w:r w:rsidRPr="00226CF8">
          <w:rPr>
            <w:rStyle w:val="Hyperlink"/>
          </w:rPr>
          <w:t>2.1.3 Функціональні частини програми</w:t>
        </w:r>
        <w:r>
          <w:rPr>
            <w:webHidden/>
          </w:rPr>
          <w:tab/>
        </w:r>
        <w:r>
          <w:rPr>
            <w:webHidden/>
          </w:rPr>
          <w:fldChar w:fldCharType="begin"/>
        </w:r>
        <w:r>
          <w:rPr>
            <w:webHidden/>
          </w:rPr>
          <w:instrText xml:space="preserve"> PAGEREF _Toc164966806 \h </w:instrText>
        </w:r>
        <w:r>
          <w:rPr>
            <w:webHidden/>
          </w:rPr>
        </w:r>
        <w:r>
          <w:rPr>
            <w:webHidden/>
          </w:rPr>
          <w:fldChar w:fldCharType="separate"/>
        </w:r>
        <w:r>
          <w:rPr>
            <w:webHidden/>
          </w:rPr>
          <w:t>15</w:t>
        </w:r>
        <w:r>
          <w:rPr>
            <w:webHidden/>
          </w:rPr>
          <w:fldChar w:fldCharType="end"/>
        </w:r>
      </w:hyperlink>
    </w:p>
    <w:p w14:paraId="43870C33" w14:textId="22BC33FE" w:rsidR="00230ABC" w:rsidRDefault="00230ABC">
      <w:pPr>
        <w:pStyle w:val="TOC1"/>
        <w:rPr>
          <w:rFonts w:asciiTheme="minorHAnsi" w:eastAsiaTheme="minorEastAsia" w:hAnsiTheme="minorHAnsi" w:cstheme="minorBidi"/>
          <w:iCs w:val="0"/>
          <w:kern w:val="2"/>
          <w:sz w:val="22"/>
          <w:szCs w:val="22"/>
          <w:lang w:val="ru-UA" w:eastAsia="ru-UA"/>
          <w14:ligatures w14:val="standardContextual"/>
        </w:rPr>
      </w:pPr>
      <w:hyperlink w:anchor="_Toc164966807" w:history="1">
        <w:r w:rsidRPr="00226CF8">
          <w:rPr>
            <w:rStyle w:val="Hyperlink"/>
          </w:rPr>
          <w:t>Таблиця підсумку</w:t>
        </w:r>
        <w:r>
          <w:rPr>
            <w:webHidden/>
          </w:rPr>
          <w:tab/>
        </w:r>
        <w:r>
          <w:rPr>
            <w:webHidden/>
          </w:rPr>
          <w:fldChar w:fldCharType="begin"/>
        </w:r>
        <w:r>
          <w:rPr>
            <w:webHidden/>
          </w:rPr>
          <w:instrText xml:space="preserve"> PAGEREF _Toc164966807 \h </w:instrText>
        </w:r>
        <w:r>
          <w:rPr>
            <w:webHidden/>
          </w:rPr>
        </w:r>
        <w:r>
          <w:rPr>
            <w:webHidden/>
          </w:rPr>
          <w:fldChar w:fldCharType="separate"/>
        </w:r>
        <w:r>
          <w:rPr>
            <w:webHidden/>
          </w:rPr>
          <w:t>17</w:t>
        </w:r>
        <w:r>
          <w:rPr>
            <w:webHidden/>
          </w:rPr>
          <w:fldChar w:fldCharType="end"/>
        </w:r>
      </w:hyperlink>
    </w:p>
    <w:p w14:paraId="2EEBD2CD" w14:textId="00AE1E31" w:rsidR="00230ABC" w:rsidRDefault="00230ABC">
      <w:pPr>
        <w:pStyle w:val="TOC3"/>
        <w:rPr>
          <w:rFonts w:asciiTheme="minorHAnsi" w:eastAsiaTheme="minorEastAsia" w:hAnsiTheme="minorHAnsi"/>
          <w:kern w:val="2"/>
          <w:sz w:val="22"/>
          <w:szCs w:val="22"/>
          <w:lang w:val="ru-UA" w:eastAsia="ru-UA"/>
          <w14:ligatures w14:val="standardContextual"/>
        </w:rPr>
      </w:pPr>
      <w:hyperlink w:anchor="_Toc164966808" w:history="1">
        <w:r w:rsidRPr="00226CF8">
          <w:rPr>
            <w:rStyle w:val="Hyperlink"/>
          </w:rPr>
          <w:t>2.1.4 Фізична структура проекту</w:t>
        </w:r>
        <w:r>
          <w:rPr>
            <w:webHidden/>
          </w:rPr>
          <w:tab/>
        </w:r>
        <w:r>
          <w:rPr>
            <w:webHidden/>
          </w:rPr>
          <w:fldChar w:fldCharType="begin"/>
        </w:r>
        <w:r>
          <w:rPr>
            <w:webHidden/>
          </w:rPr>
          <w:instrText xml:space="preserve"> PAGEREF _Toc164966808 \h </w:instrText>
        </w:r>
        <w:r>
          <w:rPr>
            <w:webHidden/>
          </w:rPr>
        </w:r>
        <w:r>
          <w:rPr>
            <w:webHidden/>
          </w:rPr>
          <w:fldChar w:fldCharType="separate"/>
        </w:r>
        <w:r>
          <w:rPr>
            <w:webHidden/>
          </w:rPr>
          <w:t>17</w:t>
        </w:r>
        <w:r>
          <w:rPr>
            <w:webHidden/>
          </w:rPr>
          <w:fldChar w:fldCharType="end"/>
        </w:r>
      </w:hyperlink>
    </w:p>
    <w:p w14:paraId="2802C6E2" w14:textId="2796F9E5" w:rsidR="00230ABC" w:rsidRDefault="00230ABC">
      <w:pPr>
        <w:pStyle w:val="TOC3"/>
        <w:rPr>
          <w:rFonts w:asciiTheme="minorHAnsi" w:eastAsiaTheme="minorEastAsia" w:hAnsiTheme="minorHAnsi"/>
          <w:kern w:val="2"/>
          <w:sz w:val="22"/>
          <w:szCs w:val="22"/>
          <w:lang w:val="ru-UA" w:eastAsia="ru-UA"/>
          <w14:ligatures w14:val="standardContextual"/>
        </w:rPr>
      </w:pPr>
      <w:hyperlink w:anchor="_Toc164966809" w:history="1">
        <w:r w:rsidRPr="00226CF8">
          <w:rPr>
            <w:rStyle w:val="Hyperlink"/>
          </w:rPr>
          <w:t>2.1.5 Опис структури даних та використаних змінних</w:t>
        </w:r>
        <w:r>
          <w:rPr>
            <w:webHidden/>
          </w:rPr>
          <w:tab/>
        </w:r>
        <w:r>
          <w:rPr>
            <w:webHidden/>
          </w:rPr>
          <w:fldChar w:fldCharType="begin"/>
        </w:r>
        <w:r>
          <w:rPr>
            <w:webHidden/>
          </w:rPr>
          <w:instrText xml:space="preserve"> PAGEREF _Toc164966809 \h </w:instrText>
        </w:r>
        <w:r>
          <w:rPr>
            <w:webHidden/>
          </w:rPr>
        </w:r>
        <w:r>
          <w:rPr>
            <w:webHidden/>
          </w:rPr>
          <w:fldChar w:fldCharType="separate"/>
        </w:r>
        <w:r>
          <w:rPr>
            <w:webHidden/>
          </w:rPr>
          <w:t>20</w:t>
        </w:r>
        <w:r>
          <w:rPr>
            <w:webHidden/>
          </w:rPr>
          <w:fldChar w:fldCharType="end"/>
        </w:r>
      </w:hyperlink>
    </w:p>
    <w:p w14:paraId="0D949FBA" w14:textId="4CDAB39B" w:rsidR="00230ABC" w:rsidRDefault="00230ABC">
      <w:pPr>
        <w:pStyle w:val="TOC3"/>
        <w:rPr>
          <w:rFonts w:asciiTheme="minorHAnsi" w:eastAsiaTheme="minorEastAsia" w:hAnsiTheme="minorHAnsi"/>
          <w:kern w:val="2"/>
          <w:sz w:val="22"/>
          <w:szCs w:val="22"/>
          <w:lang w:val="ru-UA" w:eastAsia="ru-UA"/>
          <w14:ligatures w14:val="standardContextual"/>
        </w:rPr>
      </w:pPr>
      <w:hyperlink w:anchor="_Toc164966810" w:history="1">
        <w:r w:rsidRPr="00226CF8">
          <w:rPr>
            <w:rStyle w:val="Hyperlink"/>
          </w:rPr>
          <w:t>2.1.6 Тестування проекту</w:t>
        </w:r>
        <w:r>
          <w:rPr>
            <w:webHidden/>
          </w:rPr>
          <w:tab/>
        </w:r>
        <w:r>
          <w:rPr>
            <w:webHidden/>
          </w:rPr>
          <w:fldChar w:fldCharType="begin"/>
        </w:r>
        <w:r>
          <w:rPr>
            <w:webHidden/>
          </w:rPr>
          <w:instrText xml:space="preserve"> PAGEREF _Toc164966810 \h </w:instrText>
        </w:r>
        <w:r>
          <w:rPr>
            <w:webHidden/>
          </w:rPr>
        </w:r>
        <w:r>
          <w:rPr>
            <w:webHidden/>
          </w:rPr>
          <w:fldChar w:fldCharType="separate"/>
        </w:r>
        <w:r>
          <w:rPr>
            <w:webHidden/>
          </w:rPr>
          <w:t>21</w:t>
        </w:r>
        <w:r>
          <w:rPr>
            <w:webHidden/>
          </w:rPr>
          <w:fldChar w:fldCharType="end"/>
        </w:r>
      </w:hyperlink>
    </w:p>
    <w:p w14:paraId="19C04AF6" w14:textId="288D90EF" w:rsidR="00230ABC" w:rsidRDefault="00230ABC">
      <w:pPr>
        <w:pStyle w:val="TOC2"/>
        <w:rPr>
          <w:rFonts w:asciiTheme="minorHAnsi" w:eastAsiaTheme="minorEastAsia" w:hAnsiTheme="minorHAnsi"/>
          <w:bCs w:val="0"/>
          <w:kern w:val="2"/>
          <w:sz w:val="22"/>
          <w:lang w:val="ru-UA" w:eastAsia="ru-UA"/>
          <w14:ligatures w14:val="standardContextual"/>
        </w:rPr>
      </w:pPr>
      <w:hyperlink w:anchor="_Toc164966811" w:history="1">
        <w:r w:rsidRPr="00226CF8">
          <w:rPr>
            <w:rStyle w:val="Hyperlink"/>
            <w14:scene3d>
              <w14:camera w14:prst="orthographicFront"/>
              <w14:lightRig w14:rig="threePt" w14:dir="t">
                <w14:rot w14:lat="0" w14:lon="0" w14:rev="0"/>
              </w14:lightRig>
            </w14:scene3d>
          </w:rPr>
          <w:t>2.2</w:t>
        </w:r>
        <w:r w:rsidRPr="00226CF8">
          <w:rPr>
            <w:rStyle w:val="Hyperlink"/>
          </w:rPr>
          <w:t xml:space="preserve"> Експлуатаційна частина</w:t>
        </w:r>
        <w:r>
          <w:rPr>
            <w:webHidden/>
          </w:rPr>
          <w:tab/>
        </w:r>
        <w:r>
          <w:rPr>
            <w:webHidden/>
          </w:rPr>
          <w:fldChar w:fldCharType="begin"/>
        </w:r>
        <w:r>
          <w:rPr>
            <w:webHidden/>
          </w:rPr>
          <w:instrText xml:space="preserve"> PAGEREF _Toc164966811 \h </w:instrText>
        </w:r>
        <w:r>
          <w:rPr>
            <w:webHidden/>
          </w:rPr>
        </w:r>
        <w:r>
          <w:rPr>
            <w:webHidden/>
          </w:rPr>
          <w:fldChar w:fldCharType="separate"/>
        </w:r>
        <w:r>
          <w:rPr>
            <w:webHidden/>
          </w:rPr>
          <w:t>29</w:t>
        </w:r>
        <w:r>
          <w:rPr>
            <w:webHidden/>
          </w:rPr>
          <w:fldChar w:fldCharType="end"/>
        </w:r>
      </w:hyperlink>
    </w:p>
    <w:p w14:paraId="01086F2D" w14:textId="0EF23363" w:rsidR="00230ABC" w:rsidRDefault="00230ABC">
      <w:pPr>
        <w:pStyle w:val="TOC3"/>
        <w:rPr>
          <w:rFonts w:asciiTheme="minorHAnsi" w:eastAsiaTheme="minorEastAsia" w:hAnsiTheme="minorHAnsi"/>
          <w:kern w:val="2"/>
          <w:sz w:val="22"/>
          <w:szCs w:val="22"/>
          <w:lang w:val="ru-UA" w:eastAsia="ru-UA"/>
          <w14:ligatures w14:val="standardContextual"/>
        </w:rPr>
      </w:pPr>
      <w:hyperlink w:anchor="_Toc164966813" w:history="1">
        <w:r w:rsidRPr="00226CF8">
          <w:rPr>
            <w:rStyle w:val="Hyperlink"/>
          </w:rPr>
          <w:t>2.2.1 Вимоги до технічних засобів</w:t>
        </w:r>
        <w:r>
          <w:rPr>
            <w:webHidden/>
          </w:rPr>
          <w:tab/>
        </w:r>
        <w:r>
          <w:rPr>
            <w:webHidden/>
          </w:rPr>
          <w:fldChar w:fldCharType="begin"/>
        </w:r>
        <w:r>
          <w:rPr>
            <w:webHidden/>
          </w:rPr>
          <w:instrText xml:space="preserve"> PAGEREF _Toc164966813 \h </w:instrText>
        </w:r>
        <w:r>
          <w:rPr>
            <w:webHidden/>
          </w:rPr>
        </w:r>
        <w:r>
          <w:rPr>
            <w:webHidden/>
          </w:rPr>
          <w:fldChar w:fldCharType="separate"/>
        </w:r>
        <w:r>
          <w:rPr>
            <w:webHidden/>
          </w:rPr>
          <w:t>29</w:t>
        </w:r>
        <w:r>
          <w:rPr>
            <w:webHidden/>
          </w:rPr>
          <w:fldChar w:fldCharType="end"/>
        </w:r>
      </w:hyperlink>
    </w:p>
    <w:p w14:paraId="3B9DC07A" w14:textId="44828EF0" w:rsidR="00230ABC" w:rsidRDefault="00230ABC">
      <w:pPr>
        <w:pStyle w:val="TOC3"/>
        <w:rPr>
          <w:rFonts w:asciiTheme="minorHAnsi" w:eastAsiaTheme="minorEastAsia" w:hAnsiTheme="minorHAnsi"/>
          <w:kern w:val="2"/>
          <w:sz w:val="22"/>
          <w:szCs w:val="22"/>
          <w:lang w:val="ru-UA" w:eastAsia="ru-UA"/>
          <w14:ligatures w14:val="standardContextual"/>
        </w:rPr>
      </w:pPr>
      <w:hyperlink w:anchor="_Toc164966814" w:history="1">
        <w:r w:rsidRPr="00226CF8">
          <w:rPr>
            <w:rStyle w:val="Hyperlink"/>
          </w:rPr>
          <w:t>2.2.2 Склад інсталяційного пакету та інструкція</w:t>
        </w:r>
        <w:r>
          <w:rPr>
            <w:webHidden/>
          </w:rPr>
          <w:tab/>
        </w:r>
        <w:r>
          <w:rPr>
            <w:webHidden/>
          </w:rPr>
          <w:fldChar w:fldCharType="begin"/>
        </w:r>
        <w:r>
          <w:rPr>
            <w:webHidden/>
          </w:rPr>
          <w:instrText xml:space="preserve"> PAGEREF _Toc164966814 \h </w:instrText>
        </w:r>
        <w:r>
          <w:rPr>
            <w:webHidden/>
          </w:rPr>
        </w:r>
        <w:r>
          <w:rPr>
            <w:webHidden/>
          </w:rPr>
          <w:fldChar w:fldCharType="separate"/>
        </w:r>
        <w:r>
          <w:rPr>
            <w:webHidden/>
          </w:rPr>
          <w:t>29</w:t>
        </w:r>
        <w:r>
          <w:rPr>
            <w:webHidden/>
          </w:rPr>
          <w:fldChar w:fldCharType="end"/>
        </w:r>
      </w:hyperlink>
    </w:p>
    <w:p w14:paraId="2DEDEBD4" w14:textId="1A6B03EC" w:rsidR="00230ABC" w:rsidRDefault="00230ABC">
      <w:pPr>
        <w:pStyle w:val="TOC3"/>
        <w:rPr>
          <w:rFonts w:asciiTheme="minorHAnsi" w:eastAsiaTheme="minorEastAsia" w:hAnsiTheme="minorHAnsi"/>
          <w:kern w:val="2"/>
          <w:sz w:val="22"/>
          <w:szCs w:val="22"/>
          <w:lang w:val="ru-UA" w:eastAsia="ru-UA"/>
          <w14:ligatures w14:val="standardContextual"/>
        </w:rPr>
      </w:pPr>
      <w:hyperlink w:anchor="_Toc164966815" w:history="1">
        <w:r w:rsidRPr="00226CF8">
          <w:rPr>
            <w:rStyle w:val="Hyperlink"/>
          </w:rPr>
          <w:t>2.2.3 Опис інтерфейсу</w:t>
        </w:r>
        <w:r>
          <w:rPr>
            <w:webHidden/>
          </w:rPr>
          <w:tab/>
        </w:r>
        <w:r>
          <w:rPr>
            <w:webHidden/>
          </w:rPr>
          <w:fldChar w:fldCharType="begin"/>
        </w:r>
        <w:r>
          <w:rPr>
            <w:webHidden/>
          </w:rPr>
          <w:instrText xml:space="preserve"> PAGEREF _Toc164966815 \h </w:instrText>
        </w:r>
        <w:r>
          <w:rPr>
            <w:webHidden/>
          </w:rPr>
        </w:r>
        <w:r>
          <w:rPr>
            <w:webHidden/>
          </w:rPr>
          <w:fldChar w:fldCharType="separate"/>
        </w:r>
        <w:r>
          <w:rPr>
            <w:webHidden/>
          </w:rPr>
          <w:t>30</w:t>
        </w:r>
        <w:r>
          <w:rPr>
            <w:webHidden/>
          </w:rPr>
          <w:fldChar w:fldCharType="end"/>
        </w:r>
      </w:hyperlink>
    </w:p>
    <w:p w14:paraId="1B7CEB5A" w14:textId="7681E5F6" w:rsidR="00230ABC" w:rsidRDefault="00230ABC">
      <w:pPr>
        <w:pStyle w:val="TOC3"/>
        <w:rPr>
          <w:rFonts w:asciiTheme="minorHAnsi" w:eastAsiaTheme="minorEastAsia" w:hAnsiTheme="minorHAnsi"/>
          <w:kern w:val="2"/>
          <w:sz w:val="22"/>
          <w:szCs w:val="22"/>
          <w:lang w:val="ru-UA" w:eastAsia="ru-UA"/>
          <w14:ligatures w14:val="standardContextual"/>
        </w:rPr>
      </w:pPr>
      <w:hyperlink w:anchor="_Toc164966816" w:history="1">
        <w:r w:rsidRPr="00226CF8">
          <w:rPr>
            <w:rStyle w:val="Hyperlink"/>
          </w:rPr>
          <w:t>2.2.4 Ієрархічна структура інтерфейсу</w:t>
        </w:r>
        <w:r>
          <w:rPr>
            <w:webHidden/>
          </w:rPr>
          <w:tab/>
        </w:r>
        <w:r>
          <w:rPr>
            <w:webHidden/>
          </w:rPr>
          <w:fldChar w:fldCharType="begin"/>
        </w:r>
        <w:r>
          <w:rPr>
            <w:webHidden/>
          </w:rPr>
          <w:instrText xml:space="preserve"> PAGEREF _Toc164966816 \h </w:instrText>
        </w:r>
        <w:r>
          <w:rPr>
            <w:webHidden/>
          </w:rPr>
        </w:r>
        <w:r>
          <w:rPr>
            <w:webHidden/>
          </w:rPr>
          <w:fldChar w:fldCharType="separate"/>
        </w:r>
        <w:r>
          <w:rPr>
            <w:webHidden/>
          </w:rPr>
          <w:t>30</w:t>
        </w:r>
        <w:r>
          <w:rPr>
            <w:webHidden/>
          </w:rPr>
          <w:fldChar w:fldCharType="end"/>
        </w:r>
      </w:hyperlink>
    </w:p>
    <w:p w14:paraId="225D8C2D" w14:textId="6C036DF9" w:rsidR="00230ABC" w:rsidRDefault="00230ABC">
      <w:pPr>
        <w:pStyle w:val="TOC3"/>
        <w:rPr>
          <w:rFonts w:asciiTheme="minorHAnsi" w:eastAsiaTheme="minorEastAsia" w:hAnsiTheme="minorHAnsi"/>
          <w:kern w:val="2"/>
          <w:sz w:val="22"/>
          <w:szCs w:val="22"/>
          <w:lang w:val="ru-UA" w:eastAsia="ru-UA"/>
          <w14:ligatures w14:val="standardContextual"/>
        </w:rPr>
      </w:pPr>
      <w:hyperlink w:anchor="_Toc164966817" w:history="1">
        <w:r w:rsidRPr="00226CF8">
          <w:rPr>
            <w:rStyle w:val="Hyperlink"/>
          </w:rPr>
          <w:t>2.2.5 Керівництво користувача та приклади використання програмного продукту</w:t>
        </w:r>
        <w:r>
          <w:rPr>
            <w:webHidden/>
          </w:rPr>
          <w:tab/>
        </w:r>
        <w:r>
          <w:rPr>
            <w:webHidden/>
          </w:rPr>
          <w:fldChar w:fldCharType="begin"/>
        </w:r>
        <w:r>
          <w:rPr>
            <w:webHidden/>
          </w:rPr>
          <w:instrText xml:space="preserve"> PAGEREF _Toc164966817 \h </w:instrText>
        </w:r>
        <w:r>
          <w:rPr>
            <w:webHidden/>
          </w:rPr>
        </w:r>
        <w:r>
          <w:rPr>
            <w:webHidden/>
          </w:rPr>
          <w:fldChar w:fldCharType="separate"/>
        </w:r>
        <w:r>
          <w:rPr>
            <w:webHidden/>
          </w:rPr>
          <w:t>30</w:t>
        </w:r>
        <w:r>
          <w:rPr>
            <w:webHidden/>
          </w:rPr>
          <w:fldChar w:fldCharType="end"/>
        </w:r>
      </w:hyperlink>
    </w:p>
    <w:p w14:paraId="79D761D3" w14:textId="42B95A07" w:rsidR="00230ABC" w:rsidRDefault="00230ABC">
      <w:pPr>
        <w:pStyle w:val="TOC1"/>
        <w:rPr>
          <w:rFonts w:asciiTheme="minorHAnsi" w:eastAsiaTheme="minorEastAsia" w:hAnsiTheme="minorHAnsi" w:cstheme="minorBidi"/>
          <w:iCs w:val="0"/>
          <w:kern w:val="2"/>
          <w:sz w:val="22"/>
          <w:szCs w:val="22"/>
          <w:lang w:val="ru-UA" w:eastAsia="ru-UA"/>
          <w14:ligatures w14:val="standardContextual"/>
        </w:rPr>
      </w:pPr>
      <w:hyperlink w:anchor="_Toc164966818" w:history="1">
        <w:r w:rsidRPr="00226CF8">
          <w:rPr>
            <w:rStyle w:val="Hyperlink"/>
          </w:rPr>
          <w:t>ВИСНОВКИ</w:t>
        </w:r>
        <w:r>
          <w:rPr>
            <w:webHidden/>
          </w:rPr>
          <w:tab/>
        </w:r>
        <w:r>
          <w:rPr>
            <w:webHidden/>
          </w:rPr>
          <w:fldChar w:fldCharType="begin"/>
        </w:r>
        <w:r>
          <w:rPr>
            <w:webHidden/>
          </w:rPr>
          <w:instrText xml:space="preserve"> PAGEREF _Toc164966818 \h </w:instrText>
        </w:r>
        <w:r>
          <w:rPr>
            <w:webHidden/>
          </w:rPr>
        </w:r>
        <w:r>
          <w:rPr>
            <w:webHidden/>
          </w:rPr>
          <w:fldChar w:fldCharType="separate"/>
        </w:r>
        <w:r>
          <w:rPr>
            <w:webHidden/>
          </w:rPr>
          <w:t>31</w:t>
        </w:r>
        <w:r>
          <w:rPr>
            <w:webHidden/>
          </w:rPr>
          <w:fldChar w:fldCharType="end"/>
        </w:r>
      </w:hyperlink>
    </w:p>
    <w:p w14:paraId="56D0E6CB" w14:textId="11D12C78" w:rsidR="00230ABC" w:rsidRDefault="00230ABC">
      <w:pPr>
        <w:pStyle w:val="TOC1"/>
        <w:rPr>
          <w:rFonts w:asciiTheme="minorHAnsi" w:eastAsiaTheme="minorEastAsia" w:hAnsiTheme="minorHAnsi" w:cstheme="minorBidi"/>
          <w:iCs w:val="0"/>
          <w:kern w:val="2"/>
          <w:sz w:val="22"/>
          <w:szCs w:val="22"/>
          <w:lang w:val="ru-UA" w:eastAsia="ru-UA"/>
          <w14:ligatures w14:val="standardContextual"/>
        </w:rPr>
      </w:pPr>
      <w:hyperlink w:anchor="_Toc164966819" w:history="1">
        <w:r w:rsidRPr="00226CF8">
          <w:rPr>
            <w:rStyle w:val="Hyperlink"/>
          </w:rPr>
          <w:t>ПЕРЕЛІК ВИКОРИСТАНИХ ДЖЕРЕЛ</w:t>
        </w:r>
        <w:r>
          <w:rPr>
            <w:webHidden/>
          </w:rPr>
          <w:tab/>
        </w:r>
        <w:r>
          <w:rPr>
            <w:webHidden/>
          </w:rPr>
          <w:fldChar w:fldCharType="begin"/>
        </w:r>
        <w:r>
          <w:rPr>
            <w:webHidden/>
          </w:rPr>
          <w:instrText xml:space="preserve"> PAGEREF _Toc164966819 \h </w:instrText>
        </w:r>
        <w:r>
          <w:rPr>
            <w:webHidden/>
          </w:rPr>
        </w:r>
        <w:r>
          <w:rPr>
            <w:webHidden/>
          </w:rPr>
          <w:fldChar w:fldCharType="separate"/>
        </w:r>
        <w:r>
          <w:rPr>
            <w:webHidden/>
          </w:rPr>
          <w:t>32</w:t>
        </w:r>
        <w:r>
          <w:rPr>
            <w:webHidden/>
          </w:rPr>
          <w:fldChar w:fldCharType="end"/>
        </w:r>
      </w:hyperlink>
    </w:p>
    <w:p w14:paraId="2732DF6D" w14:textId="5D97863E" w:rsidR="00230ABC" w:rsidRDefault="00230ABC">
      <w:pPr>
        <w:pStyle w:val="TOC1"/>
        <w:rPr>
          <w:rFonts w:asciiTheme="minorHAnsi" w:eastAsiaTheme="minorEastAsia" w:hAnsiTheme="minorHAnsi" w:cstheme="minorBidi"/>
          <w:iCs w:val="0"/>
          <w:kern w:val="2"/>
          <w:sz w:val="22"/>
          <w:szCs w:val="22"/>
          <w:lang w:val="ru-UA" w:eastAsia="ru-UA"/>
          <w14:ligatures w14:val="standardContextual"/>
        </w:rPr>
      </w:pPr>
      <w:hyperlink w:anchor="_Toc164966820" w:history="1">
        <w:r w:rsidRPr="00226CF8">
          <w:rPr>
            <w:rStyle w:val="Hyperlink"/>
          </w:rPr>
          <w:t>Додаток 1. Блок-схема алгоритму</w:t>
        </w:r>
        <w:r>
          <w:rPr>
            <w:webHidden/>
          </w:rPr>
          <w:tab/>
        </w:r>
        <w:r>
          <w:rPr>
            <w:webHidden/>
          </w:rPr>
          <w:fldChar w:fldCharType="begin"/>
        </w:r>
        <w:r>
          <w:rPr>
            <w:webHidden/>
          </w:rPr>
          <w:instrText xml:space="preserve"> PAGEREF _Toc164966820 \h </w:instrText>
        </w:r>
        <w:r>
          <w:rPr>
            <w:webHidden/>
          </w:rPr>
        </w:r>
        <w:r>
          <w:rPr>
            <w:webHidden/>
          </w:rPr>
          <w:fldChar w:fldCharType="separate"/>
        </w:r>
        <w:r>
          <w:rPr>
            <w:webHidden/>
          </w:rPr>
          <w:t>33</w:t>
        </w:r>
        <w:r>
          <w:rPr>
            <w:webHidden/>
          </w:rPr>
          <w:fldChar w:fldCharType="end"/>
        </w:r>
      </w:hyperlink>
    </w:p>
    <w:p w14:paraId="65B21EBB" w14:textId="331B1B07" w:rsidR="00230ABC" w:rsidRDefault="00230ABC">
      <w:pPr>
        <w:pStyle w:val="TOC1"/>
        <w:rPr>
          <w:rFonts w:asciiTheme="minorHAnsi" w:eastAsiaTheme="minorEastAsia" w:hAnsiTheme="minorHAnsi" w:cstheme="minorBidi"/>
          <w:iCs w:val="0"/>
          <w:kern w:val="2"/>
          <w:sz w:val="22"/>
          <w:szCs w:val="22"/>
          <w:lang w:val="ru-UA" w:eastAsia="ru-UA"/>
          <w14:ligatures w14:val="standardContextual"/>
        </w:rPr>
      </w:pPr>
      <w:hyperlink w:anchor="_Toc164966821" w:history="1">
        <w:r w:rsidRPr="00226CF8">
          <w:rPr>
            <w:rStyle w:val="Hyperlink"/>
          </w:rPr>
          <w:t>Додаток 2. Сценарій роботи програми</w:t>
        </w:r>
        <w:r>
          <w:rPr>
            <w:webHidden/>
          </w:rPr>
          <w:tab/>
        </w:r>
        <w:r>
          <w:rPr>
            <w:webHidden/>
          </w:rPr>
          <w:fldChar w:fldCharType="begin"/>
        </w:r>
        <w:r>
          <w:rPr>
            <w:webHidden/>
          </w:rPr>
          <w:instrText xml:space="preserve"> PAGEREF _Toc164966821 \h </w:instrText>
        </w:r>
        <w:r>
          <w:rPr>
            <w:webHidden/>
          </w:rPr>
        </w:r>
        <w:r>
          <w:rPr>
            <w:webHidden/>
          </w:rPr>
          <w:fldChar w:fldCharType="separate"/>
        </w:r>
        <w:r>
          <w:rPr>
            <w:webHidden/>
          </w:rPr>
          <w:t>35</w:t>
        </w:r>
        <w:r>
          <w:rPr>
            <w:webHidden/>
          </w:rPr>
          <w:fldChar w:fldCharType="end"/>
        </w:r>
      </w:hyperlink>
    </w:p>
    <w:p w14:paraId="7D51C65E" w14:textId="76564663" w:rsidR="00230ABC" w:rsidRDefault="00230ABC">
      <w:pPr>
        <w:pStyle w:val="TOC1"/>
        <w:rPr>
          <w:rFonts w:asciiTheme="minorHAnsi" w:eastAsiaTheme="minorEastAsia" w:hAnsiTheme="minorHAnsi" w:cstheme="minorBidi"/>
          <w:iCs w:val="0"/>
          <w:kern w:val="2"/>
          <w:sz w:val="22"/>
          <w:szCs w:val="22"/>
          <w:lang w:val="ru-UA" w:eastAsia="ru-UA"/>
          <w14:ligatures w14:val="standardContextual"/>
        </w:rPr>
      </w:pPr>
      <w:hyperlink w:anchor="_Toc164966822" w:history="1">
        <w:r w:rsidRPr="00226CF8">
          <w:rPr>
            <w:rStyle w:val="Hyperlink"/>
          </w:rPr>
          <w:t>3</w:t>
        </w:r>
        <w:r w:rsidRPr="00226CF8">
          <w:rPr>
            <w:rStyle w:val="Hyperlink"/>
            <w:lang w:val="ru-RU"/>
          </w:rPr>
          <w:t xml:space="preserve"> Л</w:t>
        </w:r>
        <w:r w:rsidRPr="00226CF8">
          <w:rPr>
            <w:rStyle w:val="Hyperlink"/>
          </w:rPr>
          <w:t>істинг програми:</w:t>
        </w:r>
        <w:r>
          <w:rPr>
            <w:webHidden/>
          </w:rPr>
          <w:tab/>
        </w:r>
        <w:r>
          <w:rPr>
            <w:webHidden/>
          </w:rPr>
          <w:fldChar w:fldCharType="begin"/>
        </w:r>
        <w:r>
          <w:rPr>
            <w:webHidden/>
          </w:rPr>
          <w:instrText xml:space="preserve"> PAGEREF _Toc164966822 \h </w:instrText>
        </w:r>
        <w:r>
          <w:rPr>
            <w:webHidden/>
          </w:rPr>
        </w:r>
        <w:r>
          <w:rPr>
            <w:webHidden/>
          </w:rPr>
          <w:fldChar w:fldCharType="separate"/>
        </w:r>
        <w:r>
          <w:rPr>
            <w:webHidden/>
          </w:rPr>
          <w:t>36</w:t>
        </w:r>
        <w:r>
          <w:rPr>
            <w:webHidden/>
          </w:rPr>
          <w:fldChar w:fldCharType="end"/>
        </w:r>
      </w:hyperlink>
    </w:p>
    <w:p w14:paraId="01EF09F8" w14:textId="216E8CF2" w:rsidR="00C468A4" w:rsidRPr="00517DB0" w:rsidRDefault="00062CDA" w:rsidP="00230ABC">
      <w:pPr>
        <w:ind w:firstLine="0"/>
        <w:rPr>
          <w:iCs/>
          <w:noProof w:val="0"/>
        </w:rPr>
      </w:pPr>
      <w:r w:rsidRPr="00517DB0">
        <w:rPr>
          <w:iCs/>
          <w:noProof w:val="0"/>
        </w:rPr>
        <w:lastRenderedPageBreak/>
        <w:fldChar w:fldCharType="end"/>
      </w:r>
      <w:bookmarkStart w:id="0" w:name="_Toc324189101"/>
    </w:p>
    <w:p w14:paraId="5BE39214" w14:textId="77777777" w:rsidR="004810C4" w:rsidRDefault="004810C4" w:rsidP="004810C4">
      <w:bookmarkStart w:id="1" w:name="_Toc533560117"/>
      <w:bookmarkStart w:id="2" w:name="_Toc6750985"/>
      <w:bookmarkStart w:id="3" w:name="_Toc7775418"/>
      <w:bookmarkStart w:id="4" w:name="_Toc7775628"/>
      <w:bookmarkStart w:id="5" w:name="_Toc7907017"/>
      <w:bookmarkStart w:id="6" w:name="_Toc11947778"/>
      <w:bookmarkStart w:id="7" w:name="_Toc39041649"/>
      <w:r w:rsidRPr="006F6C6E">
        <w:t>Темою навчальної практики є</w:t>
      </w:r>
      <w:r>
        <w:t xml:space="preserve"> розробка консольного додатка "CatalogGenius Studio" для створення фізичних каталогів товарів.</w:t>
      </w:r>
    </w:p>
    <w:p w14:paraId="4467EFFE" w14:textId="77777777" w:rsidR="004810C4" w:rsidRDefault="004810C4" w:rsidP="004810C4">
      <w:r w:rsidRPr="006F6C6E">
        <w:t xml:space="preserve">Метою даної навчальної практики є </w:t>
      </w:r>
      <w:r>
        <w:t>навчитись розробляти консольні додатки з використанням мови програмування C# та середовища розробки Visual Studio 2019. Оволодіти навичками роботи з зовнішніми файлами для забезпечення ефективного створення та управління фізичними каталогами товарів.</w:t>
      </w:r>
    </w:p>
    <w:p w14:paraId="626EBE3C" w14:textId="77777777" w:rsidR="004810C4" w:rsidRDefault="004810C4" w:rsidP="004810C4">
      <w:r>
        <w:t xml:space="preserve">Завдання </w:t>
      </w:r>
      <w:r>
        <w:sym w:font="Symbol" w:char="F02D"/>
      </w:r>
      <w:r>
        <w:t xml:space="preserve"> Створення консольного додатка "CatalogGenius Studio", який надасть можливість зручного створення, оновлення та управління фізичними каталогами товарів. Додаток повинен забезпечувати введення, виведення та редагування інформації про товари, а також ефективну роботу з зовнішніми файлами для зберігання даних.</w:t>
      </w:r>
      <w:r w:rsidRPr="009F5BC5">
        <w:t xml:space="preserve"> </w:t>
      </w:r>
    </w:p>
    <w:p w14:paraId="4D84F144" w14:textId="77777777" w:rsidR="004810C4" w:rsidRDefault="004810C4" w:rsidP="004810C4">
      <w:r>
        <w:t>Ф</w:t>
      </w:r>
      <w:r w:rsidRPr="001D4CC9">
        <w:t>ізичн</w:t>
      </w:r>
      <w:r>
        <w:t>і</w:t>
      </w:r>
      <w:r w:rsidRPr="001D4CC9">
        <w:t xml:space="preserve"> каталог</w:t>
      </w:r>
      <w:r>
        <w:t>и</w:t>
      </w:r>
      <w:r w:rsidRPr="001D4CC9">
        <w:t xml:space="preserve"> товарів</w:t>
      </w:r>
      <w:r>
        <w:t xml:space="preserve"> в</w:t>
      </w:r>
      <w:r w:rsidRPr="001D4CC9">
        <w:t xml:space="preserve"> епоху цифрових технологій, фізичні каталоги товарів залишаються актуальними завдяки тактильному взаємодії, стимулюванню креативності, можливості перегляду без інтернет-з'єднання, ефективності у стимулюванні покупок, а також здатності представляти концепції бренду та підвищувати свідомість про них, надаючи бізнесу широкий інструментарій для взаємодії з аудиторією та створення запам'ятовувального враження.</w:t>
      </w:r>
    </w:p>
    <w:p w14:paraId="31832AE5" w14:textId="77777777" w:rsidR="00C20E62" w:rsidRPr="009F5BC5" w:rsidRDefault="00C20E62" w:rsidP="00295EB3">
      <w:r w:rsidRPr="009F5BC5">
        <w:t>Об’єктом дослідження є мова програмування високого рівня, та її</w:t>
      </w:r>
      <w:r>
        <w:t xml:space="preserve"> </w:t>
      </w:r>
      <w:r w:rsidRPr="009F5BC5">
        <w:t>застосування для створення додатків.</w:t>
      </w:r>
    </w:p>
    <w:p w14:paraId="1011507C" w14:textId="77777777" w:rsidR="00C20E62" w:rsidRPr="00134D81" w:rsidRDefault="00C20E62" w:rsidP="00295EB3">
      <w:r w:rsidRPr="009F5BC5">
        <w:t>Предметами дослідження є мова програмування C#, середовище</w:t>
      </w:r>
      <w:r>
        <w:t xml:space="preserve"> </w:t>
      </w:r>
      <w:r w:rsidRPr="009F5BC5">
        <w:t>розробки Visual Studio 20</w:t>
      </w:r>
      <w:r>
        <w:t>22 =</w:t>
      </w:r>
      <w:r w:rsidRPr="00EF6F20">
        <w:t xml:space="preserve">&gt; </w:t>
      </w:r>
      <w:r w:rsidRPr="00BF7D90">
        <w:t xml:space="preserve">Windows Presentation Foundation </w:t>
      </w:r>
      <w:r>
        <w:t>(</w:t>
      </w:r>
      <w:r>
        <w:rPr>
          <w:lang w:val="en-US"/>
        </w:rPr>
        <w:t>WPF</w:t>
      </w:r>
      <w:r>
        <w:t>)</w:t>
      </w:r>
      <w:r w:rsidRPr="009F5BC5">
        <w:t xml:space="preserve">, робота із </w:t>
      </w:r>
      <w:r>
        <w:t>максимально зручним та зрозумілим дизайном</w:t>
      </w:r>
      <w:r w:rsidRPr="009F5BC5">
        <w:t>.</w:t>
      </w:r>
    </w:p>
    <w:p w14:paraId="03496EDB" w14:textId="77777777" w:rsidR="00C20E62" w:rsidRPr="001B20C0" w:rsidRDefault="00C20E62" w:rsidP="00C20E62">
      <w:r w:rsidRPr="001B20C0">
        <w:br w:type="page"/>
      </w:r>
    </w:p>
    <w:p w14:paraId="332E77D0" w14:textId="77777777" w:rsidR="00073D48" w:rsidRPr="00517DB0" w:rsidRDefault="004E60A0" w:rsidP="0018691E">
      <w:pPr>
        <w:pStyle w:val="Heading1"/>
      </w:pPr>
      <w:bookmarkStart w:id="8" w:name="_Toc164966789"/>
      <w:r w:rsidRPr="00517DB0">
        <w:rPr>
          <w:rStyle w:val="Heading1Char"/>
          <w:b/>
          <w:bCs/>
          <w:caps/>
        </w:rPr>
        <w:lastRenderedPageBreak/>
        <w:t>ТЕОРЕТИЧНА ЧАСТИНА</w:t>
      </w:r>
      <w:bookmarkEnd w:id="1"/>
      <w:bookmarkEnd w:id="2"/>
      <w:bookmarkEnd w:id="3"/>
      <w:bookmarkEnd w:id="4"/>
      <w:bookmarkEnd w:id="5"/>
      <w:bookmarkEnd w:id="6"/>
      <w:bookmarkEnd w:id="7"/>
      <w:bookmarkEnd w:id="8"/>
    </w:p>
    <w:p w14:paraId="75764ED5" w14:textId="767DC7EF" w:rsidR="004810C4" w:rsidRDefault="004810C4" w:rsidP="004810C4">
      <w:pPr>
        <w:pStyle w:val="Heading2"/>
        <w:rPr>
          <w:rStyle w:val="Heading2Char"/>
          <w:b/>
          <w:bCs/>
        </w:rPr>
      </w:pPr>
      <w:bookmarkStart w:id="9" w:name="_Toc533560118"/>
      <w:bookmarkStart w:id="10" w:name="_Toc6750986"/>
      <w:bookmarkStart w:id="11" w:name="_Toc7775419"/>
      <w:bookmarkStart w:id="12" w:name="_Toc7775629"/>
      <w:bookmarkStart w:id="13" w:name="_Toc7907018"/>
      <w:bookmarkStart w:id="14" w:name="_Toc11947779"/>
      <w:bookmarkStart w:id="15" w:name="_Toc39041650"/>
      <w:bookmarkStart w:id="16" w:name="_Toc156105123"/>
      <w:bookmarkStart w:id="17" w:name="_Toc164966790"/>
      <w:r>
        <w:rPr>
          <w:rStyle w:val="Heading2Char"/>
          <w:b/>
          <w:bCs/>
        </w:rPr>
        <w:t xml:space="preserve">Теоретичні </w:t>
      </w:r>
      <w:r w:rsidRPr="00CD4638">
        <w:rPr>
          <w:rStyle w:val="Heading2Char"/>
          <w:b/>
          <w:bCs/>
        </w:rPr>
        <w:t>відомості</w:t>
      </w:r>
      <w:bookmarkEnd w:id="9"/>
      <w:bookmarkEnd w:id="10"/>
      <w:bookmarkEnd w:id="11"/>
      <w:bookmarkEnd w:id="12"/>
      <w:bookmarkEnd w:id="13"/>
      <w:bookmarkEnd w:id="14"/>
      <w:bookmarkEnd w:id="15"/>
      <w:r>
        <w:rPr>
          <w:rStyle w:val="Heading2Char"/>
          <w:b/>
          <w:bCs/>
        </w:rPr>
        <w:t xml:space="preserve"> про предметну область</w:t>
      </w:r>
      <w:bookmarkEnd w:id="16"/>
      <w:bookmarkEnd w:id="17"/>
    </w:p>
    <w:p w14:paraId="526C00E7" w14:textId="57D23FFE" w:rsidR="004810C4" w:rsidRPr="004810C4" w:rsidRDefault="004810C4" w:rsidP="004810C4">
      <w:pPr>
        <w:pStyle w:val="Heading3"/>
      </w:pPr>
      <w:bookmarkStart w:id="18" w:name="_Toc156105124"/>
      <w:bookmarkStart w:id="19" w:name="_Toc164966791"/>
      <w:r>
        <w:t>Каталог фізичних товарів</w:t>
      </w:r>
      <w:bookmarkEnd w:id="18"/>
      <w:bookmarkEnd w:id="19"/>
    </w:p>
    <w:p w14:paraId="2AAE90C9" w14:textId="77777777" w:rsidR="004810C4" w:rsidRPr="00F504DF" w:rsidRDefault="004810C4" w:rsidP="004810C4">
      <w:pPr>
        <w:rPr>
          <w:lang w:val="en-US"/>
        </w:rPr>
      </w:pPr>
      <w:r w:rsidRPr="001D4CC9">
        <w:t>Фізичні каталоги товарів – зручний і доступний інструмент для отримання інформації про різноманітні товари. На відміну від електронних платформ, вони зберігаються у паперовій або іншій матеріальній формі, надаючи користувачам можливість огляду та порівняння продукції без використання електронних пристроїв. Це забезпечує зручний доступ до широкого асортименту товарів, а також використання каталогів у ділових відносинах для представлення асортименту партнерам і клієнтам. Можливість експорту інформації та порівняльні переваги використання фізичних каталогів роблять їх універсальним інструментом в сучасному бізнесі та споживацькому середовищі.</w:t>
      </w:r>
      <w:r>
        <w:t xml:space="preserve"> </w:t>
      </w:r>
      <w:r>
        <w:rPr>
          <w:lang w:val="en-US"/>
        </w:rPr>
        <w:t>[1]</w:t>
      </w:r>
    </w:p>
    <w:p w14:paraId="7C2189BB" w14:textId="77777777" w:rsidR="004B0525" w:rsidRDefault="004B0525">
      <w:pPr>
        <w:spacing w:after="200" w:line="276" w:lineRule="auto"/>
        <w:ind w:firstLine="0"/>
        <w:contextualSpacing w:val="0"/>
        <w:jc w:val="left"/>
        <w:rPr>
          <w:noProof w:val="0"/>
        </w:rPr>
      </w:pPr>
      <w:r>
        <w:rPr>
          <w:noProof w:val="0"/>
        </w:rPr>
        <w:br w:type="page"/>
      </w:r>
    </w:p>
    <w:p w14:paraId="17621417" w14:textId="77777777" w:rsidR="00E55D5B" w:rsidRPr="00517DB0" w:rsidRDefault="00367311" w:rsidP="00862FC5">
      <w:pPr>
        <w:pStyle w:val="Heading2"/>
        <w:spacing w:before="240"/>
        <w:rPr>
          <w:noProof w:val="0"/>
        </w:rPr>
      </w:pPr>
      <w:bookmarkStart w:id="20" w:name="_Toc533560119"/>
      <w:bookmarkStart w:id="21" w:name="_Toc6750987"/>
      <w:bookmarkStart w:id="22" w:name="_Toc7775420"/>
      <w:bookmarkStart w:id="23" w:name="_Toc7775630"/>
      <w:bookmarkStart w:id="24" w:name="_Toc7907019"/>
      <w:bookmarkStart w:id="25" w:name="_Toc8380975"/>
      <w:bookmarkStart w:id="26" w:name="_Toc39041658"/>
      <w:bookmarkStart w:id="27" w:name="_Toc164966792"/>
      <w:r w:rsidRPr="00517DB0">
        <w:rPr>
          <w:rStyle w:val="Heading2Char"/>
          <w:b/>
          <w:bCs/>
          <w:noProof w:val="0"/>
        </w:rPr>
        <w:lastRenderedPageBreak/>
        <w:t>Опис предметної області та постановка задачі</w:t>
      </w:r>
      <w:bookmarkEnd w:id="20"/>
      <w:bookmarkEnd w:id="21"/>
      <w:bookmarkEnd w:id="22"/>
      <w:bookmarkEnd w:id="23"/>
      <w:bookmarkEnd w:id="24"/>
      <w:bookmarkEnd w:id="25"/>
      <w:bookmarkEnd w:id="26"/>
      <w:bookmarkEnd w:id="27"/>
    </w:p>
    <w:p w14:paraId="28A9712D" w14:textId="537F19DE" w:rsidR="00DF5DB9" w:rsidRPr="006B5A46" w:rsidRDefault="004810C4" w:rsidP="00862FC5">
      <w:pPr>
        <w:pStyle w:val="ListParagraph"/>
      </w:pPr>
      <w:bookmarkStart w:id="28" w:name="_Hlk132248526"/>
      <w:r>
        <w:rPr>
          <w:lang w:val="ru-RU"/>
        </w:rPr>
        <w:t xml:space="preserve">Даний каталог </w:t>
      </w:r>
      <w:r w:rsidR="00DF5DB9">
        <w:rPr>
          <w:lang w:val="ru-RU"/>
        </w:rPr>
        <w:t>працю</w:t>
      </w:r>
      <w:r w:rsidR="00D72185">
        <w:rPr>
          <w:lang w:val="ru-RU"/>
        </w:rPr>
        <w:t>є</w:t>
      </w:r>
      <w:r w:rsidR="00DF5DB9">
        <w:rPr>
          <w:lang w:val="ru-RU"/>
        </w:rPr>
        <w:t xml:space="preserve"> як звичайна база данних збер</w:t>
      </w:r>
      <w:r w:rsidR="00DF5DB9">
        <w:t>і</w:t>
      </w:r>
      <w:r w:rsidR="00DF5DB9">
        <w:rPr>
          <w:lang w:val="ru-RU"/>
        </w:rPr>
        <w:t xml:space="preserve">гаюча в собі </w:t>
      </w:r>
      <w:r>
        <w:rPr>
          <w:lang w:val="ru-RU"/>
        </w:rPr>
        <w:t>велику к</w:t>
      </w:r>
      <w:r>
        <w:t xml:space="preserve">ількість </w:t>
      </w:r>
      <w:r>
        <w:rPr>
          <w:lang w:val="ru-RU"/>
        </w:rPr>
        <w:t>товарів</w:t>
      </w:r>
      <w:r w:rsidR="00DF5DB9">
        <w:t>.</w:t>
      </w:r>
    </w:p>
    <w:p w14:paraId="07679561" w14:textId="77777777" w:rsidR="00DF5DB9" w:rsidRPr="006B5A46" w:rsidRDefault="00DF5DB9" w:rsidP="00862FC5">
      <w:pPr>
        <w:pStyle w:val="ListParagraph"/>
      </w:pPr>
      <w:r>
        <w:t xml:space="preserve">В даному додатку має </w:t>
      </w:r>
      <w:r w:rsidRPr="00862FC5">
        <w:t>бути</w:t>
      </w:r>
      <w:r>
        <w:t xml:space="preserve"> реалізовано авторізація, навігація. </w:t>
      </w:r>
    </w:p>
    <w:p w14:paraId="2BDA6F66" w14:textId="18D884D9" w:rsidR="00DF5DB9" w:rsidRDefault="00DF5DB9" w:rsidP="0037702B">
      <w:pPr>
        <w:pStyle w:val="ListParagraph"/>
      </w:pPr>
      <w:r w:rsidRPr="006B5A46">
        <w:t xml:space="preserve">Постановка задачі </w:t>
      </w:r>
      <w:r>
        <w:t>для цієї навчальої практики це створення дизайну для додатку, авторізацію та базов</w:t>
      </w:r>
      <w:r w:rsidR="004B0525">
        <w:t>ої навігації</w:t>
      </w:r>
      <w:r w:rsidRPr="006B5A46">
        <w:t>.</w:t>
      </w:r>
      <w:r>
        <w:t xml:space="preserve"> По можливості зробити адаптивність.</w:t>
      </w:r>
    </w:p>
    <w:p w14:paraId="75F068A1" w14:textId="4376EC51" w:rsidR="0037702B" w:rsidRDefault="0037702B" w:rsidP="0037702B">
      <w:pPr>
        <w:tabs>
          <w:tab w:val="left" w:pos="993"/>
        </w:tabs>
        <w:ind w:firstLine="0"/>
      </w:pPr>
      <w:r>
        <w:t xml:space="preserve">Основні функції застосунку </w:t>
      </w:r>
      <w:r w:rsidR="00F84F27">
        <w:t>«</w:t>
      </w:r>
      <w:r w:rsidR="004810C4" w:rsidRPr="004810C4">
        <w:rPr>
          <w:rFonts w:cs="Times New Roman"/>
          <w:bCs/>
          <w:szCs w:val="28"/>
        </w:rPr>
        <w:t>CatalogGenius Studio</w:t>
      </w:r>
      <w:r w:rsidR="00F84F27">
        <w:t>»</w:t>
      </w:r>
      <w:r>
        <w:t xml:space="preserve"> можуть включати в себе:</w:t>
      </w:r>
    </w:p>
    <w:p w14:paraId="22EADAC2" w14:textId="77777777" w:rsidR="0037702B" w:rsidRDefault="00F84F27" w:rsidP="0037702B">
      <w:pPr>
        <w:pStyle w:val="ListParagraph"/>
      </w:pPr>
      <w:r>
        <w:t>Виведення інформації з текстових файлів</w:t>
      </w:r>
      <w:r w:rsidR="0037702B">
        <w:t>;</w:t>
      </w:r>
    </w:p>
    <w:p w14:paraId="26D6F81B" w14:textId="39A5916F" w:rsidR="0037702B" w:rsidRDefault="00F84F27" w:rsidP="0037702B">
      <w:pPr>
        <w:pStyle w:val="ListParagraph"/>
      </w:pPr>
      <w:r>
        <w:t>Навігація між вікнами</w:t>
      </w:r>
      <w:r w:rsidR="0037702B">
        <w:t>;</w:t>
      </w:r>
    </w:p>
    <w:p w14:paraId="1FC922DD" w14:textId="4E382230" w:rsidR="004810C4" w:rsidRPr="004810C4" w:rsidRDefault="004810C4" w:rsidP="0037702B">
      <w:pPr>
        <w:pStyle w:val="ListParagraph"/>
      </w:pPr>
      <w:r>
        <w:rPr>
          <w:lang w:val="ru-RU"/>
        </w:rPr>
        <w:t>Видалення</w:t>
      </w:r>
      <w:r>
        <w:rPr>
          <w:lang w:val="en-US"/>
        </w:rPr>
        <w:t>;</w:t>
      </w:r>
    </w:p>
    <w:p w14:paraId="6CFA7123" w14:textId="15A74CC0" w:rsidR="004810C4" w:rsidRDefault="004810C4" w:rsidP="0037702B">
      <w:pPr>
        <w:pStyle w:val="ListParagraph"/>
      </w:pPr>
      <w:r>
        <w:rPr>
          <w:lang w:val="ru-RU"/>
        </w:rPr>
        <w:t>Додавання</w:t>
      </w:r>
      <w:r>
        <w:rPr>
          <w:lang w:val="en-US"/>
        </w:rPr>
        <w:t>;</w:t>
      </w:r>
    </w:p>
    <w:p w14:paraId="1FF8DD0E" w14:textId="400CEDCF" w:rsidR="0037702B" w:rsidRDefault="00F84F27" w:rsidP="0037702B">
      <w:pPr>
        <w:pStyle w:val="ListParagraph"/>
      </w:pPr>
      <w:r>
        <w:t xml:space="preserve">Інший функціонал такий як редагування </w:t>
      </w:r>
      <w:r w:rsidR="004810C4">
        <w:rPr>
          <w:lang w:val="ru-RU"/>
        </w:rPr>
        <w:t xml:space="preserve">данних </w:t>
      </w:r>
      <w:r>
        <w:t>буде реалізовано в курсовій роботі</w:t>
      </w:r>
      <w:r w:rsidR="0037702B">
        <w:t>);</w:t>
      </w:r>
    </w:p>
    <w:p w14:paraId="2945333C" w14:textId="1BE3FF20" w:rsidR="0037702B" w:rsidRPr="00C03729" w:rsidRDefault="0037702B" w:rsidP="0037702B">
      <w:pPr>
        <w:tabs>
          <w:tab w:val="left" w:pos="993"/>
        </w:tabs>
        <w:ind w:firstLine="0"/>
      </w:pPr>
      <w:r>
        <w:tab/>
        <w:t>Для зручності користувачів важливо розробити зрозумілий та простий інтерфейс користувача з підтримкою красивого дизайну та ергономічного розміщення елементів. В даному випадку розробка інтерфейсу може бути здійснена за допомогою технології WPF (Windows Presentation Foundation) в середовищі розробки Visual Studio</w:t>
      </w:r>
      <w:r w:rsidR="001B5C93" w:rsidRPr="001B5C93">
        <w:t xml:space="preserve"> </w:t>
      </w:r>
      <w:r w:rsidR="00C03729" w:rsidRPr="00754AF7">
        <w:rPr>
          <w:noProof w:val="0"/>
        </w:rPr>
        <w:t>[</w:t>
      </w:r>
      <w:r w:rsidR="004B0525">
        <w:rPr>
          <w:noProof w:val="0"/>
        </w:rPr>
        <w:t>2</w:t>
      </w:r>
      <w:r w:rsidR="00C03729" w:rsidRPr="00754AF7">
        <w:rPr>
          <w:noProof w:val="0"/>
        </w:rPr>
        <w:t>]</w:t>
      </w:r>
      <w:r w:rsidR="00754AF7" w:rsidRPr="00754AF7">
        <w:rPr>
          <w:noProof w:val="0"/>
        </w:rPr>
        <w:t>.</w:t>
      </w:r>
    </w:p>
    <w:bookmarkEnd w:id="28"/>
    <w:p w14:paraId="5ECB53C5" w14:textId="2DADBF73" w:rsidR="004B0525" w:rsidRDefault="004B0525">
      <w:pPr>
        <w:spacing w:after="200" w:line="276" w:lineRule="auto"/>
        <w:ind w:firstLine="0"/>
        <w:contextualSpacing w:val="0"/>
        <w:jc w:val="left"/>
      </w:pPr>
      <w:r>
        <w:br w:type="page"/>
      </w:r>
    </w:p>
    <w:p w14:paraId="3D1B37B5" w14:textId="77777777" w:rsidR="00E21CF9" w:rsidRPr="00517DB0" w:rsidRDefault="00E21CF9" w:rsidP="0018691E">
      <w:pPr>
        <w:pStyle w:val="Heading2"/>
        <w:rPr>
          <w:noProof w:val="0"/>
        </w:rPr>
      </w:pPr>
      <w:bookmarkStart w:id="29" w:name="_Toc164966793"/>
      <w:r w:rsidRPr="00517DB0">
        <w:rPr>
          <w:noProof w:val="0"/>
        </w:rPr>
        <w:lastRenderedPageBreak/>
        <w:t>Огляд аналогів</w:t>
      </w:r>
      <w:bookmarkEnd w:id="29"/>
    </w:p>
    <w:p w14:paraId="084EABFE" w14:textId="77777777" w:rsidR="004810C4" w:rsidRPr="000E667F" w:rsidRDefault="004810C4" w:rsidP="004810C4">
      <w:pPr>
        <w:rPr>
          <w:lang w:val="ru-RU"/>
        </w:rPr>
      </w:pPr>
      <w:r>
        <w:t>За аналог було взято сайт «</w:t>
      </w:r>
      <w:r w:rsidRPr="00CC049D">
        <w:rPr>
          <w:lang w:val="ru-RU"/>
        </w:rPr>
        <w:t xml:space="preserve">Каталог товарів </w:t>
      </w:r>
      <w:r w:rsidRPr="00CC049D">
        <w:rPr>
          <w:lang w:val="en-US"/>
        </w:rPr>
        <w:t>TRX</w:t>
      </w:r>
      <w:r>
        <w:t>» та сайт «</w:t>
      </w:r>
      <w:r>
        <w:rPr>
          <w:lang w:val="en-US"/>
        </w:rPr>
        <w:t>Rost</w:t>
      </w:r>
      <w:r>
        <w:t>»</w:t>
      </w:r>
      <w:r>
        <w:rPr>
          <w:lang w:val="ru-RU"/>
        </w:rPr>
        <w:t xml:space="preserve"> </w:t>
      </w:r>
      <w:r w:rsidRPr="000E667F">
        <w:rPr>
          <w:lang w:val="ru-RU"/>
        </w:rPr>
        <w:t>[</w:t>
      </w:r>
      <w:r w:rsidRPr="007B51AD">
        <w:rPr>
          <w:lang w:val="ru-RU"/>
        </w:rPr>
        <w:t>9,10</w:t>
      </w:r>
      <w:r w:rsidRPr="000E667F">
        <w:rPr>
          <w:lang w:val="ru-RU"/>
        </w:rPr>
        <w:t>]</w:t>
      </w:r>
      <w:r>
        <w:rPr>
          <w:lang w:val="ru-RU"/>
        </w:rPr>
        <w:t>.</w:t>
      </w:r>
    </w:p>
    <w:p w14:paraId="4D28ED17" w14:textId="77777777" w:rsidR="004810C4" w:rsidRDefault="004810C4" w:rsidP="004810C4">
      <w:pPr>
        <w:pStyle w:val="Caption"/>
        <w:keepNext/>
      </w:pPr>
      <w:r w:rsidRPr="00CC049D">
        <w:drawing>
          <wp:inline distT="0" distB="0" distL="0" distR="0" wp14:anchorId="708C75F6" wp14:editId="579648D7">
            <wp:extent cx="4370395" cy="2390775"/>
            <wp:effectExtent l="0" t="0" r="0" b="0"/>
            <wp:docPr id="1537475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75997" name=""/>
                    <pic:cNvPicPr/>
                  </pic:nvPicPr>
                  <pic:blipFill>
                    <a:blip r:embed="rId9"/>
                    <a:stretch>
                      <a:fillRect/>
                    </a:stretch>
                  </pic:blipFill>
                  <pic:spPr>
                    <a:xfrm>
                      <a:off x="0" y="0"/>
                      <a:ext cx="4395849" cy="2404699"/>
                    </a:xfrm>
                    <a:prstGeom prst="rect">
                      <a:avLst/>
                    </a:prstGeom>
                  </pic:spPr>
                </pic:pic>
              </a:graphicData>
            </a:graphic>
          </wp:inline>
        </w:drawing>
      </w:r>
    </w:p>
    <w:p w14:paraId="361C5F93" w14:textId="77777777" w:rsidR="004810C4" w:rsidRPr="00956A11" w:rsidRDefault="004810C4" w:rsidP="004810C4">
      <w:pPr>
        <w:pStyle w:val="Caption"/>
        <w:spacing w:after="240"/>
      </w:pPr>
      <w:r>
        <w:t xml:space="preserve">Рисунок </w:t>
      </w:r>
      <w:r>
        <w:fldChar w:fldCharType="begin"/>
      </w:r>
      <w:r>
        <w:instrText xml:space="preserve"> STYLEREF 1 \s </w:instrText>
      </w:r>
      <w:r>
        <w:fldChar w:fldCharType="separate"/>
      </w:r>
      <w:r>
        <w:t>1</w:t>
      </w:r>
      <w:r>
        <w:fldChar w:fldCharType="end"/>
      </w:r>
      <w:r>
        <w:t>.</w:t>
      </w:r>
      <w:r>
        <w:fldChar w:fldCharType="begin"/>
      </w:r>
      <w:r>
        <w:instrText xml:space="preserve"> SEQ Рисунок \* ARABIC \s 1 </w:instrText>
      </w:r>
      <w:r>
        <w:fldChar w:fldCharType="separate"/>
      </w:r>
      <w:r>
        <w:t>2</w:t>
      </w:r>
      <w:r>
        <w:fldChar w:fldCharType="end"/>
      </w:r>
      <w:r>
        <w:rPr>
          <w:lang w:val="ru-RU"/>
        </w:rPr>
        <w:t xml:space="preserve"> Сайт «</w:t>
      </w:r>
      <w:r w:rsidRPr="00CC049D">
        <w:rPr>
          <w:lang w:val="ru-RU"/>
        </w:rPr>
        <w:t xml:space="preserve">Каталог товарів </w:t>
      </w:r>
      <w:r w:rsidRPr="00CC049D">
        <w:rPr>
          <w:lang w:val="en-US"/>
        </w:rPr>
        <w:t>TRX</w:t>
      </w:r>
      <w:r>
        <w:rPr>
          <w:lang w:val="ru-RU"/>
        </w:rPr>
        <w:t>»</w:t>
      </w:r>
      <w:r w:rsidRPr="00CC049D">
        <w:rPr>
          <w:lang w:val="ru-RU"/>
        </w:rPr>
        <w:br/>
      </w:r>
    </w:p>
    <w:p w14:paraId="798B6A88" w14:textId="77777777" w:rsidR="004810C4" w:rsidRDefault="004810C4" w:rsidP="004810C4">
      <w:pPr>
        <w:pStyle w:val="Caption"/>
        <w:keepNext/>
        <w:spacing w:before="240"/>
      </w:pPr>
      <w:r w:rsidRPr="00CC049D">
        <w:drawing>
          <wp:inline distT="0" distB="0" distL="0" distR="0" wp14:anchorId="3B753E4A" wp14:editId="1BE38316">
            <wp:extent cx="4105275" cy="2243989"/>
            <wp:effectExtent l="0" t="0" r="0" b="4445"/>
            <wp:docPr id="53870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0579" name=""/>
                    <pic:cNvPicPr/>
                  </pic:nvPicPr>
                  <pic:blipFill>
                    <a:blip r:embed="rId10"/>
                    <a:stretch>
                      <a:fillRect/>
                    </a:stretch>
                  </pic:blipFill>
                  <pic:spPr>
                    <a:xfrm>
                      <a:off x="0" y="0"/>
                      <a:ext cx="4118653" cy="2251302"/>
                    </a:xfrm>
                    <a:prstGeom prst="rect">
                      <a:avLst/>
                    </a:prstGeom>
                  </pic:spPr>
                </pic:pic>
              </a:graphicData>
            </a:graphic>
          </wp:inline>
        </w:drawing>
      </w:r>
    </w:p>
    <w:p w14:paraId="7482E554" w14:textId="77777777" w:rsidR="004810C4" w:rsidRPr="00CC049D" w:rsidRDefault="004810C4" w:rsidP="004810C4">
      <w:pPr>
        <w:pStyle w:val="Caption"/>
        <w:rPr>
          <w:lang w:val="ru-RU"/>
        </w:rPr>
      </w:pPr>
      <w:r>
        <w:t xml:space="preserve">Рисунок </w:t>
      </w:r>
      <w:r>
        <w:fldChar w:fldCharType="begin"/>
      </w:r>
      <w:r>
        <w:instrText xml:space="preserve"> STYLEREF 1 \s </w:instrText>
      </w:r>
      <w:r>
        <w:fldChar w:fldCharType="separate"/>
      </w:r>
      <w:r>
        <w:t>1</w:t>
      </w:r>
      <w:r>
        <w:fldChar w:fldCharType="end"/>
      </w:r>
      <w:r>
        <w:t>.</w:t>
      </w:r>
      <w:r>
        <w:fldChar w:fldCharType="begin"/>
      </w:r>
      <w:r>
        <w:instrText xml:space="preserve"> SEQ Рисунок \* ARABIC \s 1 </w:instrText>
      </w:r>
      <w:r>
        <w:fldChar w:fldCharType="separate"/>
      </w:r>
      <w:r>
        <w:t>3</w:t>
      </w:r>
      <w:r>
        <w:fldChar w:fldCharType="end"/>
      </w:r>
      <w:r>
        <w:t xml:space="preserve"> Сайт «</w:t>
      </w:r>
      <w:r>
        <w:rPr>
          <w:lang w:val="en-US"/>
        </w:rPr>
        <w:t>Rost</w:t>
      </w:r>
      <w:r>
        <w:rPr>
          <w:lang w:val="ru-RU"/>
        </w:rPr>
        <w:t>»</w:t>
      </w:r>
    </w:p>
    <w:p w14:paraId="5CA4C685" w14:textId="77777777" w:rsidR="004810C4" w:rsidRDefault="004810C4" w:rsidP="004810C4">
      <w:pPr>
        <w:spacing w:before="240"/>
        <w:rPr>
          <w:lang w:val="ru-RU"/>
        </w:rPr>
      </w:pPr>
      <w:r>
        <w:t>Плюси: Сайт працює з візуальними данними, а не тільки текстовими.</w:t>
      </w:r>
      <w:r>
        <w:rPr>
          <w:lang w:val="ru-RU"/>
        </w:rPr>
        <w:t xml:space="preserve"> Легкий дизайн, швидка робота сайту, зручна та легка навігація.</w:t>
      </w:r>
    </w:p>
    <w:p w14:paraId="3860B1A9" w14:textId="3D09C6AC" w:rsidR="004810C4" w:rsidRDefault="004810C4" w:rsidP="004810C4">
      <w:r>
        <w:rPr>
          <w:lang w:val="ru-RU"/>
        </w:rPr>
        <w:t xml:space="preserve">Мінуси: </w:t>
      </w:r>
      <w:r>
        <w:t>Сайт неможе працювати без інтернету та містить в собі багато реклами. На сайті неможна редагувати дані.</w:t>
      </w:r>
    </w:p>
    <w:p w14:paraId="3B17919F" w14:textId="77777777" w:rsidR="004810C4" w:rsidRPr="00720DB9" w:rsidRDefault="004810C4" w:rsidP="004810C4">
      <w:pPr>
        <w:rPr>
          <w:lang w:val="ru-RU"/>
        </w:rPr>
      </w:pPr>
    </w:p>
    <w:p w14:paraId="79431756" w14:textId="77777777" w:rsidR="00C255F9" w:rsidRPr="00517DB0" w:rsidRDefault="00C255F9" w:rsidP="0018691E">
      <w:pPr>
        <w:pStyle w:val="Heading2"/>
        <w:rPr>
          <w:noProof w:val="0"/>
        </w:rPr>
      </w:pPr>
      <w:bookmarkStart w:id="30" w:name="_Toc164966794"/>
      <w:r w:rsidRPr="00517DB0">
        <w:rPr>
          <w:noProof w:val="0"/>
        </w:rPr>
        <w:lastRenderedPageBreak/>
        <w:t>Обґрунтування вибору методу розв’язку задачі</w:t>
      </w:r>
      <w:bookmarkEnd w:id="30"/>
    </w:p>
    <w:p w14:paraId="1DE3359B" w14:textId="77777777" w:rsidR="00303940" w:rsidRDefault="00303940" w:rsidP="00303940">
      <w:bookmarkStart w:id="31" w:name="_Hlk132249113"/>
      <w:r>
        <w:t>Обсяг даних, які необхідно зберігати, не є дуже великим. Якщо використовувати базу даних, може виникнути зайва складність в управлінні зв'язками між таблицями та запитами до бази даних.</w:t>
      </w:r>
    </w:p>
    <w:p w14:paraId="308C3C6C" w14:textId="77777777" w:rsidR="00303940" w:rsidRDefault="00303940" w:rsidP="00303940">
      <w:r>
        <w:t>Формат файлів, що використовується (XML), є досить зручним для зберігання даних, що мають ієрархічну структуру, таку як адресна книга.</w:t>
      </w:r>
    </w:p>
    <w:p w14:paraId="0EF6CF28" w14:textId="77777777" w:rsidR="00303940" w:rsidRDefault="00303940" w:rsidP="00303940">
      <w:r>
        <w:t>Наявність резервних копій даних, які можна зберігати на зовнішньому носії, такому як флешка або хмарне сховище.</w:t>
      </w:r>
    </w:p>
    <w:p w14:paraId="2D75F5CB" w14:textId="77777777" w:rsidR="00303940" w:rsidRDefault="00303940" w:rsidP="00303940">
      <w:r>
        <w:t>Як зберігаються файли (наприклад, картинки)? Чому саме так?</w:t>
      </w:r>
    </w:p>
    <w:p w14:paraId="2163326E" w14:textId="573DD719" w:rsidR="00303940" w:rsidRPr="00C03729" w:rsidRDefault="00303940" w:rsidP="00303940">
      <w:r>
        <w:t>У випадку з XML-файлами, вони зберігаються у текстовому форматі, що дозволяє зручно переглядати та редагувати дані, а також зберігати їх у резервних копіях. В картинок та інших бінарних файлів, які можуть зберігатися в адресній книзі, зазвичай використовують формати зображення, такі як JPEG або PNG. Такі формати забезпечують зменшення обсягу файлів при зберіганні, що зменшує час доступу до файлів та займає менше місця на диску</w:t>
      </w:r>
      <w:r w:rsidR="00C03729" w:rsidRPr="00754AF7">
        <w:rPr>
          <w:noProof w:val="0"/>
        </w:rPr>
        <w:t>[7]</w:t>
      </w:r>
      <w:r w:rsidR="00754AF7" w:rsidRPr="00754AF7">
        <w:rPr>
          <w:noProof w:val="0"/>
        </w:rPr>
        <w:t>.</w:t>
      </w:r>
    </w:p>
    <w:p w14:paraId="75927CF3" w14:textId="77777777" w:rsidR="00303940" w:rsidRDefault="00303940" w:rsidP="00303940">
      <w:pPr>
        <w:pStyle w:val="ListParagraph"/>
      </w:pPr>
      <w:r>
        <w:t>Binding (Прив'язка): WPF пропонує потужний механізм прив'язки даних, що дозволяє зв'язувати властивості елементів інтерфейсу з даними з джерела даних, такими як об'єкти C# або файли XML. Це дозволяє автоматично оновлювати інтерфейс при зміні даних.</w:t>
      </w:r>
    </w:p>
    <w:p w14:paraId="0FD07210" w14:textId="77777777" w:rsidR="00303940" w:rsidRDefault="00303940" w:rsidP="00303940">
      <w:pPr>
        <w:pStyle w:val="ListParagraph"/>
      </w:pPr>
      <w:r>
        <w:t>Styles (Стилі): WPF дозволяє описувати стилі для елементів інтерфейсу, що дозволяє змінювати зовнішній вигляд декількох елементів інтерфейсу за одним разом.</w:t>
      </w:r>
    </w:p>
    <w:p w14:paraId="4AB485FC" w14:textId="77777777" w:rsidR="00303940" w:rsidRDefault="00303940" w:rsidP="00303940">
      <w:pPr>
        <w:pStyle w:val="ListParagraph"/>
      </w:pPr>
      <w:r>
        <w:t>Templates (Шаблони): WPF пропонує шаблони для елементів інтерфейсу, що дозволяє змінювати структуру та зовнішній вигляд елементів інтерфейсу.</w:t>
      </w:r>
    </w:p>
    <w:p w14:paraId="76FEE358" w14:textId="77777777" w:rsidR="00303940" w:rsidRDefault="00303940" w:rsidP="00303940">
      <w:pPr>
        <w:pStyle w:val="ListParagraph"/>
      </w:pPr>
      <w:r>
        <w:t>Control Customization (Кастомізація елементів управління): WPF дозволяє створювати власні елементи управління, що дозволяє реалізовувати унікальну функціональність та зовнішній вигляд.</w:t>
      </w:r>
    </w:p>
    <w:bookmarkEnd w:id="31"/>
    <w:p w14:paraId="2B648D66" w14:textId="77777777" w:rsidR="00303940" w:rsidRPr="00303940" w:rsidRDefault="00303940" w:rsidP="00303940"/>
    <w:p w14:paraId="4B914138" w14:textId="77777777" w:rsidR="0037702B" w:rsidRPr="0037702B" w:rsidRDefault="0037702B" w:rsidP="0037702B">
      <w:pPr>
        <w:pStyle w:val="Heading2"/>
        <w:rPr>
          <w:noProof w:val="0"/>
        </w:rPr>
      </w:pPr>
      <w:bookmarkStart w:id="32" w:name="_Toc164966795"/>
      <w:r w:rsidRPr="005C5107">
        <w:rPr>
          <w:rStyle w:val="Heading2Char"/>
          <w:b/>
          <w:bCs/>
        </w:rPr>
        <w:lastRenderedPageBreak/>
        <w:t>Загальні</w:t>
      </w:r>
      <w:r w:rsidRPr="00CD4638">
        <w:rPr>
          <w:rStyle w:val="Heading2Char"/>
          <w:b/>
          <w:bCs/>
        </w:rPr>
        <w:t xml:space="preserve"> </w:t>
      </w:r>
      <w:r>
        <w:rPr>
          <w:rStyle w:val="Heading2Char"/>
          <w:b/>
          <w:bCs/>
        </w:rPr>
        <w:t xml:space="preserve">теоретичні </w:t>
      </w:r>
      <w:r w:rsidRPr="00CD4638">
        <w:rPr>
          <w:rStyle w:val="Heading2Char"/>
          <w:b/>
          <w:bCs/>
        </w:rPr>
        <w:t>відомості</w:t>
      </w:r>
      <w:r>
        <w:rPr>
          <w:rStyle w:val="Heading2Char"/>
          <w:b/>
          <w:bCs/>
        </w:rPr>
        <w:t xml:space="preserve"> </w:t>
      </w:r>
      <w:r w:rsidRPr="006B5A46">
        <w:rPr>
          <w:rStyle w:val="Heading2Char"/>
          <w:b/>
          <w:bCs/>
          <w:noProof w:val="0"/>
        </w:rPr>
        <w:t>про використані</w:t>
      </w:r>
      <w:r>
        <w:rPr>
          <w:rStyle w:val="Heading2Char"/>
          <w:b/>
          <w:bCs/>
          <w:noProof w:val="0"/>
          <w:lang w:val="ru-RU"/>
        </w:rPr>
        <w:t xml:space="preserve"> </w:t>
      </w:r>
      <w:r w:rsidR="00C255F9" w:rsidRPr="00517DB0">
        <w:rPr>
          <w:noProof w:val="0"/>
        </w:rPr>
        <w:t>засоб</w:t>
      </w:r>
      <w:r>
        <w:rPr>
          <w:noProof w:val="0"/>
          <w:lang w:val="ru-RU"/>
        </w:rPr>
        <w:t>и</w:t>
      </w:r>
      <w:r w:rsidR="00C255F9" w:rsidRPr="00517DB0">
        <w:rPr>
          <w:noProof w:val="0"/>
        </w:rPr>
        <w:t xml:space="preserve"> розробки</w:t>
      </w:r>
      <w:bookmarkEnd w:id="32"/>
    </w:p>
    <w:p w14:paraId="1E7FDFE8" w14:textId="77777777" w:rsidR="0024115A" w:rsidRPr="00517DB0" w:rsidRDefault="0024115A" w:rsidP="0024115A">
      <w:pPr>
        <w:pStyle w:val="ListParagraph"/>
        <w:keepNext/>
        <w:keepLines/>
        <w:numPr>
          <w:ilvl w:val="1"/>
          <w:numId w:val="15"/>
        </w:numPr>
        <w:tabs>
          <w:tab w:val="clear" w:pos="1134"/>
        </w:tabs>
        <w:contextualSpacing/>
        <w:jc w:val="center"/>
        <w:outlineLvl w:val="2"/>
        <w:rPr>
          <w:rFonts w:eastAsiaTheme="majorEastAsia" w:cstheme="majorBidi"/>
          <w:b/>
          <w:noProof w:val="0"/>
          <w:vanish/>
          <w:szCs w:val="24"/>
        </w:rPr>
      </w:pPr>
      <w:bookmarkStart w:id="33" w:name="_Toc132049165"/>
      <w:bookmarkStart w:id="34" w:name="_Toc132077031"/>
      <w:bookmarkStart w:id="35" w:name="_Toc132079504"/>
      <w:bookmarkStart w:id="36" w:name="_Toc132163239"/>
      <w:bookmarkStart w:id="37" w:name="_Toc132163503"/>
      <w:bookmarkStart w:id="38" w:name="_Toc132164492"/>
      <w:bookmarkStart w:id="39" w:name="_Toc132178745"/>
      <w:bookmarkStart w:id="40" w:name="_Toc132178789"/>
      <w:bookmarkStart w:id="41" w:name="_Toc132179914"/>
      <w:bookmarkStart w:id="42" w:name="_Toc132217850"/>
      <w:bookmarkStart w:id="43" w:name="_Toc132217942"/>
      <w:bookmarkStart w:id="44" w:name="_Toc132217986"/>
      <w:bookmarkStart w:id="45" w:name="_Toc132218258"/>
      <w:bookmarkStart w:id="46" w:name="_Toc135669756"/>
      <w:bookmarkStart w:id="47" w:name="_Toc135669832"/>
      <w:bookmarkStart w:id="48" w:name="_Toc135669871"/>
      <w:bookmarkStart w:id="49" w:name="_Toc135670934"/>
      <w:bookmarkStart w:id="50" w:name="_Toc135729124"/>
      <w:bookmarkStart w:id="51" w:name="_Toc164946534"/>
      <w:bookmarkStart w:id="52" w:name="_Toc164955511"/>
      <w:bookmarkStart w:id="53" w:name="_Toc164966796"/>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2ABD839A" w14:textId="77777777" w:rsidR="0024115A" w:rsidRPr="00517DB0" w:rsidRDefault="0024115A" w:rsidP="0024115A">
      <w:pPr>
        <w:pStyle w:val="ListParagraph"/>
        <w:keepNext/>
        <w:keepLines/>
        <w:numPr>
          <w:ilvl w:val="1"/>
          <w:numId w:val="15"/>
        </w:numPr>
        <w:tabs>
          <w:tab w:val="clear" w:pos="1134"/>
        </w:tabs>
        <w:contextualSpacing/>
        <w:jc w:val="center"/>
        <w:outlineLvl w:val="2"/>
        <w:rPr>
          <w:rFonts w:eastAsiaTheme="majorEastAsia" w:cstheme="majorBidi"/>
          <w:b/>
          <w:noProof w:val="0"/>
          <w:vanish/>
          <w:szCs w:val="24"/>
        </w:rPr>
      </w:pPr>
      <w:bookmarkStart w:id="54" w:name="_Toc132049166"/>
      <w:bookmarkStart w:id="55" w:name="_Toc132077032"/>
      <w:bookmarkStart w:id="56" w:name="_Toc132079505"/>
      <w:bookmarkStart w:id="57" w:name="_Toc132163240"/>
      <w:bookmarkStart w:id="58" w:name="_Toc132163504"/>
      <w:bookmarkStart w:id="59" w:name="_Toc132164493"/>
      <w:bookmarkStart w:id="60" w:name="_Toc132178746"/>
      <w:bookmarkStart w:id="61" w:name="_Toc132178790"/>
      <w:bookmarkStart w:id="62" w:name="_Toc132179915"/>
      <w:bookmarkStart w:id="63" w:name="_Toc132217851"/>
      <w:bookmarkStart w:id="64" w:name="_Toc132217943"/>
      <w:bookmarkStart w:id="65" w:name="_Toc132217987"/>
      <w:bookmarkStart w:id="66" w:name="_Toc132218259"/>
      <w:bookmarkStart w:id="67" w:name="_Toc135669757"/>
      <w:bookmarkStart w:id="68" w:name="_Toc135669833"/>
      <w:bookmarkStart w:id="69" w:name="_Toc135669872"/>
      <w:bookmarkStart w:id="70" w:name="_Toc135670935"/>
      <w:bookmarkStart w:id="71" w:name="_Toc135729125"/>
      <w:bookmarkStart w:id="72" w:name="_Toc164946535"/>
      <w:bookmarkStart w:id="73" w:name="_Toc164955512"/>
      <w:bookmarkStart w:id="74" w:name="_Toc16496679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436E66E3" w14:textId="77777777" w:rsidR="0024115A" w:rsidRPr="00517DB0" w:rsidRDefault="0024115A" w:rsidP="0024115A">
      <w:pPr>
        <w:pStyle w:val="ListParagraph"/>
        <w:keepNext/>
        <w:keepLines/>
        <w:numPr>
          <w:ilvl w:val="1"/>
          <w:numId w:val="15"/>
        </w:numPr>
        <w:tabs>
          <w:tab w:val="clear" w:pos="1134"/>
        </w:tabs>
        <w:contextualSpacing/>
        <w:jc w:val="center"/>
        <w:outlineLvl w:val="2"/>
        <w:rPr>
          <w:rFonts w:eastAsiaTheme="majorEastAsia" w:cstheme="majorBidi"/>
          <w:b/>
          <w:noProof w:val="0"/>
          <w:vanish/>
          <w:szCs w:val="24"/>
        </w:rPr>
      </w:pPr>
      <w:bookmarkStart w:id="75" w:name="_Toc132049167"/>
      <w:bookmarkStart w:id="76" w:name="_Toc132077033"/>
      <w:bookmarkStart w:id="77" w:name="_Toc132079506"/>
      <w:bookmarkStart w:id="78" w:name="_Toc132163241"/>
      <w:bookmarkStart w:id="79" w:name="_Toc132163505"/>
      <w:bookmarkStart w:id="80" w:name="_Toc132164494"/>
      <w:bookmarkStart w:id="81" w:name="_Toc132178747"/>
      <w:bookmarkStart w:id="82" w:name="_Toc132178791"/>
      <w:bookmarkStart w:id="83" w:name="_Toc132179916"/>
      <w:bookmarkStart w:id="84" w:name="_Toc132217852"/>
      <w:bookmarkStart w:id="85" w:name="_Toc132217944"/>
      <w:bookmarkStart w:id="86" w:name="_Toc132217988"/>
      <w:bookmarkStart w:id="87" w:name="_Toc132218260"/>
      <w:bookmarkStart w:id="88" w:name="_Toc135669758"/>
      <w:bookmarkStart w:id="89" w:name="_Toc135669834"/>
      <w:bookmarkStart w:id="90" w:name="_Toc135669873"/>
      <w:bookmarkStart w:id="91" w:name="_Toc135670936"/>
      <w:bookmarkStart w:id="92" w:name="_Toc135729126"/>
      <w:bookmarkStart w:id="93" w:name="_Toc164946536"/>
      <w:bookmarkStart w:id="94" w:name="_Toc164955513"/>
      <w:bookmarkStart w:id="95" w:name="_Toc164966798"/>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7D6DF84A" w14:textId="77777777" w:rsidR="0024115A" w:rsidRPr="00517DB0" w:rsidRDefault="0024115A" w:rsidP="0024115A">
      <w:pPr>
        <w:pStyle w:val="ListParagraph"/>
        <w:keepNext/>
        <w:keepLines/>
        <w:numPr>
          <w:ilvl w:val="1"/>
          <w:numId w:val="15"/>
        </w:numPr>
        <w:tabs>
          <w:tab w:val="clear" w:pos="1134"/>
        </w:tabs>
        <w:contextualSpacing/>
        <w:jc w:val="center"/>
        <w:outlineLvl w:val="2"/>
        <w:rPr>
          <w:rFonts w:eastAsiaTheme="majorEastAsia" w:cstheme="majorBidi"/>
          <w:b/>
          <w:noProof w:val="0"/>
          <w:vanish/>
          <w:szCs w:val="24"/>
        </w:rPr>
      </w:pPr>
      <w:bookmarkStart w:id="96" w:name="_Toc132049168"/>
      <w:bookmarkStart w:id="97" w:name="_Toc132077034"/>
      <w:bookmarkStart w:id="98" w:name="_Toc132079507"/>
      <w:bookmarkStart w:id="99" w:name="_Toc132163242"/>
      <w:bookmarkStart w:id="100" w:name="_Toc132163506"/>
      <w:bookmarkStart w:id="101" w:name="_Toc132164495"/>
      <w:bookmarkStart w:id="102" w:name="_Toc132178748"/>
      <w:bookmarkStart w:id="103" w:name="_Toc132178792"/>
      <w:bookmarkStart w:id="104" w:name="_Toc132179917"/>
      <w:bookmarkStart w:id="105" w:name="_Toc132217853"/>
      <w:bookmarkStart w:id="106" w:name="_Toc132217945"/>
      <w:bookmarkStart w:id="107" w:name="_Toc132217989"/>
      <w:bookmarkStart w:id="108" w:name="_Toc132218261"/>
      <w:bookmarkStart w:id="109" w:name="_Toc135669759"/>
      <w:bookmarkStart w:id="110" w:name="_Toc135669835"/>
      <w:bookmarkStart w:id="111" w:name="_Toc135669874"/>
      <w:bookmarkStart w:id="112" w:name="_Toc135670937"/>
      <w:bookmarkStart w:id="113" w:name="_Toc135729127"/>
      <w:bookmarkStart w:id="114" w:name="_Toc164946537"/>
      <w:bookmarkStart w:id="115" w:name="_Toc164955514"/>
      <w:bookmarkStart w:id="116" w:name="_Toc164966799"/>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7EDB2950" w14:textId="77777777" w:rsidR="0024115A" w:rsidRPr="00E41C16" w:rsidRDefault="00DF5DB9" w:rsidP="001B5C93">
      <w:pPr>
        <w:ind w:firstLine="0"/>
        <w:jc w:val="center"/>
        <w:rPr>
          <w:b/>
          <w:bCs/>
        </w:rPr>
      </w:pPr>
      <w:r w:rsidRPr="001B5C93">
        <w:rPr>
          <w:b/>
          <w:bCs/>
          <w:lang w:val="en-US"/>
        </w:rPr>
        <w:t>WPF</w:t>
      </w:r>
      <w:r w:rsidRPr="00E41C16">
        <w:rPr>
          <w:b/>
          <w:bCs/>
        </w:rPr>
        <w:t xml:space="preserve"> </w:t>
      </w:r>
      <w:r w:rsidRPr="001B5C93">
        <w:rPr>
          <w:b/>
          <w:bCs/>
          <w:lang w:val="en-US"/>
        </w:rPr>
        <w:t>c</w:t>
      </w:r>
      <w:r w:rsidRPr="00E41C16">
        <w:rPr>
          <w:b/>
          <w:bCs/>
        </w:rPr>
        <w:t>#</w:t>
      </w:r>
    </w:p>
    <w:p w14:paraId="38CCDAC6" w14:textId="0AF5B07E" w:rsidR="0037702B" w:rsidRDefault="0037702B" w:rsidP="0037702B">
      <w:bookmarkStart w:id="117" w:name="_Hlk132249163"/>
      <w:r>
        <w:t xml:space="preserve">C# (вимовляється як </w:t>
      </w:r>
      <w:r w:rsidR="00754AF7">
        <w:t>«</w:t>
      </w:r>
      <w:r>
        <w:t>Сі-шарп</w:t>
      </w:r>
      <w:r w:rsidR="00754AF7">
        <w:t>»</w:t>
      </w:r>
      <w:r>
        <w:t>) - це об'єктно-орієнтована мова програмування, яку створила компанія Microsoft. Вона була розроблена на основі мов C++ та Java, та має ряд переваг перед ними.</w:t>
      </w:r>
    </w:p>
    <w:p w14:paraId="25F1A962" w14:textId="77777777" w:rsidR="0037702B" w:rsidRDefault="0037702B" w:rsidP="0037702B">
      <w:r>
        <w:t>Однією з головних переваг C# є простота синтаксису та легкість вивчення. Синтаксис мови схожий на синтаксис мови Java, та вона має багато спільного з іншими мовами програмування, що робить перехід між ними легким.</w:t>
      </w:r>
    </w:p>
    <w:p w14:paraId="42FBEB12" w14:textId="77777777" w:rsidR="0037702B" w:rsidRDefault="0037702B" w:rsidP="0037702B">
      <w:r>
        <w:t>C# також є статично-типізованою мовою програмування, що означає, що всі змінні повинні бути оголошені заздалегідь з визначенням їх типу, що дозволяє покращити безпеку програми та попереджує баги, пов'язані з неправильним типом даних.</w:t>
      </w:r>
    </w:p>
    <w:p w14:paraId="5575DC8B" w14:textId="77777777" w:rsidR="0037702B" w:rsidRDefault="0037702B" w:rsidP="0037702B">
      <w:r>
        <w:t>Іншою важливою особливістю C# є його підтримка для платформи .NET, що надає розробникам доступ до багатої бібліотеки класів .NET Framework, яка дозволяє розробляти широкий спектр програм з різними функціональними можливостями.</w:t>
      </w:r>
    </w:p>
    <w:p w14:paraId="361A12AF" w14:textId="77777777" w:rsidR="0037702B" w:rsidRPr="00B006D2" w:rsidRDefault="0037702B" w:rsidP="0037702B">
      <w:r>
        <w:t>У загальному, C# є потужною та популярною мовою програмування, яка дозволяє розробникам створювати високоякісні та ефективні програми для різних платформ.</w:t>
      </w:r>
    </w:p>
    <w:p w14:paraId="214B9459" w14:textId="77777777" w:rsidR="0037702B" w:rsidRDefault="0037702B" w:rsidP="0037702B">
      <w:r>
        <w:t>Windows Presentation Foundation (WPF) - це технологія розробки Windows-додатків, яка дозволяє розробникам створювати красиві, динамічні та ефективні інтерфейси користувача. WPF була розроблена компанією Microsoft і вперше вийшла у 2006 році.</w:t>
      </w:r>
    </w:p>
    <w:p w14:paraId="6B86ECD3" w14:textId="77777777" w:rsidR="0037702B" w:rsidRDefault="0037702B" w:rsidP="0037702B">
      <w:r>
        <w:t>Основна перевага WPF полягає в тому, що вона дозволяє розробникам відокремити логіку додатка від його візуального представлення. Це дозволяє створювати більш складні та динамічні інтерфейси, які можуть реагувати на дії користувача та змінювати свій вигляд в залежності від умов.</w:t>
      </w:r>
    </w:p>
    <w:bookmarkEnd w:id="117"/>
    <w:p w14:paraId="36EE3623" w14:textId="77777777" w:rsidR="0037702B" w:rsidRDefault="0037702B" w:rsidP="0037702B">
      <w:r>
        <w:lastRenderedPageBreak/>
        <w:t>WPF включає в себе такі елементи, як вікна, кнопки, тексти, таблиці, списки та інші. Кожен елемент може бути налаштований окремо, що дозволяє створювати унікальний та персоналізований вигляд інтерфейсу.</w:t>
      </w:r>
    </w:p>
    <w:p w14:paraId="6B9FAC96" w14:textId="77777777" w:rsidR="0037702B" w:rsidRDefault="0037702B" w:rsidP="0037702B">
      <w:r>
        <w:t>Узагальнюючи, WPF є потужним інструментом для створення красивих та динамічних інтерфейсів користувача, що дозволяє розробникам додатків зосередитися на функціональності програми, не витрачаючи багато часу на розробку візуальної частини.</w:t>
      </w:r>
    </w:p>
    <w:p w14:paraId="19F739B5" w14:textId="7F14C2F5" w:rsidR="0037702B" w:rsidRPr="0037702B" w:rsidRDefault="0037702B" w:rsidP="0037702B">
      <w:r>
        <w:t>WPF надає розробникам можливість працювати з дизайном через код XAML, який є декларативною мовою опису візуального представлення інтерфейсу. Це дозволяє розробникам відокремлювати логіку програми від візуального представлення, що робить розробку більш ефективною та простішою.</w:t>
      </w:r>
    </w:p>
    <w:p w14:paraId="3C6D9D0F" w14:textId="77777777" w:rsidR="0037702B" w:rsidRPr="001B5C93" w:rsidRDefault="0037702B" w:rsidP="001B5C93">
      <w:pPr>
        <w:ind w:firstLine="0"/>
        <w:jc w:val="center"/>
        <w:rPr>
          <w:b/>
          <w:bCs/>
          <w:lang w:val="ru-RU"/>
        </w:rPr>
      </w:pPr>
      <w:bookmarkStart w:id="118" w:name="_Hlk132249328"/>
      <w:r w:rsidRPr="001B5C93">
        <w:rPr>
          <w:b/>
          <w:bCs/>
        </w:rPr>
        <w:t xml:space="preserve">Робота з фалами </w:t>
      </w:r>
      <w:r w:rsidRPr="001B5C93">
        <w:rPr>
          <w:b/>
          <w:bCs/>
          <w:lang w:val="en-US"/>
        </w:rPr>
        <w:t>xaml</w:t>
      </w:r>
      <w:r w:rsidRPr="001B5C93">
        <w:rPr>
          <w:b/>
          <w:bCs/>
          <w:lang w:val="ru-RU"/>
        </w:rPr>
        <w:t xml:space="preserve"> </w:t>
      </w:r>
      <w:r w:rsidRPr="001B5C93">
        <w:rPr>
          <w:b/>
          <w:bCs/>
          <w:lang w:val="en-US"/>
        </w:rPr>
        <w:t>WPF</w:t>
      </w:r>
      <w:r w:rsidRPr="001B5C93">
        <w:rPr>
          <w:b/>
          <w:bCs/>
          <w:lang w:val="ru-RU"/>
        </w:rPr>
        <w:t xml:space="preserve"> </w:t>
      </w:r>
      <w:r w:rsidRPr="001B5C93">
        <w:rPr>
          <w:b/>
          <w:bCs/>
          <w:lang w:val="en-US"/>
        </w:rPr>
        <w:t>c</w:t>
      </w:r>
      <w:r w:rsidRPr="001B5C93">
        <w:rPr>
          <w:b/>
          <w:bCs/>
          <w:lang w:val="ru-RU"/>
        </w:rPr>
        <w:t>#</w:t>
      </w:r>
    </w:p>
    <w:bookmarkEnd w:id="118"/>
    <w:p w14:paraId="542F2D27" w14:textId="77777777" w:rsidR="00DF5DB9" w:rsidRPr="0038742C" w:rsidRDefault="00DF5DB9" w:rsidP="00DF5DB9">
      <w:pPr>
        <w:rPr>
          <w:lang w:val="ru-RU"/>
        </w:rPr>
      </w:pPr>
      <w:r w:rsidRPr="0038742C">
        <w:rPr>
          <w:lang w:val="ru-RU"/>
        </w:rPr>
        <w:t>Файли XAML в WPF є основним інструментом для візуального опису інтерфейсу користувача. Вони містять опис елементів інтерфейсу користувача та їхні властивості, що використовуються для створення вікон, кнопок, полів вводу, списків тощо.</w:t>
      </w:r>
    </w:p>
    <w:p w14:paraId="30E40FCE" w14:textId="77777777" w:rsidR="00DF5DB9" w:rsidRPr="0038742C" w:rsidRDefault="00DF5DB9" w:rsidP="00DF5DB9">
      <w:pPr>
        <w:rPr>
          <w:lang w:val="ru-RU"/>
        </w:rPr>
      </w:pPr>
      <w:r w:rsidRPr="0038742C">
        <w:rPr>
          <w:lang w:val="ru-RU"/>
        </w:rPr>
        <w:t>У C# робота з файлами XAML зазвичай включає в себе дві операції: зчитування XAML-файлу та створення візуальних елементів на основі його вмісту, а також оновлення властивостей елементів при необхідності.</w:t>
      </w:r>
    </w:p>
    <w:p w14:paraId="383F151F" w14:textId="77777777" w:rsidR="00DF5DB9" w:rsidRPr="0038742C" w:rsidRDefault="00DF5DB9" w:rsidP="00DF5DB9">
      <w:pPr>
        <w:rPr>
          <w:lang w:val="ru-RU"/>
        </w:rPr>
      </w:pPr>
      <w:r w:rsidRPr="0038742C">
        <w:rPr>
          <w:lang w:val="ru-RU"/>
        </w:rPr>
        <w:t>Зчитування XAML-файлу в C# можна здійснити за допомогою класу System.Windows.Markup.XamlReader, який здійснює розбір XAML-файлу та повертає об'єкт, який можна використовувати для побудови вікна.</w:t>
      </w:r>
    </w:p>
    <w:p w14:paraId="25BB4334" w14:textId="77777777" w:rsidR="00DF5DB9" w:rsidRDefault="00DF5DB9" w:rsidP="0037702B">
      <w:r w:rsidRPr="0038742C">
        <w:rPr>
          <w:lang w:val="ru-RU"/>
        </w:rPr>
        <w:t>У</w:t>
      </w:r>
      <w:r w:rsidRPr="001B5C93">
        <w:rPr>
          <w:lang w:val="ru-RU"/>
        </w:rPr>
        <w:t xml:space="preserve"> </w:t>
      </w:r>
      <w:r w:rsidRPr="0038742C">
        <w:rPr>
          <w:lang w:val="ru-RU"/>
        </w:rPr>
        <w:t>загальному</w:t>
      </w:r>
      <w:r w:rsidRPr="001B5C93">
        <w:rPr>
          <w:lang w:val="ru-RU"/>
        </w:rPr>
        <w:t xml:space="preserve">, </w:t>
      </w:r>
      <w:r w:rsidRPr="0038742C">
        <w:rPr>
          <w:lang w:val="ru-RU"/>
        </w:rPr>
        <w:t>робота</w:t>
      </w:r>
      <w:r w:rsidRPr="001B5C93">
        <w:rPr>
          <w:lang w:val="ru-RU"/>
        </w:rPr>
        <w:t xml:space="preserve"> </w:t>
      </w:r>
      <w:r w:rsidRPr="0038742C">
        <w:rPr>
          <w:lang w:val="ru-RU"/>
        </w:rPr>
        <w:t>з</w:t>
      </w:r>
      <w:r w:rsidRPr="001B5C93">
        <w:rPr>
          <w:lang w:val="ru-RU"/>
        </w:rPr>
        <w:t xml:space="preserve"> </w:t>
      </w:r>
      <w:r w:rsidRPr="0038742C">
        <w:rPr>
          <w:lang w:val="ru-RU"/>
        </w:rPr>
        <w:t>файлами</w:t>
      </w:r>
      <w:r w:rsidRPr="001B5C93">
        <w:rPr>
          <w:lang w:val="ru-RU"/>
        </w:rPr>
        <w:t xml:space="preserve"> </w:t>
      </w:r>
      <w:r w:rsidRPr="0038742C">
        <w:rPr>
          <w:lang w:val="en-US"/>
        </w:rPr>
        <w:t>XAML</w:t>
      </w:r>
      <w:r w:rsidRPr="001B5C93">
        <w:rPr>
          <w:lang w:val="ru-RU"/>
        </w:rPr>
        <w:t xml:space="preserve"> </w:t>
      </w:r>
      <w:r w:rsidRPr="0038742C">
        <w:rPr>
          <w:lang w:val="ru-RU"/>
        </w:rPr>
        <w:t>в</w:t>
      </w:r>
      <w:r w:rsidRPr="001B5C93">
        <w:rPr>
          <w:lang w:val="ru-RU"/>
        </w:rPr>
        <w:t xml:space="preserve"> </w:t>
      </w:r>
      <w:r w:rsidRPr="0038742C">
        <w:rPr>
          <w:lang w:val="en-US"/>
        </w:rPr>
        <w:t>WPF</w:t>
      </w:r>
      <w:r w:rsidRPr="001B5C93">
        <w:rPr>
          <w:lang w:val="ru-RU"/>
        </w:rPr>
        <w:t xml:space="preserve"> </w:t>
      </w:r>
      <w:r w:rsidRPr="0038742C">
        <w:rPr>
          <w:lang w:val="ru-RU"/>
        </w:rPr>
        <w:t>дозволяє</w:t>
      </w:r>
      <w:r w:rsidRPr="001B5C93">
        <w:rPr>
          <w:lang w:val="ru-RU"/>
        </w:rPr>
        <w:t xml:space="preserve"> </w:t>
      </w:r>
      <w:r w:rsidRPr="0038742C">
        <w:rPr>
          <w:lang w:val="ru-RU"/>
        </w:rPr>
        <w:t>розробникам</w:t>
      </w:r>
      <w:r w:rsidRPr="001B5C93">
        <w:rPr>
          <w:lang w:val="ru-RU"/>
        </w:rPr>
        <w:t xml:space="preserve"> </w:t>
      </w:r>
      <w:r w:rsidRPr="0038742C">
        <w:rPr>
          <w:lang w:val="ru-RU"/>
        </w:rPr>
        <w:t>створювати</w:t>
      </w:r>
      <w:r w:rsidRPr="001B5C93">
        <w:rPr>
          <w:lang w:val="ru-RU"/>
        </w:rPr>
        <w:t xml:space="preserve"> </w:t>
      </w:r>
      <w:r w:rsidRPr="0038742C">
        <w:rPr>
          <w:lang w:val="ru-RU"/>
        </w:rPr>
        <w:t>візуально</w:t>
      </w:r>
      <w:r w:rsidRPr="001B5C93">
        <w:rPr>
          <w:lang w:val="ru-RU"/>
        </w:rPr>
        <w:t xml:space="preserve"> </w:t>
      </w:r>
      <w:r w:rsidRPr="0038742C">
        <w:rPr>
          <w:lang w:val="ru-RU"/>
        </w:rPr>
        <w:t>привабливі</w:t>
      </w:r>
      <w:r w:rsidRPr="001B5C93">
        <w:rPr>
          <w:lang w:val="ru-RU"/>
        </w:rPr>
        <w:t xml:space="preserve"> </w:t>
      </w:r>
      <w:r w:rsidRPr="0038742C">
        <w:rPr>
          <w:lang w:val="ru-RU"/>
        </w:rPr>
        <w:t>та</w:t>
      </w:r>
      <w:r w:rsidRPr="001B5C93">
        <w:rPr>
          <w:lang w:val="ru-RU"/>
        </w:rPr>
        <w:t xml:space="preserve"> </w:t>
      </w:r>
      <w:r w:rsidRPr="0038742C">
        <w:rPr>
          <w:lang w:val="ru-RU"/>
        </w:rPr>
        <w:t>функціональні</w:t>
      </w:r>
      <w:r w:rsidRPr="001B5C93">
        <w:rPr>
          <w:lang w:val="ru-RU"/>
        </w:rPr>
        <w:t xml:space="preserve"> </w:t>
      </w:r>
      <w:r w:rsidRPr="0038742C">
        <w:rPr>
          <w:lang w:val="ru-RU"/>
        </w:rPr>
        <w:t>інтерфейси</w:t>
      </w:r>
      <w:r w:rsidRPr="001B5C93">
        <w:rPr>
          <w:lang w:val="ru-RU"/>
        </w:rPr>
        <w:t xml:space="preserve"> </w:t>
      </w:r>
      <w:r w:rsidRPr="0038742C">
        <w:rPr>
          <w:lang w:val="ru-RU"/>
        </w:rPr>
        <w:t>користувача</w:t>
      </w:r>
      <w:r w:rsidRPr="001B5C93">
        <w:rPr>
          <w:lang w:val="ru-RU"/>
        </w:rPr>
        <w:t xml:space="preserve">, </w:t>
      </w:r>
      <w:r w:rsidRPr="0038742C">
        <w:rPr>
          <w:lang w:val="ru-RU"/>
        </w:rPr>
        <w:t>які</w:t>
      </w:r>
      <w:r w:rsidRPr="001B5C93">
        <w:rPr>
          <w:lang w:val="ru-RU"/>
        </w:rPr>
        <w:t xml:space="preserve"> </w:t>
      </w:r>
      <w:r w:rsidRPr="0038742C">
        <w:rPr>
          <w:lang w:val="ru-RU"/>
        </w:rPr>
        <w:t>можна</w:t>
      </w:r>
      <w:r w:rsidRPr="001B5C93">
        <w:rPr>
          <w:lang w:val="ru-RU"/>
        </w:rPr>
        <w:t xml:space="preserve"> </w:t>
      </w:r>
      <w:r w:rsidRPr="0038742C">
        <w:rPr>
          <w:lang w:val="ru-RU"/>
        </w:rPr>
        <w:t>легко</w:t>
      </w:r>
      <w:r w:rsidRPr="001B5C93">
        <w:rPr>
          <w:lang w:val="ru-RU"/>
        </w:rPr>
        <w:t xml:space="preserve"> </w:t>
      </w:r>
      <w:r w:rsidRPr="0038742C">
        <w:rPr>
          <w:lang w:val="ru-RU"/>
        </w:rPr>
        <w:t>управляти</w:t>
      </w:r>
      <w:r w:rsidRPr="001B5C93">
        <w:rPr>
          <w:lang w:val="ru-RU"/>
        </w:rPr>
        <w:t xml:space="preserve"> </w:t>
      </w:r>
      <w:r w:rsidRPr="0038742C">
        <w:rPr>
          <w:lang w:val="ru-RU"/>
        </w:rPr>
        <w:t>за</w:t>
      </w:r>
      <w:r w:rsidRPr="001B5C93">
        <w:rPr>
          <w:lang w:val="ru-RU"/>
        </w:rPr>
        <w:t xml:space="preserve"> </w:t>
      </w:r>
      <w:r w:rsidRPr="0038742C">
        <w:rPr>
          <w:lang w:val="ru-RU"/>
        </w:rPr>
        <w:t>допомогою</w:t>
      </w:r>
      <w:r w:rsidRPr="001B5C93">
        <w:rPr>
          <w:lang w:val="ru-RU"/>
        </w:rPr>
        <w:t xml:space="preserve"> </w:t>
      </w:r>
      <w:r w:rsidRPr="0038742C">
        <w:rPr>
          <w:lang w:val="ru-RU"/>
        </w:rPr>
        <w:t>C#.</w:t>
      </w:r>
    </w:p>
    <w:p w14:paraId="1C0DDA64" w14:textId="5A883404" w:rsidR="001B5C93" w:rsidRDefault="001B5C93">
      <w:pPr>
        <w:spacing w:after="200" w:line="276" w:lineRule="auto"/>
        <w:ind w:firstLine="0"/>
        <w:contextualSpacing w:val="0"/>
        <w:jc w:val="left"/>
      </w:pPr>
      <w:r>
        <w:br w:type="page"/>
      </w:r>
    </w:p>
    <w:p w14:paraId="5A7FE027" w14:textId="77777777" w:rsidR="00DF5DB9" w:rsidRPr="001B5C93" w:rsidRDefault="00DF5DB9" w:rsidP="001B5C93">
      <w:pPr>
        <w:ind w:firstLine="0"/>
        <w:jc w:val="center"/>
        <w:rPr>
          <w:b/>
          <w:bCs/>
        </w:rPr>
      </w:pPr>
      <w:bookmarkStart w:id="119" w:name="_Hlk132249335"/>
      <w:r w:rsidRPr="001B5C93">
        <w:rPr>
          <w:b/>
          <w:bCs/>
          <w:lang w:val="en-US"/>
        </w:rPr>
        <w:lastRenderedPageBreak/>
        <w:t>Grid</w:t>
      </w:r>
      <w:r w:rsidRPr="001B5C93">
        <w:rPr>
          <w:b/>
          <w:bCs/>
        </w:rPr>
        <w:t xml:space="preserve"> </w:t>
      </w:r>
      <w:r w:rsidR="0037702B" w:rsidRPr="001B5C93">
        <w:rPr>
          <w:b/>
          <w:bCs/>
        </w:rPr>
        <w:t xml:space="preserve">та робота з </w:t>
      </w:r>
      <w:r w:rsidR="0037702B" w:rsidRPr="001B5C93">
        <w:rPr>
          <w:b/>
          <w:bCs/>
          <w:lang w:val="en-US"/>
        </w:rPr>
        <w:t>xaml</w:t>
      </w:r>
      <w:r w:rsidR="0037702B" w:rsidRPr="001B5C93">
        <w:rPr>
          <w:b/>
          <w:bCs/>
        </w:rPr>
        <w:t xml:space="preserve"> </w:t>
      </w:r>
      <w:r w:rsidR="0037702B" w:rsidRPr="001B5C93">
        <w:rPr>
          <w:b/>
          <w:bCs/>
          <w:lang w:val="en-US"/>
        </w:rPr>
        <w:t>WPF</w:t>
      </w:r>
      <w:r w:rsidR="0037702B" w:rsidRPr="001B5C93">
        <w:rPr>
          <w:b/>
          <w:bCs/>
        </w:rPr>
        <w:t xml:space="preserve"> </w:t>
      </w:r>
      <w:r w:rsidR="0037702B" w:rsidRPr="001B5C93">
        <w:rPr>
          <w:b/>
          <w:bCs/>
          <w:lang w:val="en-US"/>
        </w:rPr>
        <w:t>c</w:t>
      </w:r>
      <w:r w:rsidR="0037702B" w:rsidRPr="001B5C93">
        <w:rPr>
          <w:b/>
          <w:bCs/>
        </w:rPr>
        <w:t>#</w:t>
      </w:r>
    </w:p>
    <w:bookmarkEnd w:id="119"/>
    <w:p w14:paraId="76C7305A" w14:textId="77777777" w:rsidR="00DF5DB9" w:rsidRDefault="00DF5DB9" w:rsidP="00DF5DB9">
      <w:r>
        <w:t>Grid - це один з основних елементів макетування в WPF, який дозволяє організовувати вміст у вигляді таблиці з рядками та стовпцями. Grid зазвичай використовується для розміщення елементів інтерфейсу користувача на вікні та налаштування їх позиції та розміру.</w:t>
      </w:r>
    </w:p>
    <w:p w14:paraId="45866B5C" w14:textId="5DF72331" w:rsidR="00DF5DB9" w:rsidRPr="0038742C" w:rsidRDefault="00DF5DB9" w:rsidP="001B5C93">
      <w:r>
        <w:t xml:space="preserve">У XAML Grid визначається за допомогою тега &lt;Grid&gt;, а рядки та стовпці визначаються за допомогою тегів &lt;RowDefinition&gt; та &lt;ColumnDefinition&gt; відповідно. Кожна RowDefinition визначає один рядок </w:t>
      </w:r>
    </w:p>
    <w:p w14:paraId="12CF3B60" w14:textId="6D0DF813" w:rsidR="00DF5DB9" w:rsidRDefault="00DF5DB9" w:rsidP="001B5C93">
      <w:r w:rsidRPr="0038742C">
        <w:t xml:space="preserve">Для розміщення елементів інтерфейсу користувача в Grid можна використовувати атрибути Grid.Row та Grid.Column, які вказують, в якому рядку та стовпці має розміститись елемент. </w:t>
      </w:r>
    </w:p>
    <w:p w14:paraId="33257FF5" w14:textId="77777777" w:rsidR="00DF5DB9" w:rsidRPr="00C03729" w:rsidRDefault="00DF5DB9" w:rsidP="00DF5DB9">
      <w:pPr>
        <w:rPr>
          <w:lang w:val="ru-RU"/>
        </w:rPr>
      </w:pPr>
      <w:r w:rsidRPr="0038742C">
        <w:t>У C# робота з Grid виконується за допомогою класу Grid, який дозволяє динамічно додавати та видаляти рядки та стовпці, а також налаштовувати розміщення елементів в Grid.</w:t>
      </w:r>
      <w:r w:rsidR="00C03729" w:rsidRPr="00C03729">
        <w:rPr>
          <w:lang w:val="ru-RU"/>
        </w:rPr>
        <w:t xml:space="preserve"> </w:t>
      </w:r>
    </w:p>
    <w:p w14:paraId="38A9CA2E" w14:textId="77777777" w:rsidR="00DF5DB9" w:rsidRPr="0038742C" w:rsidRDefault="00DF5DB9" w:rsidP="00DF5DB9">
      <w:r>
        <w:t>Крім того, Grid має додаткові властивості та методи для налаштування розмірів та позицій рядків та стовпців, налаштування відступів між елементами та інші. Це дозволяє створювати більш складні макети в WPF з великою кількістю елементів.</w:t>
      </w:r>
    </w:p>
    <w:p w14:paraId="64BE0AD2" w14:textId="77777777" w:rsidR="0024115A" w:rsidRPr="001B5C93" w:rsidRDefault="0037702B" w:rsidP="001B5C93">
      <w:pPr>
        <w:ind w:firstLine="0"/>
        <w:jc w:val="center"/>
        <w:rPr>
          <w:b/>
          <w:bCs/>
        </w:rPr>
      </w:pPr>
      <w:r w:rsidRPr="001B20C0">
        <w:br w:type="page"/>
      </w:r>
      <w:r w:rsidR="00373C1A" w:rsidRPr="001B5C93">
        <w:rPr>
          <w:b/>
          <w:bCs/>
        </w:rPr>
        <w:lastRenderedPageBreak/>
        <w:t>Blend Visual Studio</w:t>
      </w:r>
    </w:p>
    <w:p w14:paraId="69B1F866" w14:textId="77777777" w:rsidR="00373C1A" w:rsidRPr="00373C1A" w:rsidRDefault="00373C1A" w:rsidP="00373C1A">
      <w:pPr>
        <w:rPr>
          <w:noProof w:val="0"/>
        </w:rPr>
      </w:pPr>
      <w:bookmarkStart w:id="120" w:name="_Hlk132249363"/>
      <w:r w:rsidRPr="00373C1A">
        <w:rPr>
          <w:noProof w:val="0"/>
          <w:lang w:val="ru-RU"/>
        </w:rPr>
        <w:t>Blend</w:t>
      </w:r>
      <w:r w:rsidRPr="00373C1A">
        <w:rPr>
          <w:noProof w:val="0"/>
        </w:rPr>
        <w:t xml:space="preserve"> для </w:t>
      </w:r>
      <w:r w:rsidRPr="00373C1A">
        <w:rPr>
          <w:noProof w:val="0"/>
          <w:lang w:val="ru-RU"/>
        </w:rPr>
        <w:t>Visual</w:t>
      </w:r>
      <w:r w:rsidRPr="00373C1A">
        <w:rPr>
          <w:noProof w:val="0"/>
        </w:rPr>
        <w:t xml:space="preserve"> </w:t>
      </w:r>
      <w:r w:rsidRPr="00373C1A">
        <w:rPr>
          <w:noProof w:val="0"/>
          <w:lang w:val="ru-RU"/>
        </w:rPr>
        <w:t>Studio</w:t>
      </w:r>
      <w:r w:rsidRPr="00373C1A">
        <w:rPr>
          <w:noProof w:val="0"/>
        </w:rPr>
        <w:t xml:space="preserve"> (раніше відомий як </w:t>
      </w:r>
      <w:r w:rsidRPr="00373C1A">
        <w:rPr>
          <w:noProof w:val="0"/>
          <w:lang w:val="ru-RU"/>
        </w:rPr>
        <w:t>Microsoft</w:t>
      </w:r>
      <w:r w:rsidRPr="00373C1A">
        <w:rPr>
          <w:noProof w:val="0"/>
        </w:rPr>
        <w:t xml:space="preserve"> </w:t>
      </w:r>
      <w:r w:rsidRPr="00373C1A">
        <w:rPr>
          <w:noProof w:val="0"/>
          <w:lang w:val="ru-RU"/>
        </w:rPr>
        <w:t>Expression</w:t>
      </w:r>
      <w:r w:rsidRPr="00373C1A">
        <w:rPr>
          <w:noProof w:val="0"/>
        </w:rPr>
        <w:t xml:space="preserve"> </w:t>
      </w:r>
      <w:r w:rsidRPr="00373C1A">
        <w:rPr>
          <w:noProof w:val="0"/>
          <w:lang w:val="ru-RU"/>
        </w:rPr>
        <w:t>Blend</w:t>
      </w:r>
      <w:r w:rsidRPr="00373C1A">
        <w:rPr>
          <w:noProof w:val="0"/>
        </w:rPr>
        <w:t>) - це інструмент для розробки графічних інтерфейсів користувача (</w:t>
      </w:r>
      <w:r w:rsidRPr="00373C1A">
        <w:rPr>
          <w:noProof w:val="0"/>
          <w:lang w:val="ru-RU"/>
        </w:rPr>
        <w:t>GUI</w:t>
      </w:r>
      <w:r w:rsidRPr="00373C1A">
        <w:rPr>
          <w:noProof w:val="0"/>
        </w:rPr>
        <w:t xml:space="preserve">) для веб- та настільних додатків, розроблений компанією </w:t>
      </w:r>
      <w:r w:rsidRPr="00373C1A">
        <w:rPr>
          <w:noProof w:val="0"/>
          <w:lang w:val="ru-RU"/>
        </w:rPr>
        <w:t>Microsoft</w:t>
      </w:r>
      <w:r w:rsidRPr="00373C1A">
        <w:rPr>
          <w:noProof w:val="0"/>
        </w:rPr>
        <w:t xml:space="preserve">. Він є частиною родини продуктів </w:t>
      </w:r>
      <w:r w:rsidRPr="00373C1A">
        <w:rPr>
          <w:noProof w:val="0"/>
          <w:lang w:val="ru-RU"/>
        </w:rPr>
        <w:t>Visual</w:t>
      </w:r>
      <w:r w:rsidRPr="00373C1A">
        <w:rPr>
          <w:noProof w:val="0"/>
        </w:rPr>
        <w:t xml:space="preserve"> </w:t>
      </w:r>
      <w:r w:rsidRPr="00373C1A">
        <w:rPr>
          <w:noProof w:val="0"/>
          <w:lang w:val="ru-RU"/>
        </w:rPr>
        <w:t>Studio</w:t>
      </w:r>
      <w:r w:rsidRPr="00373C1A">
        <w:rPr>
          <w:noProof w:val="0"/>
        </w:rPr>
        <w:t xml:space="preserve"> та інтегрується з </w:t>
      </w:r>
      <w:r w:rsidRPr="00373C1A">
        <w:rPr>
          <w:noProof w:val="0"/>
          <w:lang w:val="ru-RU"/>
        </w:rPr>
        <w:t>Visual</w:t>
      </w:r>
      <w:r w:rsidRPr="00373C1A">
        <w:rPr>
          <w:noProof w:val="0"/>
        </w:rPr>
        <w:t xml:space="preserve"> </w:t>
      </w:r>
      <w:r w:rsidRPr="00373C1A">
        <w:rPr>
          <w:noProof w:val="0"/>
          <w:lang w:val="ru-RU"/>
        </w:rPr>
        <w:t>Studio</w:t>
      </w:r>
      <w:r w:rsidRPr="00373C1A">
        <w:rPr>
          <w:noProof w:val="0"/>
        </w:rPr>
        <w:t xml:space="preserve"> як розширення.</w:t>
      </w:r>
    </w:p>
    <w:p w14:paraId="6B934049" w14:textId="1B25AE1F" w:rsidR="00373C1A" w:rsidRPr="00C03729" w:rsidRDefault="00373C1A" w:rsidP="00373C1A">
      <w:pPr>
        <w:rPr>
          <w:noProof w:val="0"/>
          <w:lang w:val="ru-RU"/>
        </w:rPr>
      </w:pPr>
      <w:r w:rsidRPr="00373C1A">
        <w:rPr>
          <w:noProof w:val="0"/>
          <w:lang w:val="ru-RU"/>
        </w:rPr>
        <w:t>Blend</w:t>
      </w:r>
      <w:r w:rsidRPr="00373C1A">
        <w:rPr>
          <w:noProof w:val="0"/>
        </w:rPr>
        <w:t xml:space="preserve"> для </w:t>
      </w:r>
      <w:r w:rsidRPr="00373C1A">
        <w:rPr>
          <w:noProof w:val="0"/>
          <w:lang w:val="ru-RU"/>
        </w:rPr>
        <w:t>Visual</w:t>
      </w:r>
      <w:r w:rsidRPr="00373C1A">
        <w:rPr>
          <w:noProof w:val="0"/>
        </w:rPr>
        <w:t xml:space="preserve"> </w:t>
      </w:r>
      <w:r w:rsidRPr="00373C1A">
        <w:rPr>
          <w:noProof w:val="0"/>
          <w:lang w:val="ru-RU"/>
        </w:rPr>
        <w:t>Studio</w:t>
      </w:r>
      <w:r w:rsidRPr="00373C1A">
        <w:rPr>
          <w:noProof w:val="0"/>
        </w:rPr>
        <w:t xml:space="preserve"> підтримує різні технології, включаючи </w:t>
      </w:r>
      <w:r w:rsidRPr="00373C1A">
        <w:rPr>
          <w:noProof w:val="0"/>
          <w:lang w:val="ru-RU"/>
        </w:rPr>
        <w:t>XAML</w:t>
      </w:r>
      <w:r w:rsidRPr="00373C1A">
        <w:rPr>
          <w:noProof w:val="0"/>
        </w:rPr>
        <w:t xml:space="preserve">, </w:t>
      </w:r>
      <w:r w:rsidRPr="00373C1A">
        <w:rPr>
          <w:noProof w:val="0"/>
          <w:lang w:val="ru-RU"/>
        </w:rPr>
        <w:t>HTML</w:t>
      </w:r>
      <w:r w:rsidRPr="00373C1A">
        <w:rPr>
          <w:noProof w:val="0"/>
        </w:rPr>
        <w:t xml:space="preserve">, </w:t>
      </w:r>
      <w:r w:rsidRPr="00373C1A">
        <w:rPr>
          <w:noProof w:val="0"/>
          <w:lang w:val="ru-RU"/>
        </w:rPr>
        <w:t>CSS</w:t>
      </w:r>
      <w:r w:rsidRPr="00373C1A">
        <w:rPr>
          <w:noProof w:val="0"/>
        </w:rPr>
        <w:t xml:space="preserve">, </w:t>
      </w:r>
      <w:r w:rsidRPr="00373C1A">
        <w:rPr>
          <w:noProof w:val="0"/>
          <w:lang w:val="ru-RU"/>
        </w:rPr>
        <w:t>JavaScript</w:t>
      </w:r>
      <w:r w:rsidRPr="00373C1A">
        <w:rPr>
          <w:noProof w:val="0"/>
        </w:rPr>
        <w:t xml:space="preserve"> та </w:t>
      </w:r>
      <w:r w:rsidRPr="00373C1A">
        <w:rPr>
          <w:noProof w:val="0"/>
          <w:lang w:val="ru-RU"/>
        </w:rPr>
        <w:t>C</w:t>
      </w:r>
      <w:r w:rsidRPr="00373C1A">
        <w:rPr>
          <w:noProof w:val="0"/>
        </w:rPr>
        <w:t xml:space="preserve">#. </w:t>
      </w:r>
      <w:r w:rsidRPr="00373C1A">
        <w:rPr>
          <w:noProof w:val="0"/>
          <w:lang w:val="ru-RU"/>
        </w:rPr>
        <w:t>Це дозволяє розробникам та дизайнерам працювати разом безперешкодно, щоб створювати візуально привабливі та реагуючі додатки</w:t>
      </w:r>
      <w:r w:rsidR="00754AF7">
        <w:rPr>
          <w:noProof w:val="0"/>
          <w:lang w:val="ru-RU"/>
        </w:rPr>
        <w:t>.</w:t>
      </w:r>
    </w:p>
    <w:p w14:paraId="0B162B8E" w14:textId="77777777" w:rsidR="00373C1A" w:rsidRPr="00373C1A" w:rsidRDefault="00373C1A" w:rsidP="00373C1A">
      <w:pPr>
        <w:rPr>
          <w:noProof w:val="0"/>
          <w:lang w:val="ru-RU"/>
        </w:rPr>
      </w:pPr>
      <w:r w:rsidRPr="00373C1A">
        <w:rPr>
          <w:noProof w:val="0"/>
          <w:lang w:val="ru-RU"/>
        </w:rPr>
        <w:t>Однією з ключових функцій Blend для Visual Studio є можливість створювати динамічні та інтерактивні інтерфейси користувача. За допомогою підтримки анімацій, сценаріїв та часових ліній, дизайнери можуть створювати залучаючі та захоплюючі враження для користувачів.</w:t>
      </w:r>
    </w:p>
    <w:p w14:paraId="6C91A3F3" w14:textId="77777777" w:rsidR="00373C1A" w:rsidRPr="00373C1A" w:rsidRDefault="00373C1A" w:rsidP="00373C1A">
      <w:pPr>
        <w:rPr>
          <w:noProof w:val="0"/>
          <w:lang w:val="ru-RU"/>
        </w:rPr>
      </w:pPr>
      <w:r w:rsidRPr="00373C1A">
        <w:rPr>
          <w:noProof w:val="0"/>
          <w:lang w:val="ru-RU"/>
        </w:rPr>
        <w:t>Ще одна корисна функція Blend для Visual Studio - це можливість створювати адаптивні макети. Це дозволяє розробникам проектувати інтерфейси, які можуть адаптуватися до різних розмірів екрану та роздільної здатності, зробивши їх додатки більш реагуючими та мобільно-дружніми.</w:t>
      </w:r>
    </w:p>
    <w:p w14:paraId="2A4B986A" w14:textId="77777777" w:rsidR="00B32DF1" w:rsidRPr="00C03729" w:rsidRDefault="00373C1A" w:rsidP="00583F87">
      <w:pPr>
        <w:rPr>
          <w:noProof w:val="0"/>
          <w:lang w:val="ru-RU"/>
        </w:rPr>
      </w:pPr>
      <w:r w:rsidRPr="00373C1A">
        <w:rPr>
          <w:noProof w:val="0"/>
          <w:lang w:val="ru-RU"/>
        </w:rPr>
        <w:t>Blend для Visual Studio також включає низку вбудованих елементів керування та шаблонів, які розробники можуть використовувати для швидкого створення типових елементів інтерфейсу, таких як кнопки, тексти тощо.</w:t>
      </w:r>
      <w:r w:rsidR="00C03729" w:rsidRPr="00C03729">
        <w:rPr>
          <w:noProof w:val="0"/>
          <w:lang w:val="ru-RU"/>
        </w:rPr>
        <w:t xml:space="preserve"> </w:t>
      </w:r>
    </w:p>
    <w:bookmarkEnd w:id="120"/>
    <w:p w14:paraId="3122ED28" w14:textId="77777777" w:rsidR="00AB34AC" w:rsidRPr="00517DB0" w:rsidRDefault="00AB34AC" w:rsidP="00A17E05">
      <w:pPr>
        <w:rPr>
          <w:noProof w:val="0"/>
        </w:rPr>
      </w:pPr>
      <w:r w:rsidRPr="00517DB0">
        <w:rPr>
          <w:noProof w:val="0"/>
        </w:rPr>
        <w:br w:type="page"/>
      </w:r>
      <w:bookmarkEnd w:id="0"/>
    </w:p>
    <w:p w14:paraId="23F0D86C" w14:textId="77777777" w:rsidR="00CE7E47" w:rsidRPr="00517DB0" w:rsidRDefault="00345E17" w:rsidP="0018691E">
      <w:pPr>
        <w:pStyle w:val="Heading1"/>
        <w:rPr>
          <w:rStyle w:val="Heading2Char"/>
          <w:rFonts w:eastAsiaTheme="minorHAnsi"/>
          <w:b/>
          <w:bCs/>
          <w:noProof w:val="0"/>
        </w:rPr>
      </w:pPr>
      <w:bookmarkStart w:id="121" w:name="_Toc533560123"/>
      <w:bookmarkStart w:id="122" w:name="_Toc6750991"/>
      <w:bookmarkStart w:id="123" w:name="_Toc7775424"/>
      <w:bookmarkStart w:id="124" w:name="_Toc7775634"/>
      <w:bookmarkStart w:id="125" w:name="_Toc7907023"/>
      <w:bookmarkStart w:id="126" w:name="_Toc8380978"/>
      <w:bookmarkStart w:id="127" w:name="_Toc39041659"/>
      <w:bookmarkStart w:id="128" w:name="_Toc164966800"/>
      <w:r w:rsidRPr="00517DB0">
        <w:rPr>
          <w:rStyle w:val="Heading1Char"/>
          <w:b/>
          <w:bCs/>
          <w:caps/>
        </w:rPr>
        <w:lastRenderedPageBreak/>
        <w:t>ПРАКТИЧНА ЧАСТИНА</w:t>
      </w:r>
      <w:bookmarkStart w:id="129" w:name="_Toc71603606"/>
      <w:bookmarkStart w:id="130" w:name="_Toc71604050"/>
      <w:bookmarkStart w:id="131" w:name="_Toc71604073"/>
      <w:bookmarkStart w:id="132" w:name="_Toc39041660"/>
      <w:bookmarkEnd w:id="121"/>
      <w:bookmarkEnd w:id="122"/>
      <w:bookmarkEnd w:id="123"/>
      <w:bookmarkEnd w:id="124"/>
      <w:bookmarkEnd w:id="125"/>
      <w:bookmarkEnd w:id="126"/>
      <w:bookmarkEnd w:id="127"/>
      <w:bookmarkEnd w:id="128"/>
      <w:bookmarkEnd w:id="129"/>
      <w:bookmarkEnd w:id="130"/>
      <w:bookmarkEnd w:id="131"/>
    </w:p>
    <w:bookmarkEnd w:id="132"/>
    <w:p w14:paraId="69AB663F" w14:textId="77777777" w:rsidR="00A17E05" w:rsidRPr="00517DB0" w:rsidRDefault="00A17E05" w:rsidP="00A17E05">
      <w:pPr>
        <w:pStyle w:val="ListParagraph"/>
        <w:numPr>
          <w:ilvl w:val="0"/>
          <w:numId w:val="3"/>
        </w:numPr>
        <w:rPr>
          <w:rStyle w:val="Heading2Char"/>
          <w:noProof w:val="0"/>
          <w:vanish/>
        </w:rPr>
      </w:pPr>
    </w:p>
    <w:p w14:paraId="6F7E75DF" w14:textId="77777777" w:rsidR="00A17E05" w:rsidRPr="00517DB0" w:rsidRDefault="00C255F9" w:rsidP="0018691E">
      <w:pPr>
        <w:pStyle w:val="Heading2"/>
        <w:rPr>
          <w:noProof w:val="0"/>
        </w:rPr>
      </w:pPr>
      <w:bookmarkStart w:id="133" w:name="_Toc164966801"/>
      <w:r w:rsidRPr="00517DB0">
        <w:rPr>
          <w:rStyle w:val="Heading2Char"/>
          <w:b/>
          <w:bCs/>
          <w:noProof w:val="0"/>
        </w:rPr>
        <w:t>Проектна частина</w:t>
      </w:r>
      <w:bookmarkStart w:id="134" w:name="_Toc74761711"/>
      <w:bookmarkStart w:id="135" w:name="_Toc74761949"/>
      <w:bookmarkStart w:id="136" w:name="_Toc74762041"/>
      <w:bookmarkStart w:id="137" w:name="_Toc74762787"/>
      <w:bookmarkStart w:id="138" w:name="_Toc74761712"/>
      <w:bookmarkStart w:id="139" w:name="_Toc74761950"/>
      <w:bookmarkStart w:id="140" w:name="_Toc74762042"/>
      <w:bookmarkStart w:id="141" w:name="_Toc74762788"/>
      <w:bookmarkStart w:id="142" w:name="_Toc39041662"/>
      <w:bookmarkEnd w:id="133"/>
      <w:bookmarkEnd w:id="134"/>
      <w:bookmarkEnd w:id="135"/>
      <w:bookmarkEnd w:id="136"/>
      <w:bookmarkEnd w:id="137"/>
      <w:bookmarkEnd w:id="138"/>
      <w:bookmarkEnd w:id="139"/>
      <w:bookmarkEnd w:id="140"/>
      <w:bookmarkEnd w:id="141"/>
    </w:p>
    <w:p w14:paraId="617CD6EF" w14:textId="77777777" w:rsidR="00B32DF1" w:rsidRPr="00517DB0" w:rsidRDefault="00B32DF1" w:rsidP="00B32DF1">
      <w:pPr>
        <w:pStyle w:val="ListParagraph"/>
        <w:keepNext/>
        <w:keepLines/>
        <w:numPr>
          <w:ilvl w:val="0"/>
          <w:numId w:val="15"/>
        </w:numPr>
        <w:tabs>
          <w:tab w:val="clear" w:pos="1134"/>
        </w:tabs>
        <w:contextualSpacing/>
        <w:jc w:val="center"/>
        <w:outlineLvl w:val="2"/>
        <w:rPr>
          <w:rFonts w:eastAsiaTheme="majorEastAsia" w:cstheme="majorBidi"/>
          <w:b/>
          <w:noProof w:val="0"/>
          <w:vanish/>
          <w:szCs w:val="24"/>
        </w:rPr>
      </w:pPr>
      <w:bookmarkStart w:id="143" w:name="_Toc74764469"/>
      <w:bookmarkStart w:id="144" w:name="_Toc74765424"/>
      <w:bookmarkStart w:id="145" w:name="_Toc74765453"/>
      <w:bookmarkStart w:id="146" w:name="_Toc101442664"/>
      <w:bookmarkStart w:id="147" w:name="_Toc101444420"/>
      <w:bookmarkStart w:id="148" w:name="_Toc101444449"/>
      <w:bookmarkStart w:id="149" w:name="_Toc132044046"/>
      <w:bookmarkStart w:id="150" w:name="_Toc132046711"/>
      <w:bookmarkStart w:id="151" w:name="_Toc132049176"/>
      <w:bookmarkStart w:id="152" w:name="_Toc132077042"/>
      <w:bookmarkStart w:id="153" w:name="_Toc132079515"/>
      <w:bookmarkStart w:id="154" w:name="_Toc132163250"/>
      <w:bookmarkStart w:id="155" w:name="_Toc132163515"/>
      <w:bookmarkStart w:id="156" w:name="_Toc132164503"/>
      <w:bookmarkStart w:id="157" w:name="_Toc132178755"/>
      <w:bookmarkStart w:id="158" w:name="_Toc132178799"/>
      <w:bookmarkStart w:id="159" w:name="_Toc132179924"/>
      <w:bookmarkStart w:id="160" w:name="_Toc132217860"/>
      <w:bookmarkStart w:id="161" w:name="_Toc132217952"/>
      <w:bookmarkStart w:id="162" w:name="_Toc132217996"/>
      <w:bookmarkStart w:id="163" w:name="_Toc132218268"/>
      <w:bookmarkStart w:id="164" w:name="_Toc135669766"/>
      <w:bookmarkStart w:id="165" w:name="_Toc135669842"/>
      <w:bookmarkStart w:id="166" w:name="_Toc135669881"/>
      <w:bookmarkStart w:id="167" w:name="_Toc135670944"/>
      <w:bookmarkStart w:id="168" w:name="_Toc135729134"/>
      <w:bookmarkStart w:id="169" w:name="_Toc164946540"/>
      <w:bookmarkStart w:id="170" w:name="_Toc164955517"/>
      <w:bookmarkStart w:id="171" w:name="_Toc16496680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0D4E7076" w14:textId="77777777" w:rsidR="00B32DF1" w:rsidRPr="00517DB0" w:rsidRDefault="00B32DF1" w:rsidP="00B32DF1">
      <w:pPr>
        <w:pStyle w:val="ListParagraph"/>
        <w:keepNext/>
        <w:keepLines/>
        <w:numPr>
          <w:ilvl w:val="1"/>
          <w:numId w:val="15"/>
        </w:numPr>
        <w:tabs>
          <w:tab w:val="clear" w:pos="1134"/>
        </w:tabs>
        <w:contextualSpacing/>
        <w:jc w:val="center"/>
        <w:outlineLvl w:val="2"/>
        <w:rPr>
          <w:rFonts w:eastAsiaTheme="majorEastAsia" w:cstheme="majorBidi"/>
          <w:b/>
          <w:noProof w:val="0"/>
          <w:vanish/>
          <w:szCs w:val="24"/>
        </w:rPr>
      </w:pPr>
      <w:bookmarkStart w:id="172" w:name="_Toc74764470"/>
      <w:bookmarkStart w:id="173" w:name="_Toc74765425"/>
      <w:bookmarkStart w:id="174" w:name="_Toc74765454"/>
      <w:bookmarkStart w:id="175" w:name="_Toc101442665"/>
      <w:bookmarkStart w:id="176" w:name="_Toc101444421"/>
      <w:bookmarkStart w:id="177" w:name="_Toc101444450"/>
      <w:bookmarkStart w:id="178" w:name="_Toc132044047"/>
      <w:bookmarkStart w:id="179" w:name="_Toc132046712"/>
      <w:bookmarkStart w:id="180" w:name="_Toc132049177"/>
      <w:bookmarkStart w:id="181" w:name="_Toc132077043"/>
      <w:bookmarkStart w:id="182" w:name="_Toc132079516"/>
      <w:bookmarkStart w:id="183" w:name="_Toc132163251"/>
      <w:bookmarkStart w:id="184" w:name="_Toc132163516"/>
      <w:bookmarkStart w:id="185" w:name="_Toc132164504"/>
      <w:bookmarkStart w:id="186" w:name="_Toc132178756"/>
      <w:bookmarkStart w:id="187" w:name="_Toc132178800"/>
      <w:bookmarkStart w:id="188" w:name="_Toc132179925"/>
      <w:bookmarkStart w:id="189" w:name="_Toc132217861"/>
      <w:bookmarkStart w:id="190" w:name="_Toc132217953"/>
      <w:bookmarkStart w:id="191" w:name="_Toc132217997"/>
      <w:bookmarkStart w:id="192" w:name="_Toc132218269"/>
      <w:bookmarkStart w:id="193" w:name="_Toc135669767"/>
      <w:bookmarkStart w:id="194" w:name="_Toc135669843"/>
      <w:bookmarkStart w:id="195" w:name="_Toc135669882"/>
      <w:bookmarkStart w:id="196" w:name="_Toc135670945"/>
      <w:bookmarkStart w:id="197" w:name="_Toc135729135"/>
      <w:bookmarkStart w:id="198" w:name="_Toc164946541"/>
      <w:bookmarkStart w:id="199" w:name="_Toc164955518"/>
      <w:bookmarkStart w:id="200" w:name="_Toc164966803"/>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153D05FC" w14:textId="77777777" w:rsidR="00D73385" w:rsidRPr="00517DB0" w:rsidRDefault="00C255F9" w:rsidP="0018691E">
      <w:pPr>
        <w:pStyle w:val="Heading3"/>
        <w:rPr>
          <w:noProof w:val="0"/>
        </w:rPr>
      </w:pPr>
      <w:bookmarkStart w:id="201" w:name="_Toc164966804"/>
      <w:r w:rsidRPr="00517DB0">
        <w:rPr>
          <w:noProof w:val="0"/>
        </w:rPr>
        <w:t>Інформаційна структура моделі</w:t>
      </w:r>
      <w:bookmarkEnd w:id="201"/>
    </w:p>
    <w:p w14:paraId="6D98AC01" w14:textId="38756866" w:rsidR="00C255F9" w:rsidRPr="00517DB0" w:rsidRDefault="0083299E" w:rsidP="00D60D88">
      <w:pPr>
        <w:pStyle w:val="ListParagraph"/>
      </w:pPr>
      <w:bookmarkStart w:id="202" w:name="_Hlk132249443"/>
      <w:r>
        <w:t>В програмі використовуються</w:t>
      </w:r>
      <w:r w:rsidRPr="0083299E">
        <w:rPr>
          <w:lang w:val="ru-RU"/>
        </w:rPr>
        <w:t xml:space="preserve"> </w:t>
      </w:r>
      <w:r>
        <w:t>лише</w:t>
      </w:r>
      <w:r w:rsidRPr="0083299E">
        <w:rPr>
          <w:lang w:val="ru-RU"/>
        </w:rPr>
        <w:t xml:space="preserve"> </w:t>
      </w:r>
      <w:r w:rsidR="00BE6445">
        <w:rPr>
          <w:lang w:val="en-US"/>
        </w:rPr>
        <w:t>txt</w:t>
      </w:r>
      <w:r w:rsidR="00B21D74">
        <w:rPr>
          <w:lang w:val="ru-RU"/>
        </w:rPr>
        <w:t xml:space="preserve"> </w:t>
      </w:r>
      <w:r>
        <w:rPr>
          <w:lang w:val="ru-RU"/>
        </w:rPr>
        <w:t>файли</w:t>
      </w:r>
      <w:r>
        <w:t>. Вони використовуються при кожному вводі даних. Наприклад при виводі контактів. Також при редагуванні через програму файли виводяться й там можна вводити зміни.</w:t>
      </w:r>
      <w:bookmarkEnd w:id="202"/>
    </w:p>
    <w:p w14:paraId="150BA5DE" w14:textId="77777777" w:rsidR="00DA4C20" w:rsidRPr="00517DB0" w:rsidRDefault="00C255F9" w:rsidP="00D60D88">
      <w:pPr>
        <w:pStyle w:val="Heading3"/>
        <w:spacing w:before="240"/>
        <w:rPr>
          <w:noProof w:val="0"/>
        </w:rPr>
      </w:pPr>
      <w:bookmarkStart w:id="203" w:name="_Toc164966805"/>
      <w:bookmarkEnd w:id="142"/>
      <w:r w:rsidRPr="00517DB0">
        <w:rPr>
          <w:noProof w:val="0"/>
        </w:rPr>
        <w:t>Опис алгоритму</w:t>
      </w:r>
      <w:bookmarkEnd w:id="203"/>
    </w:p>
    <w:p w14:paraId="56D37241" w14:textId="77777777" w:rsidR="0083299E" w:rsidRDefault="0083299E" w:rsidP="00D60D88">
      <w:pPr>
        <w:spacing w:before="240"/>
      </w:pPr>
      <w:bookmarkStart w:id="204" w:name="_Hlk132249558"/>
      <w:r>
        <w:t>Сценарій роботи програми подано в додатку 2.</w:t>
      </w:r>
    </w:p>
    <w:p w14:paraId="08D31C48" w14:textId="214619A0" w:rsidR="0083299E" w:rsidRDefault="0083299E" w:rsidP="0083299E">
      <w:r>
        <w:t xml:space="preserve">Перше що бачить користувач коли відкриває програму це </w:t>
      </w:r>
      <w:r w:rsidRPr="0083299E">
        <w:t>в</w:t>
      </w:r>
      <w:r>
        <w:t xml:space="preserve">ікно авторизації, якщо в користувача немає аккаунту то він має можливість його зареєструвати натиснувши на </w:t>
      </w:r>
      <w:r w:rsidR="00491510">
        <w:rPr>
          <w:lang w:val="en-US"/>
        </w:rPr>
        <w:t>RegisterButton</w:t>
      </w:r>
      <w:r w:rsidR="00491510" w:rsidRPr="0083299E">
        <w:t xml:space="preserve"> </w:t>
      </w:r>
      <w:r w:rsidR="00754AF7">
        <w:t>«</w:t>
      </w:r>
      <w:r>
        <w:t>Зареєструвати аккаунт</w:t>
      </w:r>
      <w:r w:rsidR="00754AF7">
        <w:t>»</w:t>
      </w:r>
      <w:r>
        <w:t>.</w:t>
      </w:r>
    </w:p>
    <w:p w14:paraId="25F0A284" w14:textId="5CC39B2C" w:rsidR="006E214D" w:rsidRPr="006E214D" w:rsidRDefault="006E214D" w:rsidP="006E214D">
      <w:pPr>
        <w:pStyle w:val="ListParagraph"/>
      </w:pPr>
      <w:r>
        <w:t xml:space="preserve">В першому вікні </w:t>
      </w:r>
      <w:r w:rsidR="00B21D74" w:rsidRPr="00B21D74">
        <w:rPr>
          <w:lang w:val="en-US"/>
        </w:rPr>
        <w:t>AuthorisationWindow</w:t>
      </w:r>
      <w:r w:rsidRPr="006E214D">
        <w:t xml:space="preserve"> </w:t>
      </w:r>
      <w:r>
        <w:t xml:space="preserve">розміщені </w:t>
      </w:r>
      <w:r w:rsidRPr="006E214D">
        <w:t xml:space="preserve">1 </w:t>
      </w:r>
      <w:r>
        <w:rPr>
          <w:lang w:val="en-US"/>
        </w:rPr>
        <w:t>TextBox</w:t>
      </w:r>
      <w:r w:rsidRPr="006E214D">
        <w:t xml:space="preserve">, 1 </w:t>
      </w:r>
      <w:r>
        <w:rPr>
          <w:lang w:val="en-US"/>
        </w:rPr>
        <w:t>PasswordBox</w:t>
      </w:r>
      <w:r w:rsidRPr="006E214D">
        <w:t xml:space="preserve">, </w:t>
      </w:r>
      <w:r w:rsidR="005E12CB" w:rsidRPr="005E12CB">
        <w:t>2</w:t>
      </w:r>
      <w:r w:rsidRPr="006E214D">
        <w:t xml:space="preserve"> </w:t>
      </w:r>
      <w:r>
        <w:rPr>
          <w:lang w:val="en-US"/>
        </w:rPr>
        <w:t>Label</w:t>
      </w:r>
      <w:r w:rsidRPr="006E214D">
        <w:t xml:space="preserve">, 2 </w:t>
      </w:r>
      <w:r>
        <w:rPr>
          <w:lang w:val="en-US"/>
        </w:rPr>
        <w:t>Button</w:t>
      </w:r>
      <w:r w:rsidRPr="006E214D">
        <w:t xml:space="preserve">. </w:t>
      </w:r>
      <w:r w:rsidRPr="00DF0CA1">
        <w:t>При ввод</w:t>
      </w:r>
      <w:r>
        <w:t xml:space="preserve">і інформації в </w:t>
      </w:r>
      <w:r>
        <w:rPr>
          <w:lang w:val="en-US"/>
        </w:rPr>
        <w:t>TextBox</w:t>
      </w:r>
      <w:r>
        <w:t xml:space="preserve"> та </w:t>
      </w:r>
      <w:r>
        <w:rPr>
          <w:lang w:val="en-US"/>
        </w:rPr>
        <w:t>PasswordBox</w:t>
      </w:r>
    </w:p>
    <w:p w14:paraId="1B9769D0" w14:textId="77777777" w:rsidR="006E214D" w:rsidRDefault="006E214D" w:rsidP="006E214D">
      <w:pPr>
        <w:ind w:firstLine="0"/>
      </w:pPr>
      <w:r>
        <w:t xml:space="preserve">Треба натиснути на </w:t>
      </w:r>
      <w:r>
        <w:rPr>
          <w:lang w:val="en-US"/>
        </w:rPr>
        <w:t>LoginButton</w:t>
      </w:r>
      <w:r w:rsidRPr="006E214D">
        <w:rPr>
          <w:lang w:val="ru-RU"/>
        </w:rPr>
        <w:t xml:space="preserve"> </w:t>
      </w:r>
      <w:r>
        <w:t>який перевіряє:</w:t>
      </w:r>
    </w:p>
    <w:p w14:paraId="1AC30B75" w14:textId="77777777" w:rsidR="006E214D" w:rsidRDefault="006E214D" w:rsidP="006E214D">
      <w:pPr>
        <w:pStyle w:val="ListParagraph"/>
      </w:pPr>
      <w:r>
        <w:t>Чи логін або пароль введені вірно</w:t>
      </w:r>
      <w:r w:rsidR="00491510" w:rsidRPr="00491510">
        <w:rPr>
          <w:lang w:val="ru-RU"/>
        </w:rPr>
        <w:t>.</w:t>
      </w:r>
    </w:p>
    <w:p w14:paraId="479B5880" w14:textId="77777777" w:rsidR="00DF0CA1" w:rsidRPr="00491510" w:rsidRDefault="00DF0CA1" w:rsidP="00DF0CA1">
      <w:pPr>
        <w:pStyle w:val="ListParagraph"/>
      </w:pPr>
      <w:r w:rsidRPr="00491510">
        <w:t xml:space="preserve">Якщо пароль та логін не правильні то програма </w:t>
      </w:r>
      <w:r w:rsidR="00491510">
        <w:t xml:space="preserve">виводить </w:t>
      </w:r>
      <w:r w:rsidR="00491510">
        <w:rPr>
          <w:lang w:val="en-US"/>
        </w:rPr>
        <w:t>messegebox</w:t>
      </w:r>
      <w:r w:rsidR="00491510" w:rsidRPr="00491510">
        <w:rPr>
          <w:lang w:val="ru-RU"/>
        </w:rPr>
        <w:t xml:space="preserve"> </w:t>
      </w:r>
      <w:r>
        <w:t xml:space="preserve">та </w:t>
      </w:r>
      <w:r w:rsidRPr="00491510">
        <w:t>неда</w:t>
      </w:r>
      <w:r>
        <w:t xml:space="preserve">є доступ до поки небуде введено правильний логін або пароль </w:t>
      </w:r>
      <w:r w:rsidRPr="00DF0CA1">
        <w:rPr>
          <w:lang w:val="en-US"/>
        </w:rPr>
        <w:t>MainWindow</w:t>
      </w:r>
      <w:r w:rsidRPr="00491510">
        <w:t>.</w:t>
      </w:r>
    </w:p>
    <w:p w14:paraId="769DEA64" w14:textId="7B869FB8" w:rsidR="00DF0CA1" w:rsidRPr="00491510" w:rsidRDefault="006E214D" w:rsidP="00D60D88">
      <w:pPr>
        <w:pStyle w:val="ListParagraph"/>
      </w:pPr>
      <w:r w:rsidRPr="00491510">
        <w:t xml:space="preserve">Якщо пароль та логін правильні то програма </w:t>
      </w:r>
      <w:r w:rsidR="00491510">
        <w:t xml:space="preserve">виводить </w:t>
      </w:r>
      <w:r w:rsidR="00491510">
        <w:rPr>
          <w:lang w:val="en-US"/>
        </w:rPr>
        <w:t>messegebox</w:t>
      </w:r>
      <w:r w:rsidR="00491510" w:rsidRPr="00491510">
        <w:t xml:space="preserve"> </w:t>
      </w:r>
      <w:r>
        <w:t>та в</w:t>
      </w:r>
      <w:r w:rsidR="00DF0CA1">
        <w:t xml:space="preserve">ідкривається </w:t>
      </w:r>
      <w:r w:rsidR="00DF0CA1">
        <w:rPr>
          <w:lang w:val="en-US"/>
        </w:rPr>
        <w:t>MainWindow</w:t>
      </w:r>
      <w:r w:rsidR="00DF0CA1" w:rsidRPr="00491510">
        <w:t>.</w:t>
      </w:r>
    </w:p>
    <w:p w14:paraId="2335EA01" w14:textId="29D65943" w:rsidR="00DF0CA1" w:rsidRPr="006E214D" w:rsidRDefault="00DF0CA1" w:rsidP="00DF0CA1">
      <w:pPr>
        <w:pStyle w:val="ListParagraph"/>
      </w:pPr>
      <w:r w:rsidRPr="00491510">
        <w:t xml:space="preserve">При натисканні на </w:t>
      </w:r>
      <w:r w:rsidR="00491510">
        <w:rPr>
          <w:lang w:val="en-US"/>
        </w:rPr>
        <w:t>RegisterButton</w:t>
      </w:r>
      <w:r w:rsidRPr="00491510">
        <w:t xml:space="preserve"> </w:t>
      </w:r>
      <w:r>
        <w:t xml:space="preserve">відкривається </w:t>
      </w:r>
      <w:r>
        <w:rPr>
          <w:lang w:val="en-US"/>
        </w:rPr>
        <w:t>Reg</w:t>
      </w:r>
      <w:r w:rsidR="00491510">
        <w:rPr>
          <w:lang w:val="en-US"/>
        </w:rPr>
        <w:t>ister</w:t>
      </w:r>
      <w:r>
        <w:rPr>
          <w:lang w:val="en-US"/>
        </w:rPr>
        <w:t>Window</w:t>
      </w:r>
      <w:r w:rsidRPr="00491510">
        <w:t xml:space="preserve"> в </w:t>
      </w:r>
      <w:r>
        <w:t xml:space="preserve">якому розміщені </w:t>
      </w:r>
      <w:r w:rsidR="005E12CB" w:rsidRPr="005E12CB">
        <w:t>1</w:t>
      </w:r>
      <w:r w:rsidRPr="006E214D">
        <w:t xml:space="preserve"> </w:t>
      </w:r>
      <w:r>
        <w:rPr>
          <w:lang w:val="en-US"/>
        </w:rPr>
        <w:t>TextBox</w:t>
      </w:r>
      <w:r w:rsidRPr="006E214D">
        <w:t xml:space="preserve">, </w:t>
      </w:r>
      <w:r w:rsidR="005E12CB" w:rsidRPr="005E12CB">
        <w:t>2</w:t>
      </w:r>
      <w:r w:rsidRPr="006E214D">
        <w:t xml:space="preserve"> </w:t>
      </w:r>
      <w:r>
        <w:rPr>
          <w:lang w:val="en-US"/>
        </w:rPr>
        <w:t>PasswordBox</w:t>
      </w:r>
      <w:r w:rsidRPr="006E214D">
        <w:t xml:space="preserve">, </w:t>
      </w:r>
      <w:r w:rsidR="00491510">
        <w:t xml:space="preserve">3 </w:t>
      </w:r>
      <w:r>
        <w:rPr>
          <w:lang w:val="en-US"/>
        </w:rPr>
        <w:t>Label</w:t>
      </w:r>
      <w:r w:rsidRPr="006E214D">
        <w:t xml:space="preserve">, </w:t>
      </w:r>
      <w:r w:rsidR="005E12CB" w:rsidRPr="005E12CB">
        <w:t>3</w:t>
      </w:r>
      <w:r w:rsidRPr="006E214D">
        <w:t xml:space="preserve"> </w:t>
      </w:r>
      <w:r>
        <w:rPr>
          <w:lang w:val="en-US"/>
        </w:rPr>
        <w:t>Button</w:t>
      </w:r>
      <w:r w:rsidRPr="006E214D">
        <w:t xml:space="preserve">. </w:t>
      </w:r>
      <w:r w:rsidRPr="00491510">
        <w:t>При ввод</w:t>
      </w:r>
      <w:r>
        <w:t xml:space="preserve">і інформації в </w:t>
      </w:r>
      <w:r>
        <w:rPr>
          <w:lang w:val="en-US"/>
        </w:rPr>
        <w:t>TextBox</w:t>
      </w:r>
      <w:r>
        <w:t xml:space="preserve"> та </w:t>
      </w:r>
      <w:r>
        <w:rPr>
          <w:lang w:val="en-US"/>
        </w:rPr>
        <w:t>PasswordBox</w:t>
      </w:r>
    </w:p>
    <w:p w14:paraId="58F7A0D3" w14:textId="77777777" w:rsidR="00CB1FCF" w:rsidRDefault="00CB1FCF" w:rsidP="0083299E">
      <w:r w:rsidRPr="00CB1FCF">
        <w:t>П</w:t>
      </w:r>
      <w:r>
        <w:t xml:space="preserve">ісля </w:t>
      </w:r>
      <w:r w:rsidR="00E6711F">
        <w:t>входу в систему</w:t>
      </w:r>
      <w:r>
        <w:t xml:space="preserve"> користувача перекидує на головне вікно в якому знаходяться наступні компоненти:</w:t>
      </w:r>
    </w:p>
    <w:p w14:paraId="2EE1B3EB" w14:textId="0DBFBFAD" w:rsidR="009C72A8" w:rsidRDefault="00CB1FCF" w:rsidP="007F59FE">
      <w:pPr>
        <w:pStyle w:val="ListParagraph"/>
      </w:pPr>
      <w:r>
        <w:t xml:space="preserve">Кнопка </w:t>
      </w:r>
      <w:r w:rsidR="00754AF7">
        <w:t>«</w:t>
      </w:r>
      <w:r w:rsidR="005E12CB">
        <w:rPr>
          <w:lang w:val="en-US"/>
        </w:rPr>
        <w:t>Menu</w:t>
      </w:r>
      <w:r w:rsidR="00754AF7">
        <w:t>»</w:t>
      </w:r>
      <w:r>
        <w:t xml:space="preserve"> </w:t>
      </w:r>
      <w:r w:rsidR="005E12CB">
        <w:t>відкриває список товарів в католозі</w:t>
      </w:r>
      <w:r w:rsidR="00D60D88">
        <w:rPr>
          <w:lang w:val="ru-RU"/>
        </w:rPr>
        <w:t>.</w:t>
      </w:r>
    </w:p>
    <w:p w14:paraId="23BFFC1D" w14:textId="4796C6D9" w:rsidR="009C72A8" w:rsidRDefault="00CB1FCF" w:rsidP="007F59FE">
      <w:pPr>
        <w:pStyle w:val="ListParagraph"/>
      </w:pPr>
      <w:r>
        <w:lastRenderedPageBreak/>
        <w:t>Кнопка</w:t>
      </w:r>
      <w:r w:rsidRPr="006E214D">
        <w:t xml:space="preserve"> </w:t>
      </w:r>
      <w:r w:rsidR="00754AF7">
        <w:t>«</w:t>
      </w:r>
      <w:r w:rsidR="005E12CB">
        <w:rPr>
          <w:lang w:val="en-US"/>
        </w:rPr>
        <w:t>Add</w:t>
      </w:r>
      <w:r w:rsidR="005E12CB" w:rsidRPr="005E12CB">
        <w:t xml:space="preserve"> </w:t>
      </w:r>
      <w:r w:rsidR="005E12CB">
        <w:rPr>
          <w:lang w:val="en-US"/>
        </w:rPr>
        <w:t>Catalog</w:t>
      </w:r>
      <w:r w:rsidR="00754AF7">
        <w:t>»</w:t>
      </w:r>
      <w:r w:rsidRPr="006E214D">
        <w:t xml:space="preserve"> </w:t>
      </w:r>
      <w:r w:rsidR="009C72A8">
        <w:t>відкриває</w:t>
      </w:r>
      <w:r w:rsidR="00D60D88" w:rsidRPr="005E12CB">
        <w:t xml:space="preserve"> </w:t>
      </w:r>
      <w:r w:rsidR="005E12CB" w:rsidRPr="005E12CB">
        <w:t>сторінку на якій можна додати</w:t>
      </w:r>
      <w:r w:rsidR="005E12CB">
        <w:t xml:space="preserve"> або видалити </w:t>
      </w:r>
      <w:r w:rsidR="005E12CB" w:rsidRPr="005E12CB">
        <w:t>кат</w:t>
      </w:r>
      <w:r w:rsidR="005E12CB">
        <w:t>егорію</w:t>
      </w:r>
      <w:r w:rsidR="009C72A8">
        <w:t>.</w:t>
      </w:r>
    </w:p>
    <w:p w14:paraId="1737B1CA" w14:textId="66793261" w:rsidR="00CB1FCF" w:rsidRDefault="00CB1FCF" w:rsidP="007F59FE">
      <w:pPr>
        <w:pStyle w:val="ListParagraph"/>
      </w:pPr>
      <w:r>
        <w:t>Кнопка</w:t>
      </w:r>
      <w:r w:rsidRPr="009C72A8">
        <w:t xml:space="preserve"> </w:t>
      </w:r>
      <w:r w:rsidR="00754AF7">
        <w:t>«</w:t>
      </w:r>
      <w:r w:rsidR="005E12CB">
        <w:rPr>
          <w:lang w:val="en-US"/>
        </w:rPr>
        <w:t>Relogin</w:t>
      </w:r>
      <w:r w:rsidR="00754AF7">
        <w:t>»</w:t>
      </w:r>
      <w:r>
        <w:t xml:space="preserve"> </w:t>
      </w:r>
      <w:r w:rsidR="005E12CB">
        <w:rPr>
          <w:lang w:val="ru-RU"/>
        </w:rPr>
        <w:t>поверта</w:t>
      </w:r>
      <w:r w:rsidR="005E12CB">
        <w:t>є на вікно авторизації та виходить з акаунта</w:t>
      </w:r>
      <w:r w:rsidR="009C72A8">
        <w:t>.</w:t>
      </w:r>
    </w:p>
    <w:p w14:paraId="4EAC5046" w14:textId="345F0D2C" w:rsidR="00CB1FCF" w:rsidRPr="00CB1FCF" w:rsidRDefault="00CB1FCF" w:rsidP="00CB1FCF">
      <w:pPr>
        <w:pStyle w:val="ListParagraph"/>
      </w:pPr>
      <w:r>
        <w:t xml:space="preserve">Кнопка </w:t>
      </w:r>
      <w:r w:rsidR="00754AF7">
        <w:t>«</w:t>
      </w:r>
      <w:r w:rsidR="005E12CB">
        <w:rPr>
          <w:lang w:val="en-US"/>
        </w:rPr>
        <w:t>Exit</w:t>
      </w:r>
      <w:r w:rsidR="00754AF7">
        <w:rPr>
          <w:lang w:val="ru-RU"/>
        </w:rPr>
        <w:t>»</w:t>
      </w:r>
      <w:r>
        <w:t xml:space="preserve"> </w:t>
      </w:r>
      <w:r w:rsidR="006E214D">
        <w:rPr>
          <w:lang w:val="ru-RU"/>
        </w:rPr>
        <w:t>закрива</w:t>
      </w:r>
      <w:r w:rsidR="006E214D">
        <w:t>є додаток</w:t>
      </w:r>
      <w:r w:rsidR="00D60D88">
        <w:t>.</w:t>
      </w:r>
    </w:p>
    <w:bookmarkEnd w:id="204"/>
    <w:p w14:paraId="4390689E" w14:textId="77777777" w:rsidR="0083299E" w:rsidRPr="00517DB0" w:rsidRDefault="00583F87" w:rsidP="00583F87">
      <w:pPr>
        <w:pStyle w:val="ListParagraph"/>
      </w:pPr>
      <w:r w:rsidRPr="00517DB0">
        <w:br w:type="page"/>
      </w:r>
    </w:p>
    <w:p w14:paraId="160A516A" w14:textId="77777777" w:rsidR="00C255F9" w:rsidRPr="00517DB0" w:rsidRDefault="00C255F9" w:rsidP="0018691E">
      <w:pPr>
        <w:pStyle w:val="Heading3"/>
        <w:rPr>
          <w:noProof w:val="0"/>
        </w:rPr>
      </w:pPr>
      <w:bookmarkStart w:id="205" w:name="_Toc164966806"/>
      <w:r w:rsidRPr="00517DB0">
        <w:rPr>
          <w:noProof w:val="0"/>
        </w:rPr>
        <w:lastRenderedPageBreak/>
        <w:t>Функціональні частини програми</w:t>
      </w:r>
      <w:bookmarkEnd w:id="205"/>
    </w:p>
    <w:p w14:paraId="24E20515" w14:textId="77777777" w:rsidR="00C255F9" w:rsidRPr="00517DB0" w:rsidRDefault="00C255F9" w:rsidP="00A17E05">
      <w:pPr>
        <w:rPr>
          <w:noProof w:val="0"/>
        </w:rPr>
      </w:pPr>
      <w:r w:rsidRPr="00517DB0">
        <w:rPr>
          <w:noProof w:val="0"/>
        </w:rPr>
        <w:t>Описуєте структуру проекту, починаючи із самого верхнього рівня (App) і поступово розкриваючи підпорядковані. (всі файли з розширенням x</w:t>
      </w:r>
      <w:r w:rsidR="00E90B47" w:rsidRPr="00517DB0">
        <w:rPr>
          <w:noProof w:val="0"/>
        </w:rPr>
        <w:t>a</w:t>
      </w:r>
      <w:r w:rsidRPr="00517DB0">
        <w:rPr>
          <w:noProof w:val="0"/>
        </w:rPr>
        <w:t>ml та cs). Сюди також треба додати скрін проекту:</w:t>
      </w:r>
    </w:p>
    <w:p w14:paraId="0DE9CB9A" w14:textId="7371DE1B" w:rsidR="00A17E05" w:rsidRPr="00517DB0" w:rsidRDefault="00B21D74" w:rsidP="00A17E05">
      <w:pPr>
        <w:pStyle w:val="Caption"/>
        <w:rPr>
          <w:noProof w:val="0"/>
        </w:rPr>
      </w:pPr>
      <w:r w:rsidRPr="00B21D74">
        <w:drawing>
          <wp:inline distT="0" distB="0" distL="0" distR="0" wp14:anchorId="7262A63F" wp14:editId="4D90A337">
            <wp:extent cx="2829320" cy="2991267"/>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20" cy="2991267"/>
                    </a:xfrm>
                    <a:prstGeom prst="rect">
                      <a:avLst/>
                    </a:prstGeom>
                  </pic:spPr>
                </pic:pic>
              </a:graphicData>
            </a:graphic>
          </wp:inline>
        </w:drawing>
      </w:r>
      <w:r w:rsidR="00EF3EB1" w:rsidRPr="00EF3EB1">
        <w:t xml:space="preserve"> </w:t>
      </w:r>
    </w:p>
    <w:p w14:paraId="5D3485AC" w14:textId="74AE4C12" w:rsidR="00C255F9" w:rsidRPr="00517DB0" w:rsidRDefault="00A17E05" w:rsidP="00EF3EB1">
      <w:pPr>
        <w:pStyle w:val="Caption"/>
        <w:rPr>
          <w:noProof w:val="0"/>
        </w:rPr>
      </w:pPr>
      <w:r w:rsidRPr="00517DB0">
        <w:rPr>
          <w:noProof w:val="0"/>
        </w:rPr>
        <w:t xml:space="preserve">Рисунок </w:t>
      </w:r>
      <w:r w:rsidR="00E56282">
        <w:rPr>
          <w:noProof w:val="0"/>
        </w:rPr>
        <w:fldChar w:fldCharType="begin"/>
      </w:r>
      <w:r w:rsidR="00E56282">
        <w:rPr>
          <w:noProof w:val="0"/>
        </w:rPr>
        <w:instrText xml:space="preserve"> STYLEREF 1 \s </w:instrText>
      </w:r>
      <w:r w:rsidR="00E56282">
        <w:rPr>
          <w:noProof w:val="0"/>
        </w:rPr>
        <w:fldChar w:fldCharType="separate"/>
      </w:r>
      <w:r w:rsidR="00BA3B53">
        <w:t>2</w:t>
      </w:r>
      <w:r w:rsidR="00E56282">
        <w:rPr>
          <w:noProof w:val="0"/>
        </w:rPr>
        <w:fldChar w:fldCharType="end"/>
      </w:r>
      <w:r w:rsidR="00E56282">
        <w:rPr>
          <w:noProof w:val="0"/>
        </w:rPr>
        <w:t>.</w:t>
      </w:r>
      <w:r w:rsidR="00E56282">
        <w:rPr>
          <w:noProof w:val="0"/>
        </w:rPr>
        <w:fldChar w:fldCharType="begin"/>
      </w:r>
      <w:r w:rsidR="00E56282">
        <w:rPr>
          <w:noProof w:val="0"/>
        </w:rPr>
        <w:instrText xml:space="preserve"> SEQ Рисунок \* ARABIC \s 1 </w:instrText>
      </w:r>
      <w:r w:rsidR="00E56282">
        <w:rPr>
          <w:noProof w:val="0"/>
        </w:rPr>
        <w:fldChar w:fldCharType="separate"/>
      </w:r>
      <w:r w:rsidR="00BA3B53">
        <w:t>1</w:t>
      </w:r>
      <w:r w:rsidR="00E56282">
        <w:rPr>
          <w:noProof w:val="0"/>
        </w:rPr>
        <w:fldChar w:fldCharType="end"/>
      </w:r>
      <w:r w:rsidRPr="00517DB0">
        <w:rPr>
          <w:noProof w:val="0"/>
        </w:rPr>
        <w:t xml:space="preserve"> Структура проекту</w:t>
      </w:r>
      <w:bookmarkStart w:id="206" w:name="_Hlk132250239"/>
    </w:p>
    <w:p w14:paraId="42F8F033" w14:textId="735F1A04" w:rsidR="00EF3EB1" w:rsidRDefault="00B21D74" w:rsidP="00EF3EB1">
      <w:pPr>
        <w:pStyle w:val="Caption"/>
        <w:keepNext/>
      </w:pPr>
      <w:r w:rsidRPr="00B21D74">
        <w:drawing>
          <wp:inline distT="0" distB="0" distL="0" distR="0" wp14:anchorId="22760FDB" wp14:editId="264AF68A">
            <wp:extent cx="1581371" cy="208626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1371" cy="2086266"/>
                    </a:xfrm>
                    <a:prstGeom prst="rect">
                      <a:avLst/>
                    </a:prstGeom>
                  </pic:spPr>
                </pic:pic>
              </a:graphicData>
            </a:graphic>
          </wp:inline>
        </w:drawing>
      </w:r>
    </w:p>
    <w:p w14:paraId="6323B0C3" w14:textId="666399AA" w:rsidR="00E90B47" w:rsidRPr="00EF3EB1" w:rsidRDefault="00EF3EB1" w:rsidP="00EF3EB1">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2</w:t>
      </w:r>
      <w:r w:rsidR="00E56282">
        <w:fldChar w:fldCharType="end"/>
      </w:r>
      <w:r w:rsidRPr="00EF3EB1">
        <w:t xml:space="preserve"> Об</w:t>
      </w:r>
      <w:r>
        <w:t xml:space="preserve">’єкти розміщені на </w:t>
      </w:r>
      <w:r w:rsidR="00B21D74" w:rsidRPr="00B21D74">
        <w:rPr>
          <w:lang w:val="en-US"/>
        </w:rPr>
        <w:t>AuthorisationWindow</w:t>
      </w:r>
    </w:p>
    <w:p w14:paraId="6B4119AE" w14:textId="4456EE47" w:rsidR="00EF3EB1" w:rsidRDefault="00B21D74" w:rsidP="00EF3EB1">
      <w:pPr>
        <w:keepNext/>
        <w:jc w:val="center"/>
      </w:pPr>
      <w:r w:rsidRPr="00B21D74">
        <w:lastRenderedPageBreak/>
        <w:drawing>
          <wp:inline distT="0" distB="0" distL="0" distR="0" wp14:anchorId="55FFF308" wp14:editId="352FB0BE">
            <wp:extent cx="1676400" cy="19662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0837" cy="1971449"/>
                    </a:xfrm>
                    <a:prstGeom prst="rect">
                      <a:avLst/>
                    </a:prstGeom>
                  </pic:spPr>
                </pic:pic>
              </a:graphicData>
            </a:graphic>
          </wp:inline>
        </w:drawing>
      </w:r>
    </w:p>
    <w:p w14:paraId="2F1D1A00" w14:textId="07B0DBC2" w:rsidR="00EF3EB1" w:rsidRPr="001E1EDF" w:rsidRDefault="00EF3EB1" w:rsidP="00B21D74">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3</w:t>
      </w:r>
      <w:r w:rsidR="00E56282">
        <w:fldChar w:fldCharType="end"/>
      </w:r>
      <w:r w:rsidRPr="00EF3EB1">
        <w:t xml:space="preserve"> </w:t>
      </w:r>
      <w:r>
        <w:t xml:space="preserve">Об’єкти розміщені на </w:t>
      </w:r>
      <w:r w:rsidR="00B21D74" w:rsidRPr="00B21D74">
        <w:rPr>
          <w:lang w:val="en-US"/>
        </w:rPr>
        <w:t xml:space="preserve">Registration </w:t>
      </w:r>
      <w:r>
        <w:rPr>
          <w:lang w:val="en-US"/>
        </w:rPr>
        <w:t>Window</w:t>
      </w:r>
    </w:p>
    <w:p w14:paraId="0A7B471F" w14:textId="5376363B" w:rsidR="00EF3EB1" w:rsidRDefault="00B21D74" w:rsidP="00EF3EB1">
      <w:pPr>
        <w:keepNext/>
        <w:jc w:val="center"/>
      </w:pPr>
      <w:r w:rsidRPr="00B21D74">
        <w:drawing>
          <wp:inline distT="0" distB="0" distL="0" distR="0" wp14:anchorId="790B6539" wp14:editId="45373C36">
            <wp:extent cx="1667108" cy="2238687"/>
            <wp:effectExtent l="0" t="0" r="9525" b="0"/>
            <wp:docPr id="1537475968" name="Рисунок 153747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7108" cy="2238687"/>
                    </a:xfrm>
                    <a:prstGeom prst="rect">
                      <a:avLst/>
                    </a:prstGeom>
                  </pic:spPr>
                </pic:pic>
              </a:graphicData>
            </a:graphic>
          </wp:inline>
        </w:drawing>
      </w:r>
    </w:p>
    <w:p w14:paraId="3CB5C492" w14:textId="26EB539B" w:rsidR="00EF3EB1" w:rsidRPr="001E1EDF" w:rsidRDefault="00EF3EB1" w:rsidP="00B21D74">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4</w:t>
      </w:r>
      <w:r w:rsidR="00E56282">
        <w:fldChar w:fldCharType="end"/>
      </w:r>
      <w:r w:rsidRPr="00EF3EB1">
        <w:t xml:space="preserve"> Об</w:t>
      </w:r>
      <w:r>
        <w:t>’єкти розміщ</w:t>
      </w:r>
      <w:r w:rsidR="00C670D2" w:rsidRPr="00B21D74">
        <w:t>е</w:t>
      </w:r>
      <w:r>
        <w:t xml:space="preserve">ні на </w:t>
      </w:r>
      <w:r w:rsidR="00B21D74">
        <w:rPr>
          <w:lang w:val="en-US"/>
        </w:rPr>
        <w:t>Main</w:t>
      </w:r>
      <w:r>
        <w:rPr>
          <w:lang w:val="en-US"/>
        </w:rPr>
        <w:t>Window</w:t>
      </w:r>
    </w:p>
    <w:p w14:paraId="2442F207" w14:textId="4C0A6EDD" w:rsidR="00EF3EB1" w:rsidRDefault="00B21D74" w:rsidP="00EF3EB1">
      <w:pPr>
        <w:keepNext/>
        <w:jc w:val="center"/>
      </w:pPr>
      <w:r w:rsidRPr="00B21D74">
        <w:drawing>
          <wp:inline distT="0" distB="0" distL="0" distR="0" wp14:anchorId="474BE98E" wp14:editId="464BBB30">
            <wp:extent cx="1343212" cy="800212"/>
            <wp:effectExtent l="0" t="0" r="0" b="0"/>
            <wp:docPr id="1537475969" name="Рисунок 153747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43212" cy="800212"/>
                    </a:xfrm>
                    <a:prstGeom prst="rect">
                      <a:avLst/>
                    </a:prstGeom>
                  </pic:spPr>
                </pic:pic>
              </a:graphicData>
            </a:graphic>
          </wp:inline>
        </w:drawing>
      </w:r>
    </w:p>
    <w:p w14:paraId="20F968A0" w14:textId="09EC6E81" w:rsidR="00B21D74" w:rsidRPr="008B2726" w:rsidRDefault="00EF3EB1" w:rsidP="00B21D74">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5</w:t>
      </w:r>
      <w:r w:rsidR="00E56282">
        <w:fldChar w:fldCharType="end"/>
      </w:r>
      <w:r w:rsidRPr="00EF3EB1">
        <w:t xml:space="preserve"> </w:t>
      </w:r>
      <w:r>
        <w:t>Об’єкти які розміщені на</w:t>
      </w:r>
      <w:r w:rsidR="00091DC8" w:rsidRPr="00091DC8">
        <w:t xml:space="preserve"> </w:t>
      </w:r>
      <w:r w:rsidR="00B21D74" w:rsidRPr="00B21D74">
        <w:rPr>
          <w:lang w:val="en-US"/>
        </w:rPr>
        <w:t>BtnMenuPage</w:t>
      </w:r>
    </w:p>
    <w:p w14:paraId="7B94E173" w14:textId="11D728CD" w:rsidR="00B21D74" w:rsidRDefault="00B21D74" w:rsidP="00B21D74">
      <w:pPr>
        <w:keepNext/>
        <w:jc w:val="center"/>
      </w:pPr>
      <w:r w:rsidRPr="00B21D74">
        <w:drawing>
          <wp:inline distT="0" distB="0" distL="0" distR="0" wp14:anchorId="0644ECAF" wp14:editId="49664CA9">
            <wp:extent cx="2000069" cy="2019300"/>
            <wp:effectExtent l="0" t="0" r="635" b="0"/>
            <wp:docPr id="1537475971" name="Рисунок 153747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2570" cy="2052114"/>
                    </a:xfrm>
                    <a:prstGeom prst="rect">
                      <a:avLst/>
                    </a:prstGeom>
                  </pic:spPr>
                </pic:pic>
              </a:graphicData>
            </a:graphic>
          </wp:inline>
        </w:drawing>
      </w:r>
    </w:p>
    <w:p w14:paraId="07E2C5DC" w14:textId="2CE2E0B8" w:rsidR="00B21D74" w:rsidRPr="00B21D74" w:rsidRDefault="00B21D74" w:rsidP="00B21D74">
      <w:pPr>
        <w:pStyle w:val="Caption"/>
      </w:pPr>
      <w:r>
        <w:t xml:space="preserve">Рисунок </w:t>
      </w:r>
      <w:r>
        <w:fldChar w:fldCharType="begin"/>
      </w:r>
      <w:r>
        <w:instrText xml:space="preserve"> STYLEREF 1 \s </w:instrText>
      </w:r>
      <w:r>
        <w:fldChar w:fldCharType="separate"/>
      </w:r>
      <w:r>
        <w:t>2</w:t>
      </w:r>
      <w:r>
        <w:fldChar w:fldCharType="end"/>
      </w:r>
      <w:r>
        <w:t>.</w:t>
      </w:r>
      <w:r>
        <w:fldChar w:fldCharType="begin"/>
      </w:r>
      <w:r>
        <w:instrText xml:space="preserve"> SEQ Рисунок \* ARABIC \s 1 </w:instrText>
      </w:r>
      <w:r>
        <w:fldChar w:fldCharType="separate"/>
      </w:r>
      <w:r>
        <w:t>5</w:t>
      </w:r>
      <w:r>
        <w:fldChar w:fldCharType="end"/>
      </w:r>
      <w:r w:rsidRPr="00EF3EB1">
        <w:t xml:space="preserve"> </w:t>
      </w:r>
      <w:r>
        <w:t>Об’єкти які розміщені на</w:t>
      </w:r>
      <w:r w:rsidRPr="00091DC8">
        <w:t xml:space="preserve"> </w:t>
      </w:r>
      <w:r w:rsidRPr="00B21D74">
        <w:rPr>
          <w:lang w:val="en-US"/>
        </w:rPr>
        <w:t>AddMenuPage</w:t>
      </w:r>
    </w:p>
    <w:p w14:paraId="6F2A97F0" w14:textId="77777777" w:rsidR="00EF3EB1" w:rsidRPr="00EF3EB1" w:rsidRDefault="00EF3EB1" w:rsidP="00EF3EB1"/>
    <w:p w14:paraId="0D6C1A0D" w14:textId="77777777" w:rsidR="00E90B47" w:rsidRPr="00517DB0" w:rsidRDefault="00583F87" w:rsidP="00583F87">
      <w:pPr>
        <w:rPr>
          <w:noProof w:val="0"/>
        </w:rPr>
      </w:pPr>
      <w:r w:rsidRPr="00517DB0">
        <w:rPr>
          <w:noProof w:val="0"/>
        </w:rPr>
        <w:br w:type="page"/>
      </w:r>
    </w:p>
    <w:p w14:paraId="07300C37" w14:textId="77777777" w:rsidR="00E90B47" w:rsidRPr="00517DB0" w:rsidRDefault="00E90B47" w:rsidP="00583F87">
      <w:pPr>
        <w:pStyle w:val="Title"/>
      </w:pPr>
      <w:bookmarkStart w:id="207" w:name="_Toc164966807"/>
      <w:bookmarkEnd w:id="206"/>
      <w:r w:rsidRPr="00517DB0">
        <w:lastRenderedPageBreak/>
        <w:t>Таблиця підсумку</w:t>
      </w:r>
      <w:bookmarkEnd w:id="207"/>
    </w:p>
    <w:p w14:paraId="595142E4" w14:textId="0F213B23" w:rsidR="00E90B47" w:rsidRPr="00517DB0" w:rsidRDefault="00E90B47" w:rsidP="00583F87">
      <w:pPr>
        <w:pStyle w:val="a0"/>
      </w:pPr>
      <w:r w:rsidRPr="00517DB0">
        <w:t xml:space="preserve">Таблиця </w:t>
      </w:r>
      <w:r w:rsidR="00754AF7">
        <w:fldChar w:fldCharType="begin"/>
      </w:r>
      <w:r w:rsidR="00754AF7">
        <w:instrText xml:space="preserve"> STYLEREF 1 \s </w:instrText>
      </w:r>
      <w:r w:rsidR="00754AF7">
        <w:fldChar w:fldCharType="separate"/>
      </w:r>
      <w:r w:rsidR="00BA3B53">
        <w:t>2</w:t>
      </w:r>
      <w:r w:rsidR="00754AF7">
        <w:fldChar w:fldCharType="end"/>
      </w:r>
      <w:r w:rsidR="00754AF7">
        <w:t>.</w:t>
      </w:r>
      <w:r w:rsidR="00754AF7">
        <w:fldChar w:fldCharType="begin"/>
      </w:r>
      <w:r w:rsidR="00754AF7">
        <w:instrText xml:space="preserve"> SEQ Таблиця \* ARABIC \s 1 </w:instrText>
      </w:r>
      <w:r w:rsidR="00754AF7">
        <w:fldChar w:fldCharType="separate"/>
      </w:r>
      <w:r w:rsidR="00BA3B53">
        <w:t>1</w:t>
      </w:r>
      <w:r w:rsidR="00754AF7">
        <w:fldChar w:fldCharType="end"/>
      </w:r>
    </w:p>
    <w:tbl>
      <w:tblPr>
        <w:tblStyle w:val="TableGrid"/>
        <w:tblW w:w="0" w:type="auto"/>
        <w:tblLook w:val="04A0" w:firstRow="1" w:lastRow="0" w:firstColumn="1" w:lastColumn="0" w:noHBand="0" w:noVBand="1"/>
      </w:tblPr>
      <w:tblGrid>
        <w:gridCol w:w="7650"/>
        <w:gridCol w:w="1694"/>
      </w:tblGrid>
      <w:tr w:rsidR="00E90B47" w:rsidRPr="00517DB0" w14:paraId="1BADFA4C" w14:textId="77777777" w:rsidTr="00E90B47">
        <w:tc>
          <w:tcPr>
            <w:tcW w:w="7650" w:type="dxa"/>
          </w:tcPr>
          <w:p w14:paraId="1D80056A" w14:textId="77777777" w:rsidR="00E90B47" w:rsidRPr="00583F87" w:rsidRDefault="00E90B47" w:rsidP="00E90B47">
            <w:pPr>
              <w:ind w:firstLine="0"/>
              <w:rPr>
                <w:b/>
                <w:bCs/>
                <w:noProof w:val="0"/>
                <w:sz w:val="20"/>
                <w:szCs w:val="20"/>
              </w:rPr>
            </w:pPr>
            <w:r w:rsidRPr="00583F87">
              <w:rPr>
                <w:b/>
                <w:bCs/>
                <w:noProof w:val="0"/>
                <w:sz w:val="20"/>
                <w:szCs w:val="20"/>
              </w:rPr>
              <w:t>Назва елементу управління</w:t>
            </w:r>
          </w:p>
        </w:tc>
        <w:tc>
          <w:tcPr>
            <w:tcW w:w="1694" w:type="dxa"/>
          </w:tcPr>
          <w:p w14:paraId="535C6C27" w14:textId="77777777" w:rsidR="00E90B47" w:rsidRPr="00583F87" w:rsidRDefault="00E90B47" w:rsidP="00E90B47">
            <w:pPr>
              <w:ind w:firstLine="0"/>
              <w:rPr>
                <w:b/>
                <w:bCs/>
                <w:noProof w:val="0"/>
                <w:sz w:val="20"/>
                <w:szCs w:val="20"/>
              </w:rPr>
            </w:pPr>
            <w:r w:rsidRPr="00583F87">
              <w:rPr>
                <w:b/>
                <w:bCs/>
                <w:noProof w:val="0"/>
                <w:sz w:val="20"/>
                <w:szCs w:val="20"/>
              </w:rPr>
              <w:t>Кількість</w:t>
            </w:r>
          </w:p>
        </w:tc>
      </w:tr>
      <w:tr w:rsidR="00E90B47" w:rsidRPr="00517DB0" w14:paraId="230DD2F8" w14:textId="77777777" w:rsidTr="00E90B47">
        <w:tc>
          <w:tcPr>
            <w:tcW w:w="7650" w:type="dxa"/>
          </w:tcPr>
          <w:p w14:paraId="7C67FF30" w14:textId="77777777" w:rsidR="00E90B47" w:rsidRPr="00517DB0" w:rsidRDefault="00E90B47" w:rsidP="00E90B47">
            <w:pPr>
              <w:tabs>
                <w:tab w:val="left" w:pos="4920"/>
              </w:tabs>
              <w:ind w:firstLine="0"/>
              <w:rPr>
                <w:noProof w:val="0"/>
                <w:sz w:val="20"/>
                <w:szCs w:val="20"/>
              </w:rPr>
            </w:pPr>
            <w:r w:rsidRPr="00517DB0">
              <w:rPr>
                <w:noProof w:val="0"/>
                <w:sz w:val="20"/>
                <w:szCs w:val="20"/>
              </w:rPr>
              <w:t>Button</w:t>
            </w:r>
          </w:p>
        </w:tc>
        <w:tc>
          <w:tcPr>
            <w:tcW w:w="1694" w:type="dxa"/>
          </w:tcPr>
          <w:p w14:paraId="3CB5BC83" w14:textId="482A78E0" w:rsidR="00E90B47" w:rsidRPr="00C24039" w:rsidRDefault="00583F87" w:rsidP="00E90B47">
            <w:pPr>
              <w:ind w:firstLine="0"/>
              <w:rPr>
                <w:noProof w:val="0"/>
                <w:sz w:val="20"/>
                <w:szCs w:val="20"/>
              </w:rPr>
            </w:pPr>
            <w:r>
              <w:rPr>
                <w:noProof w:val="0"/>
                <w:sz w:val="20"/>
                <w:szCs w:val="20"/>
                <w:lang w:val="en-US"/>
              </w:rPr>
              <w:t>1</w:t>
            </w:r>
            <w:r w:rsidR="00C24039">
              <w:rPr>
                <w:noProof w:val="0"/>
                <w:sz w:val="20"/>
                <w:szCs w:val="20"/>
              </w:rPr>
              <w:t>6</w:t>
            </w:r>
          </w:p>
        </w:tc>
      </w:tr>
      <w:tr w:rsidR="00E90B47" w:rsidRPr="00517DB0" w14:paraId="4CD24FF9" w14:textId="77777777" w:rsidTr="00E90B47">
        <w:tc>
          <w:tcPr>
            <w:tcW w:w="7650" w:type="dxa"/>
          </w:tcPr>
          <w:p w14:paraId="646344B7" w14:textId="77777777" w:rsidR="00E90B47" w:rsidRPr="00517DB0" w:rsidRDefault="00E90B47" w:rsidP="00E90B47">
            <w:pPr>
              <w:ind w:firstLine="0"/>
              <w:rPr>
                <w:noProof w:val="0"/>
                <w:sz w:val="20"/>
                <w:szCs w:val="20"/>
              </w:rPr>
            </w:pPr>
            <w:r w:rsidRPr="00517DB0">
              <w:rPr>
                <w:noProof w:val="0"/>
                <w:sz w:val="20"/>
                <w:szCs w:val="20"/>
              </w:rPr>
              <w:t>TextBox</w:t>
            </w:r>
          </w:p>
        </w:tc>
        <w:tc>
          <w:tcPr>
            <w:tcW w:w="1694" w:type="dxa"/>
          </w:tcPr>
          <w:p w14:paraId="4F500B67" w14:textId="77777777" w:rsidR="00E90B47" w:rsidRPr="00583F87" w:rsidRDefault="00091DC8" w:rsidP="00E90B47">
            <w:pPr>
              <w:ind w:firstLine="0"/>
              <w:rPr>
                <w:noProof w:val="0"/>
                <w:sz w:val="20"/>
                <w:szCs w:val="20"/>
                <w:lang w:val="en-US"/>
              </w:rPr>
            </w:pPr>
            <w:r>
              <w:rPr>
                <w:noProof w:val="0"/>
                <w:sz w:val="20"/>
                <w:szCs w:val="20"/>
                <w:lang w:val="en-US"/>
              </w:rPr>
              <w:t>2</w:t>
            </w:r>
          </w:p>
        </w:tc>
      </w:tr>
      <w:tr w:rsidR="00583F87" w:rsidRPr="00517DB0" w14:paraId="18D679C7" w14:textId="77777777" w:rsidTr="00E90B47">
        <w:tc>
          <w:tcPr>
            <w:tcW w:w="7650" w:type="dxa"/>
          </w:tcPr>
          <w:p w14:paraId="3B52F054" w14:textId="77777777" w:rsidR="00583F87" w:rsidRPr="00583F87" w:rsidRDefault="00583F87" w:rsidP="00E90B47">
            <w:pPr>
              <w:ind w:firstLine="0"/>
              <w:rPr>
                <w:noProof w:val="0"/>
                <w:sz w:val="20"/>
                <w:szCs w:val="20"/>
                <w:lang w:val="en-US"/>
              </w:rPr>
            </w:pPr>
            <w:r>
              <w:rPr>
                <w:noProof w:val="0"/>
                <w:sz w:val="20"/>
                <w:szCs w:val="20"/>
                <w:lang w:val="en-US"/>
              </w:rPr>
              <w:t>PasswordBox</w:t>
            </w:r>
          </w:p>
        </w:tc>
        <w:tc>
          <w:tcPr>
            <w:tcW w:w="1694" w:type="dxa"/>
          </w:tcPr>
          <w:p w14:paraId="77DA9D6E" w14:textId="6BCC9AC1" w:rsidR="00583F87" w:rsidRPr="00C24039" w:rsidRDefault="00C24039" w:rsidP="00E90B47">
            <w:pPr>
              <w:ind w:firstLine="0"/>
              <w:rPr>
                <w:noProof w:val="0"/>
                <w:sz w:val="20"/>
                <w:szCs w:val="20"/>
              </w:rPr>
            </w:pPr>
            <w:r>
              <w:rPr>
                <w:noProof w:val="0"/>
                <w:sz w:val="20"/>
                <w:szCs w:val="20"/>
              </w:rPr>
              <w:t>3</w:t>
            </w:r>
          </w:p>
        </w:tc>
      </w:tr>
      <w:tr w:rsidR="00E90B47" w:rsidRPr="00517DB0" w14:paraId="1CFB70A5" w14:textId="77777777" w:rsidTr="00E90B47">
        <w:tc>
          <w:tcPr>
            <w:tcW w:w="7650" w:type="dxa"/>
          </w:tcPr>
          <w:p w14:paraId="770A81A9" w14:textId="77777777" w:rsidR="00E90B47" w:rsidRPr="00517DB0" w:rsidRDefault="00E90B47" w:rsidP="00E90B47">
            <w:pPr>
              <w:ind w:firstLine="0"/>
              <w:rPr>
                <w:noProof w:val="0"/>
                <w:sz w:val="20"/>
                <w:szCs w:val="20"/>
              </w:rPr>
            </w:pPr>
            <w:r w:rsidRPr="00517DB0">
              <w:rPr>
                <w:noProof w:val="0"/>
                <w:sz w:val="20"/>
                <w:szCs w:val="20"/>
              </w:rPr>
              <w:t>TextBlock</w:t>
            </w:r>
          </w:p>
        </w:tc>
        <w:tc>
          <w:tcPr>
            <w:tcW w:w="1694" w:type="dxa"/>
          </w:tcPr>
          <w:p w14:paraId="691D1D57" w14:textId="448E1667" w:rsidR="00E90B47" w:rsidRPr="00C670D2" w:rsidRDefault="00C24039" w:rsidP="00E90B47">
            <w:pPr>
              <w:ind w:firstLine="0"/>
              <w:rPr>
                <w:noProof w:val="0"/>
                <w:sz w:val="20"/>
                <w:szCs w:val="20"/>
                <w:lang w:val="ru-RU"/>
              </w:rPr>
            </w:pPr>
            <w:r>
              <w:rPr>
                <w:noProof w:val="0"/>
                <w:sz w:val="20"/>
                <w:szCs w:val="20"/>
                <w:lang w:val="ru-RU"/>
              </w:rPr>
              <w:t>2</w:t>
            </w:r>
          </w:p>
        </w:tc>
      </w:tr>
      <w:tr w:rsidR="00583F87" w:rsidRPr="00517DB0" w14:paraId="4676F542" w14:textId="77777777" w:rsidTr="00E90B47">
        <w:tc>
          <w:tcPr>
            <w:tcW w:w="7650" w:type="dxa"/>
          </w:tcPr>
          <w:p w14:paraId="751D1BD7" w14:textId="77777777" w:rsidR="00583F87" w:rsidRPr="00583F87" w:rsidRDefault="00583F87" w:rsidP="00E90B47">
            <w:pPr>
              <w:ind w:firstLine="0"/>
              <w:rPr>
                <w:noProof w:val="0"/>
                <w:sz w:val="20"/>
                <w:szCs w:val="20"/>
                <w:lang w:val="en-US"/>
              </w:rPr>
            </w:pPr>
            <w:r>
              <w:rPr>
                <w:noProof w:val="0"/>
                <w:sz w:val="20"/>
                <w:szCs w:val="20"/>
                <w:lang w:val="en-US"/>
              </w:rPr>
              <w:t>Label</w:t>
            </w:r>
          </w:p>
        </w:tc>
        <w:tc>
          <w:tcPr>
            <w:tcW w:w="1694" w:type="dxa"/>
          </w:tcPr>
          <w:p w14:paraId="78C20641" w14:textId="4AB26B8B" w:rsidR="00583F87" w:rsidRPr="00C670D2" w:rsidRDefault="00C670D2" w:rsidP="00E90B47">
            <w:pPr>
              <w:ind w:firstLine="0"/>
              <w:rPr>
                <w:noProof w:val="0"/>
                <w:sz w:val="20"/>
                <w:szCs w:val="20"/>
                <w:lang w:val="ru-RU"/>
              </w:rPr>
            </w:pPr>
            <w:r>
              <w:rPr>
                <w:noProof w:val="0"/>
                <w:sz w:val="20"/>
                <w:szCs w:val="20"/>
                <w:lang w:val="ru-RU"/>
              </w:rPr>
              <w:t>4</w:t>
            </w:r>
          </w:p>
        </w:tc>
      </w:tr>
      <w:tr w:rsidR="00E90B47" w:rsidRPr="00517DB0" w14:paraId="193BB607" w14:textId="77777777" w:rsidTr="00E90B47">
        <w:tc>
          <w:tcPr>
            <w:tcW w:w="7650" w:type="dxa"/>
          </w:tcPr>
          <w:p w14:paraId="41623C06" w14:textId="77777777" w:rsidR="00E90B47" w:rsidRPr="00583F87" w:rsidRDefault="00583F87" w:rsidP="00E90B47">
            <w:pPr>
              <w:ind w:firstLine="0"/>
              <w:rPr>
                <w:noProof w:val="0"/>
                <w:sz w:val="20"/>
                <w:szCs w:val="20"/>
                <w:lang w:val="en-US"/>
              </w:rPr>
            </w:pPr>
            <w:r>
              <w:rPr>
                <w:noProof w:val="0"/>
                <w:sz w:val="20"/>
                <w:szCs w:val="20"/>
                <w:lang w:val="en-US"/>
              </w:rPr>
              <w:t>StackPanel</w:t>
            </w:r>
          </w:p>
        </w:tc>
        <w:tc>
          <w:tcPr>
            <w:tcW w:w="1694" w:type="dxa"/>
          </w:tcPr>
          <w:p w14:paraId="70A58712" w14:textId="77777777" w:rsidR="00E90B47" w:rsidRPr="00583F87" w:rsidRDefault="00091DC8" w:rsidP="00E90B47">
            <w:pPr>
              <w:ind w:firstLine="0"/>
              <w:rPr>
                <w:noProof w:val="0"/>
                <w:sz w:val="20"/>
                <w:szCs w:val="20"/>
                <w:lang w:val="en-US"/>
              </w:rPr>
            </w:pPr>
            <w:r>
              <w:rPr>
                <w:noProof w:val="0"/>
                <w:sz w:val="20"/>
                <w:szCs w:val="20"/>
                <w:lang w:val="en-US"/>
              </w:rPr>
              <w:t>2</w:t>
            </w:r>
          </w:p>
        </w:tc>
      </w:tr>
      <w:tr w:rsidR="00C670D2" w:rsidRPr="00517DB0" w14:paraId="4DB1DC81" w14:textId="77777777" w:rsidTr="00E90B47">
        <w:tc>
          <w:tcPr>
            <w:tcW w:w="7650" w:type="dxa"/>
          </w:tcPr>
          <w:p w14:paraId="16955DA0" w14:textId="115C0E4A" w:rsidR="00C670D2" w:rsidRPr="00C24039" w:rsidRDefault="00C24039" w:rsidP="00E90B47">
            <w:pPr>
              <w:ind w:firstLine="0"/>
              <w:rPr>
                <w:noProof w:val="0"/>
                <w:sz w:val="20"/>
                <w:szCs w:val="20"/>
                <w:lang w:val="en-US"/>
              </w:rPr>
            </w:pPr>
            <w:r>
              <w:rPr>
                <w:noProof w:val="0"/>
                <w:sz w:val="20"/>
                <w:szCs w:val="20"/>
                <w:lang w:val="en-US"/>
              </w:rPr>
              <w:t>Frame</w:t>
            </w:r>
          </w:p>
        </w:tc>
        <w:tc>
          <w:tcPr>
            <w:tcW w:w="1694" w:type="dxa"/>
          </w:tcPr>
          <w:p w14:paraId="7B357AB8" w14:textId="530A627C" w:rsidR="00C670D2" w:rsidRPr="00C670D2" w:rsidRDefault="00C670D2" w:rsidP="00E90B47">
            <w:pPr>
              <w:ind w:firstLine="0"/>
              <w:rPr>
                <w:noProof w:val="0"/>
                <w:sz w:val="20"/>
                <w:szCs w:val="20"/>
                <w:lang w:val="en-US"/>
              </w:rPr>
            </w:pPr>
            <w:r>
              <w:rPr>
                <w:noProof w:val="0"/>
                <w:sz w:val="20"/>
                <w:szCs w:val="20"/>
                <w:lang w:val="en-US"/>
              </w:rPr>
              <w:t>1</w:t>
            </w:r>
          </w:p>
        </w:tc>
      </w:tr>
    </w:tbl>
    <w:p w14:paraId="22C2E105" w14:textId="77777777" w:rsidR="00583F87" w:rsidRPr="00517DB0" w:rsidRDefault="00583F87" w:rsidP="00E90B47">
      <w:pPr>
        <w:ind w:firstLine="0"/>
        <w:rPr>
          <w:noProof w:val="0"/>
        </w:rPr>
      </w:pPr>
    </w:p>
    <w:p w14:paraId="293F3251" w14:textId="77777777" w:rsidR="00C255F9" w:rsidRPr="00517DB0" w:rsidRDefault="00C255F9" w:rsidP="0018691E">
      <w:pPr>
        <w:pStyle w:val="Heading3"/>
        <w:rPr>
          <w:noProof w:val="0"/>
        </w:rPr>
      </w:pPr>
      <w:bookmarkStart w:id="208" w:name="_Toc164966808"/>
      <w:r w:rsidRPr="00517DB0">
        <w:rPr>
          <w:noProof w:val="0"/>
        </w:rPr>
        <w:t>Фізична структура проекту</w:t>
      </w:r>
      <w:bookmarkEnd w:id="208"/>
    </w:p>
    <w:p w14:paraId="787A1B6C" w14:textId="2A4A1AA5" w:rsidR="001E1EDF" w:rsidRDefault="001E1EDF" w:rsidP="001E1EDF">
      <w:bookmarkStart w:id="209" w:name="_Hlk132250594"/>
      <w:r>
        <w:rPr>
          <w:lang w:val="ru-RU"/>
        </w:rPr>
        <w:t>Головна папка, в якій знаходяться усі файли програми називається «</w:t>
      </w:r>
      <w:r w:rsidR="005E12CB">
        <w:t>CatalogGenius Studio</w:t>
      </w:r>
      <w:r>
        <w:t>»</w:t>
      </w:r>
      <w:r>
        <w:rPr>
          <w:lang w:val="ru-RU"/>
        </w:rPr>
        <w:t xml:space="preserve">. В ній знаходиться файл </w:t>
      </w:r>
      <w:r w:rsidR="005E12CB">
        <w:t>CatalogGenius Studio</w:t>
      </w:r>
      <w:r>
        <w:rPr>
          <w:lang w:val="ru-RU"/>
        </w:rPr>
        <w:t>.</w:t>
      </w:r>
      <w:r>
        <w:rPr>
          <w:lang w:val="en-US"/>
        </w:rPr>
        <w:t>sln</w:t>
      </w:r>
      <w:r>
        <w:t xml:space="preserve"> та іще одна папка</w:t>
      </w:r>
      <w:r>
        <w:rPr>
          <w:lang w:val="ru-RU"/>
        </w:rPr>
        <w:t xml:space="preserve"> «</w:t>
      </w:r>
      <w:r w:rsidR="005E12CB">
        <w:t>CatalogGenius Studio</w:t>
      </w:r>
      <w:r>
        <w:t>»</w:t>
      </w:r>
      <w:bookmarkStart w:id="210" w:name="_Hlk132250636"/>
    </w:p>
    <w:bookmarkEnd w:id="209"/>
    <w:p w14:paraId="7F7B01CE" w14:textId="1D7977BA" w:rsidR="001E1EDF" w:rsidRDefault="005E12CB" w:rsidP="001E1EDF">
      <w:pPr>
        <w:pStyle w:val="Caption"/>
        <w:keepNext/>
      </w:pPr>
      <w:r w:rsidRPr="005E12CB">
        <w:drawing>
          <wp:inline distT="0" distB="0" distL="0" distR="0" wp14:anchorId="57F2CC79" wp14:editId="189B16C0">
            <wp:extent cx="5915851" cy="819264"/>
            <wp:effectExtent l="0" t="0" r="8890" b="0"/>
            <wp:docPr id="1537475972" name="Рисунок 153747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5851" cy="819264"/>
                    </a:xfrm>
                    <a:prstGeom prst="rect">
                      <a:avLst/>
                    </a:prstGeom>
                  </pic:spPr>
                </pic:pic>
              </a:graphicData>
            </a:graphic>
          </wp:inline>
        </w:drawing>
      </w:r>
    </w:p>
    <w:p w14:paraId="2D013A8B" w14:textId="57746453" w:rsidR="001E1EDF" w:rsidRDefault="001E1EDF" w:rsidP="001E1EDF">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6</w:t>
      </w:r>
      <w:r w:rsidR="00E56282">
        <w:fldChar w:fldCharType="end"/>
      </w:r>
      <w:r w:rsidRPr="001E1EDF">
        <w:t xml:space="preserve"> </w:t>
      </w:r>
      <w:bookmarkStart w:id="211" w:name="_Hlk132250680"/>
      <w:r>
        <w:rPr>
          <w:lang w:val="en-US"/>
        </w:rPr>
        <w:t>B</w:t>
      </w:r>
      <w:r>
        <w:t xml:space="preserve">міст папки </w:t>
      </w:r>
      <w:r w:rsidRPr="00F85CCD">
        <w:t>«</w:t>
      </w:r>
      <w:r w:rsidR="005E12CB">
        <w:t>CatalogGenius Studio</w:t>
      </w:r>
      <w:r w:rsidRPr="00F85CCD">
        <w:t>»</w:t>
      </w:r>
      <w:bookmarkEnd w:id="211"/>
    </w:p>
    <w:p w14:paraId="232F9FF8" w14:textId="5C24C946" w:rsidR="0045243F" w:rsidRDefault="001E1EDF" w:rsidP="001E1EDF">
      <w:pPr>
        <w:pStyle w:val="Caption"/>
        <w:jc w:val="both"/>
      </w:pPr>
      <w:r w:rsidRPr="001E1EDF">
        <w:t xml:space="preserve">В папці </w:t>
      </w:r>
      <w:r w:rsidR="005E12CB">
        <w:rPr>
          <w:lang w:val="en-US"/>
        </w:rPr>
        <w:t>CatalogGenius</w:t>
      </w:r>
      <w:r w:rsidR="005E12CB" w:rsidRPr="005E12CB">
        <w:t xml:space="preserve"> </w:t>
      </w:r>
      <w:r w:rsidR="005E12CB">
        <w:rPr>
          <w:lang w:val="en-US"/>
        </w:rPr>
        <w:t>Studio</w:t>
      </w:r>
      <w:r w:rsidR="00091DC8">
        <w:t xml:space="preserve"> </w:t>
      </w:r>
      <w:r>
        <w:t>знаходяться 2 папки та 2 файла.</w:t>
      </w:r>
    </w:p>
    <w:p w14:paraId="7518ACC8" w14:textId="77777777" w:rsidR="001E1EDF" w:rsidRDefault="001E1EDF" w:rsidP="001E1EDF"/>
    <w:p w14:paraId="4EA95DA1" w14:textId="688D4C0A" w:rsidR="001E1EDF" w:rsidRDefault="00C24039" w:rsidP="001E1EDF">
      <w:pPr>
        <w:keepNext/>
        <w:ind w:firstLine="0"/>
        <w:jc w:val="center"/>
      </w:pPr>
      <w:r w:rsidRPr="00C24039">
        <w:lastRenderedPageBreak/>
        <w:drawing>
          <wp:inline distT="0" distB="0" distL="0" distR="0" wp14:anchorId="0FAB02AA" wp14:editId="6C308DB4">
            <wp:extent cx="4785436" cy="4467225"/>
            <wp:effectExtent l="0" t="0" r="0" b="0"/>
            <wp:docPr id="1537475973" name="Рисунок 153747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571" cy="4472952"/>
                    </a:xfrm>
                    <a:prstGeom prst="rect">
                      <a:avLst/>
                    </a:prstGeom>
                  </pic:spPr>
                </pic:pic>
              </a:graphicData>
            </a:graphic>
          </wp:inline>
        </w:drawing>
      </w:r>
    </w:p>
    <w:p w14:paraId="5279D5C2" w14:textId="65436C63" w:rsidR="001E1EDF" w:rsidRDefault="001E1EDF" w:rsidP="001E1EDF">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7</w:t>
      </w:r>
      <w:r w:rsidR="00E56282">
        <w:fldChar w:fldCharType="end"/>
      </w:r>
      <w:r>
        <w:t xml:space="preserve"> Вміст папки </w:t>
      </w:r>
      <w:r w:rsidRPr="00F85CCD">
        <w:t>«</w:t>
      </w:r>
      <w:r w:rsidR="005E12CB">
        <w:rPr>
          <w:lang w:val="en-US"/>
        </w:rPr>
        <w:t>CatalogGenius</w:t>
      </w:r>
      <w:r w:rsidR="005E12CB" w:rsidRPr="005E12CB">
        <w:t xml:space="preserve"> </w:t>
      </w:r>
      <w:r w:rsidR="005E12CB">
        <w:rPr>
          <w:lang w:val="en-US"/>
        </w:rPr>
        <w:t>Studio</w:t>
      </w:r>
      <w:r w:rsidRPr="00F85CCD">
        <w:t>»</w:t>
      </w:r>
    </w:p>
    <w:p w14:paraId="270A5F60" w14:textId="77777777" w:rsidR="00C255F9" w:rsidRDefault="00C255F9" w:rsidP="00A17E05">
      <w:pPr>
        <w:rPr>
          <w:noProof w:val="0"/>
        </w:rPr>
      </w:pPr>
    </w:p>
    <w:p w14:paraId="53F9AEEE" w14:textId="1728F55B" w:rsidR="001E1EDF" w:rsidRDefault="00C24039" w:rsidP="001E1EDF">
      <w:pPr>
        <w:keepNext/>
        <w:ind w:firstLine="0"/>
        <w:jc w:val="center"/>
      </w:pPr>
      <w:r w:rsidRPr="00C24039">
        <w:drawing>
          <wp:inline distT="0" distB="0" distL="0" distR="0" wp14:anchorId="19596C5E" wp14:editId="169F107E">
            <wp:extent cx="5839640" cy="543001"/>
            <wp:effectExtent l="0" t="0" r="0" b="9525"/>
            <wp:docPr id="1537475974" name="Рисунок 153747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9640" cy="543001"/>
                    </a:xfrm>
                    <a:prstGeom prst="rect">
                      <a:avLst/>
                    </a:prstGeom>
                  </pic:spPr>
                </pic:pic>
              </a:graphicData>
            </a:graphic>
          </wp:inline>
        </w:drawing>
      </w:r>
    </w:p>
    <w:p w14:paraId="2CB8BE1F" w14:textId="4F19FB21" w:rsidR="001E1EDF" w:rsidRDefault="001E1EDF" w:rsidP="001E1EDF">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8</w:t>
      </w:r>
      <w:r w:rsidR="00E56282">
        <w:fldChar w:fldCharType="end"/>
      </w:r>
      <w:r w:rsidRPr="001E1EDF">
        <w:rPr>
          <w:lang w:val="ru-RU"/>
        </w:rPr>
        <w:t xml:space="preserve"> </w:t>
      </w:r>
      <w:r>
        <w:rPr>
          <w:lang w:val="ru-RU"/>
        </w:rPr>
        <w:t>Вм</w:t>
      </w:r>
      <w:r>
        <w:t>іст папки «</w:t>
      </w:r>
      <w:r>
        <w:rPr>
          <w:lang w:val="en-US"/>
        </w:rPr>
        <w:t>bin</w:t>
      </w:r>
      <w:r>
        <w:t>»</w:t>
      </w:r>
    </w:p>
    <w:p w14:paraId="4662870C" w14:textId="77777777" w:rsidR="001E1EDF" w:rsidRDefault="001E1EDF" w:rsidP="001E1EDF">
      <w:pPr>
        <w:pStyle w:val="Caption"/>
        <w:rPr>
          <w:noProof w:val="0"/>
        </w:rPr>
      </w:pPr>
    </w:p>
    <w:p w14:paraId="4CE3C4C1" w14:textId="00A3650C" w:rsidR="001E1EDF" w:rsidRDefault="00C24039" w:rsidP="001E1EDF">
      <w:pPr>
        <w:keepNext/>
        <w:ind w:firstLine="0"/>
        <w:jc w:val="center"/>
      </w:pPr>
      <w:r w:rsidRPr="00C24039">
        <w:drawing>
          <wp:inline distT="0" distB="0" distL="0" distR="0" wp14:anchorId="17683D33" wp14:editId="15009E14">
            <wp:extent cx="5830114" cy="600159"/>
            <wp:effectExtent l="0" t="0" r="0" b="9525"/>
            <wp:docPr id="1537475975" name="Рисунок 1537475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0114" cy="600159"/>
                    </a:xfrm>
                    <a:prstGeom prst="rect">
                      <a:avLst/>
                    </a:prstGeom>
                  </pic:spPr>
                </pic:pic>
              </a:graphicData>
            </a:graphic>
          </wp:inline>
        </w:drawing>
      </w:r>
    </w:p>
    <w:p w14:paraId="59000172" w14:textId="470423A4" w:rsidR="001E1EDF" w:rsidRDefault="001E1EDF" w:rsidP="001E1EDF">
      <w:pPr>
        <w:pStyle w:val="Caption"/>
        <w:rPr>
          <w:lang w:val="ru-RU"/>
        </w:rPr>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9</w:t>
      </w:r>
      <w:r w:rsidR="00E56282">
        <w:fldChar w:fldCharType="end"/>
      </w:r>
      <w:r>
        <w:t xml:space="preserve"> </w:t>
      </w:r>
      <w:r>
        <w:rPr>
          <w:lang w:val="ru-RU"/>
        </w:rPr>
        <w:t>Вміст папки «</w:t>
      </w:r>
      <w:r>
        <w:rPr>
          <w:lang w:val="en-US"/>
        </w:rPr>
        <w:t>Debug</w:t>
      </w:r>
      <w:r>
        <w:rPr>
          <w:lang w:val="ru-RU"/>
        </w:rPr>
        <w:t>»</w:t>
      </w:r>
    </w:p>
    <w:p w14:paraId="70444A61" w14:textId="77777777" w:rsidR="00FA16DF" w:rsidRPr="00FA16DF" w:rsidRDefault="00FA16DF" w:rsidP="00FA16DF">
      <w:pPr>
        <w:rPr>
          <w:lang w:val="ru-RU"/>
        </w:rPr>
      </w:pPr>
    </w:p>
    <w:p w14:paraId="06E64E86" w14:textId="538CDEF0" w:rsidR="00FA16DF" w:rsidRDefault="00C24039" w:rsidP="00FA16DF">
      <w:pPr>
        <w:keepNext/>
        <w:ind w:firstLine="0"/>
        <w:jc w:val="center"/>
      </w:pPr>
      <w:r w:rsidRPr="00C24039">
        <w:lastRenderedPageBreak/>
        <w:drawing>
          <wp:inline distT="0" distB="0" distL="0" distR="0" wp14:anchorId="5E5175D3" wp14:editId="6059F66A">
            <wp:extent cx="5724525" cy="2236812"/>
            <wp:effectExtent l="0" t="0" r="0" b="0"/>
            <wp:docPr id="1537475976" name="Рисунок 153747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0922" cy="2239311"/>
                    </a:xfrm>
                    <a:prstGeom prst="rect">
                      <a:avLst/>
                    </a:prstGeom>
                  </pic:spPr>
                </pic:pic>
              </a:graphicData>
            </a:graphic>
          </wp:inline>
        </w:drawing>
      </w:r>
    </w:p>
    <w:p w14:paraId="4C5F11B8" w14:textId="568DE579" w:rsidR="001E1EDF" w:rsidRDefault="00FA16DF" w:rsidP="00FA16DF">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10</w:t>
      </w:r>
      <w:r w:rsidR="00E56282">
        <w:fldChar w:fldCharType="end"/>
      </w:r>
      <w:r>
        <w:t xml:space="preserve"> </w:t>
      </w:r>
      <w:r w:rsidRPr="002915B1">
        <w:t>Вміст папки «net6.0</w:t>
      </w:r>
      <w:r>
        <w:t>-</w:t>
      </w:r>
      <w:r>
        <w:rPr>
          <w:lang w:val="en-US"/>
        </w:rPr>
        <w:t>windows</w:t>
      </w:r>
      <w:r w:rsidRPr="002915B1">
        <w:t>»</w:t>
      </w:r>
    </w:p>
    <w:p w14:paraId="76378BAB" w14:textId="77777777" w:rsidR="00FA16DF" w:rsidRPr="00FA16DF" w:rsidRDefault="00FA16DF" w:rsidP="00FA16DF"/>
    <w:p w14:paraId="4BF6186E" w14:textId="5AF12D78" w:rsidR="00FA16DF" w:rsidRDefault="00C24039" w:rsidP="00FA16DF">
      <w:pPr>
        <w:keepNext/>
        <w:ind w:firstLine="0"/>
        <w:jc w:val="center"/>
      </w:pPr>
      <w:r w:rsidRPr="00C24039">
        <w:drawing>
          <wp:inline distT="0" distB="0" distL="0" distR="0" wp14:anchorId="716A40A3" wp14:editId="393A826F">
            <wp:extent cx="5238750" cy="1284174"/>
            <wp:effectExtent l="0" t="0" r="0" b="0"/>
            <wp:docPr id="1537475978" name="Рисунок 1537475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4989" cy="1288155"/>
                    </a:xfrm>
                    <a:prstGeom prst="rect">
                      <a:avLst/>
                    </a:prstGeom>
                  </pic:spPr>
                </pic:pic>
              </a:graphicData>
            </a:graphic>
          </wp:inline>
        </w:drawing>
      </w:r>
    </w:p>
    <w:p w14:paraId="4E82B4D2" w14:textId="14AA9E30" w:rsidR="00FA16DF" w:rsidRPr="00C24039" w:rsidRDefault="00FA16DF" w:rsidP="00C24039">
      <w:pPr>
        <w:pStyle w:val="Caption"/>
        <w:rPr>
          <w:lang w:val="ru-RU"/>
        </w:rPr>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11</w:t>
      </w:r>
      <w:r w:rsidR="00E56282">
        <w:fldChar w:fldCharType="end"/>
      </w:r>
      <w:r>
        <w:rPr>
          <w:lang w:val="en-US"/>
        </w:rPr>
        <w:t xml:space="preserve"> </w:t>
      </w:r>
      <w:r>
        <w:rPr>
          <w:lang w:val="ru-RU"/>
        </w:rPr>
        <w:t>Вміст папки «</w:t>
      </w:r>
      <w:r w:rsidR="00C24039">
        <w:rPr>
          <w:lang w:val="en-US"/>
        </w:rPr>
        <w:t>Data</w:t>
      </w:r>
      <w:r>
        <w:rPr>
          <w:lang w:val="ru-RU"/>
        </w:rPr>
        <w:t>»</w:t>
      </w:r>
    </w:p>
    <w:p w14:paraId="58CA9725" w14:textId="77777777" w:rsidR="00FA16DF" w:rsidRDefault="00FA16DF" w:rsidP="00FA16DF"/>
    <w:p w14:paraId="6F155243" w14:textId="6F72932B" w:rsidR="00FA16DF" w:rsidRDefault="00C24039" w:rsidP="00FA16DF">
      <w:pPr>
        <w:keepNext/>
        <w:ind w:firstLine="0"/>
        <w:jc w:val="center"/>
      </w:pPr>
      <w:r w:rsidRPr="00C24039">
        <w:drawing>
          <wp:inline distT="0" distB="0" distL="0" distR="0" wp14:anchorId="1984BB61" wp14:editId="14153B4D">
            <wp:extent cx="5734850" cy="1438476"/>
            <wp:effectExtent l="0" t="0" r="0" b="9525"/>
            <wp:docPr id="1537475979" name="Рисунок 1537475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850" cy="1438476"/>
                    </a:xfrm>
                    <a:prstGeom prst="rect">
                      <a:avLst/>
                    </a:prstGeom>
                  </pic:spPr>
                </pic:pic>
              </a:graphicData>
            </a:graphic>
          </wp:inline>
        </w:drawing>
      </w:r>
    </w:p>
    <w:p w14:paraId="242F903C" w14:textId="462F1996" w:rsidR="00B3037C" w:rsidRDefault="00FA16DF" w:rsidP="00EE2953">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13</w:t>
      </w:r>
      <w:r w:rsidR="00E56282">
        <w:fldChar w:fldCharType="end"/>
      </w:r>
      <w:r w:rsidRPr="00FA16DF">
        <w:t xml:space="preserve"> </w:t>
      </w:r>
      <w:r w:rsidRPr="002915B1">
        <w:t>Вміст папки «</w:t>
      </w:r>
      <w:r w:rsidR="00C24039">
        <w:rPr>
          <w:lang w:val="en-US"/>
        </w:rPr>
        <w:t>Menu</w:t>
      </w:r>
      <w:r w:rsidRPr="002915B1">
        <w:t>»</w:t>
      </w:r>
    </w:p>
    <w:p w14:paraId="4FBD0997" w14:textId="56261255" w:rsidR="00B3037C" w:rsidRDefault="00EE2953" w:rsidP="00B3037C">
      <w:pPr>
        <w:keepNext/>
        <w:ind w:firstLine="0"/>
        <w:jc w:val="center"/>
      </w:pPr>
      <w:r w:rsidRPr="00EE2953">
        <w:drawing>
          <wp:inline distT="0" distB="0" distL="0" distR="0" wp14:anchorId="0D9A2990" wp14:editId="6E393541">
            <wp:extent cx="5858693" cy="562053"/>
            <wp:effectExtent l="0" t="0" r="889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8693" cy="562053"/>
                    </a:xfrm>
                    <a:prstGeom prst="rect">
                      <a:avLst/>
                    </a:prstGeom>
                  </pic:spPr>
                </pic:pic>
              </a:graphicData>
            </a:graphic>
          </wp:inline>
        </w:drawing>
      </w:r>
    </w:p>
    <w:p w14:paraId="2225BDC0" w14:textId="7BB601DB" w:rsidR="00B3037C" w:rsidRDefault="00B3037C" w:rsidP="00B3037C">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14</w:t>
      </w:r>
      <w:r w:rsidR="00E56282">
        <w:fldChar w:fldCharType="end"/>
      </w:r>
      <w:r w:rsidRPr="00003917">
        <w:t xml:space="preserve"> </w:t>
      </w:r>
      <w:r w:rsidRPr="002915B1">
        <w:t>Вміст папки «</w:t>
      </w:r>
      <w:r>
        <w:rPr>
          <w:lang w:val="en-US"/>
        </w:rPr>
        <w:t>Resources</w:t>
      </w:r>
      <w:r w:rsidRPr="002915B1">
        <w:t>»</w:t>
      </w:r>
    </w:p>
    <w:p w14:paraId="1CED24B3" w14:textId="77777777" w:rsidR="00B3037C" w:rsidRDefault="00B3037C" w:rsidP="00B3037C">
      <w:r>
        <w:t>В папках «</w:t>
      </w:r>
      <w:r>
        <w:rPr>
          <w:lang w:val="en-US"/>
        </w:rPr>
        <w:t>Debug</w:t>
      </w:r>
      <w:r>
        <w:t>»</w:t>
      </w:r>
      <w:r w:rsidRPr="00003917">
        <w:t xml:space="preserve"> </w:t>
      </w:r>
      <w:r>
        <w:t>знаходяться паки «</w:t>
      </w:r>
      <w:r>
        <w:rPr>
          <w:lang w:val="en-US"/>
        </w:rPr>
        <w:t>net</w:t>
      </w:r>
      <w:r w:rsidRPr="00003917">
        <w:t xml:space="preserve">6.0». </w:t>
      </w:r>
      <w:r>
        <w:rPr>
          <w:lang w:val="ru-RU"/>
        </w:rPr>
        <w:t>В папках «</w:t>
      </w:r>
      <w:r>
        <w:rPr>
          <w:lang w:val="en-US"/>
        </w:rPr>
        <w:t>net</w:t>
      </w:r>
      <w:r>
        <w:rPr>
          <w:lang w:val="ru-RU"/>
        </w:rPr>
        <w:t xml:space="preserve">6.0» </w:t>
      </w:r>
      <w:r>
        <w:t>знаходяться усі файли потрібні для правильного функціонування програми.</w:t>
      </w:r>
    </w:p>
    <w:bookmarkEnd w:id="210"/>
    <w:p w14:paraId="50A5B879" w14:textId="77777777" w:rsidR="00B3037C" w:rsidRPr="00B3037C" w:rsidRDefault="00B3037C" w:rsidP="00B3037C"/>
    <w:p w14:paraId="00A2E4CF" w14:textId="77777777" w:rsidR="00B3037C" w:rsidRPr="00B3037C" w:rsidRDefault="00B3037C" w:rsidP="00B3037C">
      <w:pPr>
        <w:rPr>
          <w:noProof w:val="0"/>
        </w:rPr>
      </w:pPr>
      <w:r w:rsidRPr="00517DB0">
        <w:rPr>
          <w:noProof w:val="0"/>
        </w:rPr>
        <w:br w:type="page"/>
      </w:r>
    </w:p>
    <w:p w14:paraId="04308D6E" w14:textId="77777777" w:rsidR="00C255F9" w:rsidRPr="00517DB0" w:rsidRDefault="00C255F9" w:rsidP="0018691E">
      <w:pPr>
        <w:pStyle w:val="Heading3"/>
        <w:rPr>
          <w:noProof w:val="0"/>
        </w:rPr>
      </w:pPr>
      <w:bookmarkStart w:id="212" w:name="_Toc164966809"/>
      <w:r w:rsidRPr="00517DB0">
        <w:rPr>
          <w:noProof w:val="0"/>
        </w:rPr>
        <w:lastRenderedPageBreak/>
        <w:t>Опис структури даних та використаних змінних</w:t>
      </w:r>
      <w:bookmarkEnd w:id="212"/>
    </w:p>
    <w:p w14:paraId="55AE593A" w14:textId="77777777" w:rsidR="00E0408C" w:rsidRPr="00517DB0" w:rsidRDefault="00E0408C" w:rsidP="00AC2DC9">
      <w:pPr>
        <w:pStyle w:val="ListParagraph"/>
        <w:rPr>
          <w:noProof w:val="0"/>
        </w:rPr>
      </w:pPr>
      <w:r w:rsidRPr="00517DB0">
        <w:rPr>
          <w:noProof w:val="0"/>
        </w:rPr>
        <w:t>дати табличку всіх змінних, або структур</w:t>
      </w:r>
      <w:r w:rsidR="00A17E05" w:rsidRPr="00517DB0">
        <w:rPr>
          <w:noProof w:val="0"/>
        </w:rPr>
        <w:t>;</w:t>
      </w:r>
    </w:p>
    <w:p w14:paraId="1CA1E81D" w14:textId="77777777" w:rsidR="00E0408C" w:rsidRPr="00517DB0" w:rsidRDefault="00E0408C" w:rsidP="00AC2DC9">
      <w:pPr>
        <w:pStyle w:val="ListParagraph"/>
        <w:rPr>
          <w:noProof w:val="0"/>
        </w:rPr>
      </w:pPr>
      <w:r w:rsidRPr="00517DB0">
        <w:rPr>
          <w:noProof w:val="0"/>
        </w:rPr>
        <w:t>вказати область дії, належніть, тип, призначення</w:t>
      </w:r>
      <w:r w:rsidR="00A17E05" w:rsidRPr="00517DB0">
        <w:rPr>
          <w:noProof w:val="0"/>
        </w:rPr>
        <w:t>;</w:t>
      </w:r>
    </w:p>
    <w:p w14:paraId="0A525331" w14:textId="77777777" w:rsidR="00C255F9" w:rsidRDefault="00E0408C" w:rsidP="00AC2DC9">
      <w:pPr>
        <w:pStyle w:val="ListParagraph"/>
        <w:rPr>
          <w:noProof w:val="0"/>
        </w:rPr>
      </w:pPr>
      <w:r w:rsidRPr="00517DB0">
        <w:rPr>
          <w:noProof w:val="0"/>
        </w:rPr>
        <w:t>можна згрупувати по класах</w:t>
      </w:r>
      <w:r w:rsidR="00A17E05" w:rsidRPr="00517DB0">
        <w:rPr>
          <w:noProof w:val="0"/>
        </w:rPr>
        <w:t>.</w:t>
      </w:r>
    </w:p>
    <w:p w14:paraId="370DF073" w14:textId="08CFFE8D" w:rsidR="00754AF7" w:rsidRDefault="00754AF7" w:rsidP="00754AF7">
      <w:pPr>
        <w:pStyle w:val="a0"/>
      </w:pPr>
      <w:r>
        <w:t xml:space="preserve">Таблиця </w:t>
      </w:r>
      <w:r>
        <w:fldChar w:fldCharType="begin"/>
      </w:r>
      <w:r>
        <w:instrText xml:space="preserve"> STYLEREF 1 \s </w:instrText>
      </w:r>
      <w:r>
        <w:fldChar w:fldCharType="separate"/>
      </w:r>
      <w:r w:rsidR="00BA3B53">
        <w:t>2</w:t>
      </w:r>
      <w:r>
        <w:fldChar w:fldCharType="end"/>
      </w:r>
      <w:r>
        <w:t>.</w:t>
      </w:r>
      <w:r>
        <w:fldChar w:fldCharType="begin"/>
      </w:r>
      <w:r>
        <w:instrText xml:space="preserve"> SEQ Таблиця \* ARABIC \s 1 </w:instrText>
      </w:r>
      <w:r>
        <w:fldChar w:fldCharType="separate"/>
      </w:r>
      <w:r w:rsidR="00BA3B53">
        <w:t>2</w:t>
      </w:r>
      <w:r>
        <w:fldChar w:fldCharType="end"/>
      </w:r>
      <w:r>
        <w:t xml:space="preserve"> Використані елементи</w:t>
      </w:r>
    </w:p>
    <w:tbl>
      <w:tblPr>
        <w:tblStyle w:val="TableGrid"/>
        <w:tblW w:w="0" w:type="auto"/>
        <w:tblLook w:val="04A0" w:firstRow="1" w:lastRow="0" w:firstColumn="1" w:lastColumn="0" w:noHBand="0" w:noVBand="1"/>
      </w:tblPr>
      <w:tblGrid>
        <w:gridCol w:w="3397"/>
        <w:gridCol w:w="5947"/>
      </w:tblGrid>
      <w:tr w:rsidR="00B3037C" w:rsidRPr="00754AF7" w14:paraId="199CC56E" w14:textId="77777777" w:rsidTr="0051344D">
        <w:tc>
          <w:tcPr>
            <w:tcW w:w="3397" w:type="dxa"/>
          </w:tcPr>
          <w:p w14:paraId="134E2A30" w14:textId="77777777" w:rsidR="00B3037C" w:rsidRPr="00EE2953" w:rsidRDefault="00B3037C" w:rsidP="00EE2953">
            <w:pPr>
              <w:ind w:firstLine="0"/>
              <w:jc w:val="center"/>
              <w:rPr>
                <w:b/>
                <w:bCs/>
                <w:noProof w:val="0"/>
                <w:sz w:val="24"/>
                <w:szCs w:val="24"/>
                <w:lang w:val="ru-RU"/>
              </w:rPr>
            </w:pPr>
            <w:r w:rsidRPr="00EE2953">
              <w:rPr>
                <w:b/>
                <w:bCs/>
                <w:noProof w:val="0"/>
                <w:sz w:val="24"/>
                <w:szCs w:val="24"/>
              </w:rPr>
              <w:t>Назва елементу</w:t>
            </w:r>
            <w:r w:rsidR="0051344D" w:rsidRPr="00EE2953">
              <w:rPr>
                <w:b/>
                <w:bCs/>
                <w:noProof w:val="0"/>
                <w:sz w:val="24"/>
                <w:szCs w:val="24"/>
                <w:lang w:val="ru-RU"/>
              </w:rPr>
              <w:t xml:space="preserve"> </w:t>
            </w:r>
            <w:r w:rsidR="0051344D" w:rsidRPr="00EE2953">
              <w:rPr>
                <w:b/>
                <w:bCs/>
                <w:noProof w:val="0"/>
                <w:sz w:val="24"/>
                <w:szCs w:val="24"/>
              </w:rPr>
              <w:t>властивості</w:t>
            </w:r>
          </w:p>
        </w:tc>
        <w:tc>
          <w:tcPr>
            <w:tcW w:w="5947" w:type="dxa"/>
          </w:tcPr>
          <w:p w14:paraId="38B52D6F" w14:textId="23BCE471" w:rsidR="00B3037C" w:rsidRPr="00EE2953" w:rsidRDefault="0051344D" w:rsidP="00EE2953">
            <w:pPr>
              <w:ind w:firstLine="0"/>
              <w:jc w:val="center"/>
              <w:rPr>
                <w:b/>
                <w:bCs/>
                <w:noProof w:val="0"/>
                <w:sz w:val="24"/>
                <w:szCs w:val="24"/>
              </w:rPr>
            </w:pPr>
            <w:r w:rsidRPr="00EE2953">
              <w:rPr>
                <w:b/>
                <w:bCs/>
                <w:noProof w:val="0"/>
                <w:sz w:val="24"/>
                <w:szCs w:val="24"/>
              </w:rPr>
              <w:t>Властивості, Тип та дії</w:t>
            </w:r>
          </w:p>
        </w:tc>
      </w:tr>
      <w:tr w:rsidR="00B3037C" w:rsidRPr="00754AF7" w14:paraId="51CA6AD7" w14:textId="77777777" w:rsidTr="0051344D">
        <w:tc>
          <w:tcPr>
            <w:tcW w:w="3397" w:type="dxa"/>
          </w:tcPr>
          <w:p w14:paraId="2E4ED917" w14:textId="77777777" w:rsidR="00B3037C" w:rsidRPr="00EE2953" w:rsidRDefault="0051344D" w:rsidP="00F40B36">
            <w:pPr>
              <w:tabs>
                <w:tab w:val="left" w:pos="4920"/>
              </w:tabs>
              <w:ind w:firstLine="0"/>
              <w:rPr>
                <w:noProof w:val="0"/>
                <w:sz w:val="24"/>
                <w:szCs w:val="24"/>
              </w:rPr>
            </w:pPr>
            <w:r w:rsidRPr="00EE2953">
              <w:rPr>
                <w:noProof w:val="0"/>
                <w:sz w:val="24"/>
                <w:szCs w:val="24"/>
              </w:rPr>
              <w:t>Grid.Row та Grid.Column</w:t>
            </w:r>
          </w:p>
        </w:tc>
        <w:tc>
          <w:tcPr>
            <w:tcW w:w="5947" w:type="dxa"/>
          </w:tcPr>
          <w:p w14:paraId="21EB0FD0" w14:textId="77777777" w:rsidR="00B3037C" w:rsidRPr="00EE2953" w:rsidRDefault="0051344D" w:rsidP="00F40B36">
            <w:pPr>
              <w:ind w:firstLine="0"/>
              <w:rPr>
                <w:noProof w:val="0"/>
                <w:sz w:val="24"/>
                <w:szCs w:val="24"/>
                <w:lang w:val="ru-RU"/>
              </w:rPr>
            </w:pPr>
            <w:r w:rsidRPr="00EE2953">
              <w:rPr>
                <w:noProof w:val="0"/>
                <w:sz w:val="24"/>
                <w:szCs w:val="24"/>
                <w:lang w:val="ru-RU"/>
              </w:rPr>
              <w:t>є властивостями, які вказують рядок і стовпець, відповідно, в якому елемент міститься у Grid (сітці).</w:t>
            </w:r>
          </w:p>
        </w:tc>
      </w:tr>
      <w:tr w:rsidR="00B3037C" w:rsidRPr="00754AF7" w14:paraId="592258E9" w14:textId="77777777" w:rsidTr="0051344D">
        <w:tc>
          <w:tcPr>
            <w:tcW w:w="3397" w:type="dxa"/>
          </w:tcPr>
          <w:p w14:paraId="5D71907F" w14:textId="77777777" w:rsidR="00B3037C" w:rsidRPr="00EE2953" w:rsidRDefault="0051344D" w:rsidP="00F40B36">
            <w:pPr>
              <w:ind w:firstLine="0"/>
              <w:rPr>
                <w:noProof w:val="0"/>
                <w:sz w:val="24"/>
                <w:szCs w:val="24"/>
              </w:rPr>
            </w:pPr>
            <w:r w:rsidRPr="00EE2953">
              <w:rPr>
                <w:noProof w:val="0"/>
                <w:sz w:val="24"/>
                <w:szCs w:val="24"/>
              </w:rPr>
              <w:t>Height та Width</w:t>
            </w:r>
          </w:p>
        </w:tc>
        <w:tc>
          <w:tcPr>
            <w:tcW w:w="5947" w:type="dxa"/>
          </w:tcPr>
          <w:p w14:paraId="68C14288" w14:textId="77777777" w:rsidR="00B3037C" w:rsidRPr="00EE2953" w:rsidRDefault="0051344D" w:rsidP="0051344D">
            <w:pPr>
              <w:ind w:firstLine="0"/>
              <w:rPr>
                <w:noProof w:val="0"/>
                <w:sz w:val="24"/>
                <w:szCs w:val="24"/>
                <w:lang w:val="ru-RU"/>
              </w:rPr>
            </w:pPr>
            <w:r w:rsidRPr="00EE2953">
              <w:rPr>
                <w:noProof w:val="0"/>
                <w:sz w:val="24"/>
                <w:szCs w:val="24"/>
                <w:lang w:val="ru-RU"/>
              </w:rPr>
              <w:t>властивості розміру елемента в пікселях, відповідно висоти та ширини елемента.</w:t>
            </w:r>
          </w:p>
        </w:tc>
      </w:tr>
      <w:tr w:rsidR="00B3037C" w:rsidRPr="00754AF7" w14:paraId="46439E59" w14:textId="77777777" w:rsidTr="0051344D">
        <w:tc>
          <w:tcPr>
            <w:tcW w:w="3397" w:type="dxa"/>
          </w:tcPr>
          <w:p w14:paraId="15B9C601" w14:textId="77777777" w:rsidR="00B3037C" w:rsidRPr="00EE2953" w:rsidRDefault="0051344D" w:rsidP="00F40B36">
            <w:pPr>
              <w:ind w:firstLine="0"/>
              <w:rPr>
                <w:noProof w:val="0"/>
                <w:sz w:val="24"/>
                <w:szCs w:val="24"/>
                <w:lang w:val="en-US"/>
              </w:rPr>
            </w:pPr>
            <w:r w:rsidRPr="00EE2953">
              <w:rPr>
                <w:noProof w:val="0"/>
                <w:sz w:val="24"/>
                <w:szCs w:val="24"/>
                <w:lang w:val="en-US"/>
              </w:rPr>
              <w:t>Margin та Padding</w:t>
            </w:r>
          </w:p>
        </w:tc>
        <w:tc>
          <w:tcPr>
            <w:tcW w:w="5947" w:type="dxa"/>
          </w:tcPr>
          <w:p w14:paraId="12EDC24C" w14:textId="77777777" w:rsidR="00B3037C" w:rsidRPr="00EE2953" w:rsidRDefault="0051344D" w:rsidP="00F40B36">
            <w:pPr>
              <w:ind w:firstLine="0"/>
              <w:rPr>
                <w:noProof w:val="0"/>
                <w:sz w:val="24"/>
                <w:szCs w:val="24"/>
                <w:lang w:val="en-US"/>
              </w:rPr>
            </w:pPr>
            <w:r w:rsidRPr="00EE2953">
              <w:rPr>
                <w:noProof w:val="0"/>
                <w:sz w:val="24"/>
                <w:szCs w:val="24"/>
                <w:lang w:val="en-US"/>
              </w:rPr>
              <w:t>властивості, які вказують відстань між межами елементів та внутрішньої відстані між вмістом елемента та його межами відповідно.</w:t>
            </w:r>
          </w:p>
        </w:tc>
      </w:tr>
      <w:tr w:rsidR="00B3037C" w:rsidRPr="00754AF7" w14:paraId="63BDB4EB" w14:textId="77777777" w:rsidTr="0051344D">
        <w:tc>
          <w:tcPr>
            <w:tcW w:w="3397" w:type="dxa"/>
          </w:tcPr>
          <w:p w14:paraId="2B1E93C6" w14:textId="77777777" w:rsidR="00B3037C" w:rsidRPr="00EE2953" w:rsidRDefault="0051344D" w:rsidP="00F40B36">
            <w:pPr>
              <w:ind w:firstLine="0"/>
              <w:rPr>
                <w:noProof w:val="0"/>
                <w:sz w:val="24"/>
                <w:szCs w:val="24"/>
              </w:rPr>
            </w:pPr>
            <w:r w:rsidRPr="00EE2953">
              <w:rPr>
                <w:noProof w:val="0"/>
                <w:sz w:val="24"/>
                <w:szCs w:val="24"/>
              </w:rPr>
              <w:t>ToolTip</w:t>
            </w:r>
          </w:p>
        </w:tc>
        <w:tc>
          <w:tcPr>
            <w:tcW w:w="5947" w:type="dxa"/>
          </w:tcPr>
          <w:p w14:paraId="4F17EBCB" w14:textId="77777777" w:rsidR="00B3037C" w:rsidRPr="00EE2953" w:rsidRDefault="0051344D" w:rsidP="00F40B36">
            <w:pPr>
              <w:ind w:firstLine="0"/>
              <w:rPr>
                <w:noProof w:val="0"/>
                <w:sz w:val="24"/>
                <w:szCs w:val="24"/>
                <w:lang w:val="ru-RU"/>
              </w:rPr>
            </w:pPr>
            <w:r w:rsidRPr="00EE2953">
              <w:rPr>
                <w:noProof w:val="0"/>
                <w:sz w:val="24"/>
                <w:szCs w:val="24"/>
                <w:lang w:val="ru-RU"/>
              </w:rPr>
              <w:t>властивість, яка встановлює текст, що відображається, коли користувач наводить курсор миші на елемент.</w:t>
            </w:r>
          </w:p>
        </w:tc>
      </w:tr>
      <w:tr w:rsidR="00B3037C" w:rsidRPr="00754AF7" w14:paraId="7014EECE" w14:textId="77777777" w:rsidTr="0051344D">
        <w:tc>
          <w:tcPr>
            <w:tcW w:w="3397" w:type="dxa"/>
          </w:tcPr>
          <w:p w14:paraId="7FD283F8" w14:textId="77777777" w:rsidR="00B3037C" w:rsidRPr="00EE2953" w:rsidRDefault="0051344D" w:rsidP="00F40B36">
            <w:pPr>
              <w:ind w:firstLine="0"/>
              <w:rPr>
                <w:noProof w:val="0"/>
                <w:sz w:val="24"/>
                <w:szCs w:val="24"/>
              </w:rPr>
            </w:pPr>
            <w:r w:rsidRPr="00EE2953">
              <w:rPr>
                <w:noProof w:val="0"/>
                <w:sz w:val="24"/>
                <w:szCs w:val="24"/>
              </w:rPr>
              <w:t>FontSize та FontFamily</w:t>
            </w:r>
          </w:p>
        </w:tc>
        <w:tc>
          <w:tcPr>
            <w:tcW w:w="5947" w:type="dxa"/>
          </w:tcPr>
          <w:p w14:paraId="4A1DB0D0" w14:textId="77777777" w:rsidR="00B3037C" w:rsidRPr="00EE2953" w:rsidRDefault="0051344D" w:rsidP="00F40B36">
            <w:pPr>
              <w:ind w:firstLine="0"/>
              <w:rPr>
                <w:noProof w:val="0"/>
                <w:sz w:val="24"/>
                <w:szCs w:val="24"/>
                <w:lang w:val="ru-RU"/>
              </w:rPr>
            </w:pPr>
            <w:r w:rsidRPr="00EE2953">
              <w:rPr>
                <w:noProof w:val="0"/>
                <w:sz w:val="24"/>
                <w:szCs w:val="24"/>
                <w:lang w:val="ru-RU"/>
              </w:rPr>
              <w:t>властивості, що встановлюють розмір та тип шрифту для текстового вмісту.</w:t>
            </w:r>
          </w:p>
        </w:tc>
      </w:tr>
      <w:tr w:rsidR="00B3037C" w:rsidRPr="00754AF7" w14:paraId="5BFDAC95" w14:textId="77777777" w:rsidTr="0051344D">
        <w:tc>
          <w:tcPr>
            <w:tcW w:w="3397" w:type="dxa"/>
          </w:tcPr>
          <w:p w14:paraId="6E1A4D78" w14:textId="77777777" w:rsidR="00B3037C" w:rsidRPr="00EE2953" w:rsidRDefault="0051344D" w:rsidP="00F40B36">
            <w:pPr>
              <w:ind w:firstLine="0"/>
              <w:rPr>
                <w:noProof w:val="0"/>
                <w:sz w:val="24"/>
                <w:szCs w:val="24"/>
                <w:lang w:val="en-US"/>
              </w:rPr>
            </w:pPr>
            <w:r w:rsidRPr="00EE2953">
              <w:rPr>
                <w:noProof w:val="0"/>
                <w:sz w:val="24"/>
                <w:szCs w:val="24"/>
                <w:lang w:val="en-US"/>
              </w:rPr>
              <w:t>Foreground та Background</w:t>
            </w:r>
          </w:p>
        </w:tc>
        <w:tc>
          <w:tcPr>
            <w:tcW w:w="5947" w:type="dxa"/>
          </w:tcPr>
          <w:p w14:paraId="021ADF85" w14:textId="77777777" w:rsidR="00B3037C" w:rsidRPr="00EE2953" w:rsidRDefault="0051344D" w:rsidP="00F40B36">
            <w:pPr>
              <w:ind w:firstLine="0"/>
              <w:rPr>
                <w:noProof w:val="0"/>
                <w:sz w:val="24"/>
                <w:szCs w:val="24"/>
                <w:lang w:val="ru-RU"/>
              </w:rPr>
            </w:pPr>
            <w:r w:rsidRPr="00EE2953">
              <w:rPr>
                <w:noProof w:val="0"/>
                <w:sz w:val="24"/>
                <w:szCs w:val="24"/>
                <w:lang w:val="ru-RU"/>
              </w:rPr>
              <w:t>властивості, які встановлюють колір тексту та тла елемента відповідно.</w:t>
            </w:r>
          </w:p>
        </w:tc>
      </w:tr>
      <w:tr w:rsidR="00B3037C" w:rsidRPr="00754AF7" w14:paraId="7CA418F2" w14:textId="77777777" w:rsidTr="0051344D">
        <w:tc>
          <w:tcPr>
            <w:tcW w:w="3397" w:type="dxa"/>
          </w:tcPr>
          <w:p w14:paraId="2DD2C3F9" w14:textId="77777777" w:rsidR="00B3037C" w:rsidRPr="00EE2953" w:rsidRDefault="0051344D" w:rsidP="00F40B36">
            <w:pPr>
              <w:ind w:firstLine="0"/>
              <w:rPr>
                <w:noProof w:val="0"/>
                <w:sz w:val="24"/>
                <w:szCs w:val="24"/>
              </w:rPr>
            </w:pPr>
            <w:r w:rsidRPr="00EE2953">
              <w:rPr>
                <w:noProof w:val="0"/>
                <w:sz w:val="24"/>
                <w:szCs w:val="24"/>
              </w:rPr>
              <w:t>Content</w:t>
            </w:r>
          </w:p>
        </w:tc>
        <w:tc>
          <w:tcPr>
            <w:tcW w:w="5947" w:type="dxa"/>
          </w:tcPr>
          <w:p w14:paraId="09B4EAE5" w14:textId="77777777" w:rsidR="00B3037C" w:rsidRPr="00EE2953" w:rsidRDefault="0051344D" w:rsidP="00F40B36">
            <w:pPr>
              <w:ind w:firstLine="0"/>
              <w:rPr>
                <w:noProof w:val="0"/>
                <w:sz w:val="24"/>
                <w:szCs w:val="24"/>
                <w:lang w:val="ru-RU"/>
              </w:rPr>
            </w:pPr>
            <w:r w:rsidRPr="00EE2953">
              <w:rPr>
                <w:noProof w:val="0"/>
                <w:sz w:val="24"/>
                <w:szCs w:val="24"/>
                <w:lang w:val="ru-RU"/>
              </w:rPr>
              <w:t>властивість, яка вказує текстовий вміст елемента.</w:t>
            </w:r>
          </w:p>
        </w:tc>
      </w:tr>
      <w:tr w:rsidR="00B3037C" w:rsidRPr="00754AF7" w14:paraId="124A2629" w14:textId="77777777" w:rsidTr="0051344D">
        <w:tc>
          <w:tcPr>
            <w:tcW w:w="3397" w:type="dxa"/>
          </w:tcPr>
          <w:p w14:paraId="3E5E003D" w14:textId="77777777" w:rsidR="00B3037C" w:rsidRPr="00EE2953" w:rsidRDefault="0051344D" w:rsidP="00F40B36">
            <w:pPr>
              <w:ind w:firstLine="0"/>
              <w:rPr>
                <w:noProof w:val="0"/>
                <w:sz w:val="24"/>
                <w:szCs w:val="24"/>
                <w:lang w:val="en-US"/>
              </w:rPr>
            </w:pPr>
            <w:r w:rsidRPr="00EE2953">
              <w:rPr>
                <w:noProof w:val="0"/>
                <w:sz w:val="24"/>
                <w:szCs w:val="24"/>
                <w:lang w:val="en-US"/>
              </w:rPr>
              <w:t>BorderThickness</w:t>
            </w:r>
          </w:p>
        </w:tc>
        <w:tc>
          <w:tcPr>
            <w:tcW w:w="5947" w:type="dxa"/>
          </w:tcPr>
          <w:p w14:paraId="373BF59C" w14:textId="77777777" w:rsidR="00B3037C" w:rsidRPr="00EE2953" w:rsidRDefault="0051344D" w:rsidP="00F40B36">
            <w:pPr>
              <w:ind w:firstLine="0"/>
              <w:rPr>
                <w:noProof w:val="0"/>
                <w:sz w:val="24"/>
                <w:szCs w:val="24"/>
                <w:lang w:val="ru-RU"/>
              </w:rPr>
            </w:pPr>
            <w:r w:rsidRPr="00EE2953">
              <w:rPr>
                <w:noProof w:val="0"/>
                <w:sz w:val="24"/>
                <w:szCs w:val="24"/>
                <w:lang w:val="ru-RU"/>
              </w:rPr>
              <w:t>властивість, яка вказує товщину межі елемента.</w:t>
            </w:r>
          </w:p>
        </w:tc>
      </w:tr>
      <w:tr w:rsidR="00B3037C" w:rsidRPr="00754AF7" w14:paraId="3522735F" w14:textId="77777777" w:rsidTr="0051344D">
        <w:tc>
          <w:tcPr>
            <w:tcW w:w="3397" w:type="dxa"/>
          </w:tcPr>
          <w:p w14:paraId="41A6A71F" w14:textId="77777777" w:rsidR="00B3037C" w:rsidRPr="00EE2953" w:rsidRDefault="0051344D" w:rsidP="00F40B36">
            <w:pPr>
              <w:ind w:firstLine="0"/>
              <w:rPr>
                <w:noProof w:val="0"/>
                <w:sz w:val="24"/>
                <w:szCs w:val="24"/>
                <w:lang w:val="en-US"/>
              </w:rPr>
            </w:pPr>
            <w:r w:rsidRPr="00EE2953">
              <w:rPr>
                <w:noProof w:val="0"/>
                <w:sz w:val="24"/>
                <w:szCs w:val="24"/>
                <w:lang w:val="en-US"/>
              </w:rPr>
              <w:t>VerticalAlignment HorizontalAlignment</w:t>
            </w:r>
          </w:p>
        </w:tc>
        <w:tc>
          <w:tcPr>
            <w:tcW w:w="5947" w:type="dxa"/>
          </w:tcPr>
          <w:p w14:paraId="31661AE4" w14:textId="77777777" w:rsidR="00B3037C" w:rsidRPr="00EE2953" w:rsidRDefault="0051344D" w:rsidP="00F40B36">
            <w:pPr>
              <w:ind w:firstLine="0"/>
              <w:rPr>
                <w:noProof w:val="0"/>
                <w:sz w:val="24"/>
                <w:szCs w:val="24"/>
                <w:lang w:val="ru-RU"/>
              </w:rPr>
            </w:pPr>
            <w:r w:rsidRPr="00EE2953">
              <w:rPr>
                <w:noProof w:val="0"/>
                <w:sz w:val="24"/>
                <w:szCs w:val="24"/>
                <w:lang w:val="ru-RU"/>
              </w:rPr>
              <w:t>властивості, які встановлюють вертикальне та горизонтальне вирівнювання елемента відносно його контейнера.</w:t>
            </w:r>
          </w:p>
        </w:tc>
      </w:tr>
      <w:tr w:rsidR="0051344D" w:rsidRPr="00754AF7" w14:paraId="0E625C06" w14:textId="77777777" w:rsidTr="0051344D">
        <w:tc>
          <w:tcPr>
            <w:tcW w:w="3397" w:type="dxa"/>
          </w:tcPr>
          <w:p w14:paraId="05B0D57D" w14:textId="77777777" w:rsidR="0051344D" w:rsidRPr="00EE2953" w:rsidRDefault="0051344D" w:rsidP="00F40B36">
            <w:pPr>
              <w:ind w:firstLine="0"/>
              <w:rPr>
                <w:noProof w:val="0"/>
                <w:sz w:val="22"/>
                <w:lang w:val="en-US"/>
              </w:rPr>
            </w:pPr>
            <w:r w:rsidRPr="00EE2953">
              <w:rPr>
                <w:noProof w:val="0"/>
                <w:sz w:val="24"/>
                <w:szCs w:val="24"/>
                <w:lang w:val="en-US"/>
              </w:rPr>
              <w:t>Click</w:t>
            </w:r>
          </w:p>
        </w:tc>
        <w:tc>
          <w:tcPr>
            <w:tcW w:w="5947" w:type="dxa"/>
          </w:tcPr>
          <w:p w14:paraId="6BFAC4F2" w14:textId="77777777" w:rsidR="0051344D" w:rsidRPr="00EE2953" w:rsidRDefault="0051344D" w:rsidP="00F40B36">
            <w:pPr>
              <w:ind w:firstLine="0"/>
              <w:rPr>
                <w:noProof w:val="0"/>
                <w:sz w:val="24"/>
                <w:szCs w:val="24"/>
                <w:lang w:val="ru-RU"/>
              </w:rPr>
            </w:pPr>
            <w:r w:rsidRPr="00EE2953">
              <w:rPr>
                <w:noProof w:val="0"/>
                <w:sz w:val="24"/>
                <w:szCs w:val="24"/>
                <w:lang w:val="ru-RU"/>
              </w:rPr>
              <w:t>це подія, яка виникає, коли користувач клацає на елементі мишею або натискає на нього за допомогою клавіатури. Вона використовується для відслідковування натискання користувача на елемент, щоб виконати певну дію.</w:t>
            </w:r>
          </w:p>
        </w:tc>
      </w:tr>
    </w:tbl>
    <w:p w14:paraId="6E70F911" w14:textId="723E43F9" w:rsidR="00B3037C" w:rsidRPr="00517DB0" w:rsidRDefault="00EE2953" w:rsidP="00EE2953">
      <w:pPr>
        <w:ind w:firstLine="0"/>
        <w:rPr>
          <w:noProof w:val="0"/>
        </w:rPr>
      </w:pPr>
      <w:r w:rsidRPr="00517DB0">
        <w:rPr>
          <w:noProof w:val="0"/>
        </w:rPr>
        <w:br w:type="page"/>
      </w:r>
    </w:p>
    <w:p w14:paraId="1FE1884D" w14:textId="77777777" w:rsidR="00C255F9" w:rsidRPr="00517DB0" w:rsidRDefault="00C255F9" w:rsidP="0018691E">
      <w:pPr>
        <w:pStyle w:val="Heading3"/>
        <w:rPr>
          <w:noProof w:val="0"/>
        </w:rPr>
      </w:pPr>
      <w:bookmarkStart w:id="213" w:name="_Toc164966810"/>
      <w:r w:rsidRPr="00517DB0">
        <w:rPr>
          <w:noProof w:val="0"/>
        </w:rPr>
        <w:lastRenderedPageBreak/>
        <w:t>Тестування проекту</w:t>
      </w:r>
      <w:bookmarkEnd w:id="213"/>
    </w:p>
    <w:p w14:paraId="0FE2E285" w14:textId="77777777" w:rsidR="00E90B47" w:rsidRPr="00517DB0" w:rsidRDefault="00E90B47" w:rsidP="00A17E05">
      <w:pPr>
        <w:rPr>
          <w:noProof w:val="0"/>
        </w:rPr>
      </w:pPr>
      <w:r w:rsidRPr="00517DB0">
        <w:rPr>
          <w:noProof w:val="0"/>
        </w:rPr>
        <w:t>Тестування валідації.</w:t>
      </w:r>
    </w:p>
    <w:p w14:paraId="0E18B38E" w14:textId="77777777" w:rsidR="00E90B47" w:rsidRPr="00517DB0" w:rsidRDefault="00E90B47" w:rsidP="00A17E05">
      <w:pPr>
        <w:rPr>
          <w:noProof w:val="0"/>
        </w:rPr>
      </w:pPr>
      <w:r w:rsidRPr="00517DB0">
        <w:rPr>
          <w:noProof w:val="0"/>
        </w:rPr>
        <w:t>Тестування нормальної роботи інтерфейсу.</w:t>
      </w:r>
    </w:p>
    <w:p w14:paraId="64ACFAA4" w14:textId="77777777" w:rsidR="00E90B47" w:rsidRPr="00517DB0" w:rsidRDefault="00E90B47" w:rsidP="00A17E05">
      <w:pPr>
        <w:rPr>
          <w:noProof w:val="0"/>
        </w:rPr>
      </w:pPr>
      <w:r w:rsidRPr="00517DB0">
        <w:rPr>
          <w:noProof w:val="0"/>
        </w:rPr>
        <w:t>Тестування тригерів (наведення на елементи управління).</w:t>
      </w:r>
    </w:p>
    <w:p w14:paraId="73A57B0F" w14:textId="7B90BB84" w:rsidR="00E41C16" w:rsidRDefault="00E41C16" w:rsidP="00E41C16">
      <w:pPr>
        <w:ind w:firstLine="0"/>
        <w:rPr>
          <w:b/>
          <w:bCs/>
          <w:noProof w:val="0"/>
        </w:rPr>
      </w:pPr>
      <w:r w:rsidRPr="00E41C16">
        <w:rPr>
          <w:b/>
          <w:bCs/>
          <w:noProof w:val="0"/>
          <w:lang w:val="ru-RU"/>
        </w:rPr>
        <w:t>В</w:t>
      </w:r>
      <w:r w:rsidRPr="00E41C16">
        <w:rPr>
          <w:b/>
          <w:bCs/>
          <w:noProof w:val="0"/>
        </w:rPr>
        <w:t>ікно авторизації:</w:t>
      </w:r>
    </w:p>
    <w:p w14:paraId="7A76AC96" w14:textId="59459FF9" w:rsidR="00E41C16" w:rsidRPr="00E41C16" w:rsidRDefault="00E41C16" w:rsidP="00E41C16">
      <w:pPr>
        <w:pStyle w:val="ListParagraph"/>
      </w:pPr>
      <w:r>
        <w:rPr>
          <w:b/>
          <w:bCs/>
        </w:rPr>
        <w:tab/>
      </w:r>
      <w:r w:rsidRPr="00E41C16">
        <w:t>Тригери</w:t>
      </w:r>
    </w:p>
    <w:p w14:paraId="57C95E51" w14:textId="5FEC19A0" w:rsidR="00E41C16" w:rsidRDefault="00571B71" w:rsidP="00DD673A">
      <w:pPr>
        <w:keepNext/>
        <w:ind w:firstLine="0"/>
        <w:jc w:val="center"/>
      </w:pPr>
      <w:r w:rsidRPr="00571B71">
        <w:drawing>
          <wp:inline distT="0" distB="0" distL="0" distR="0" wp14:anchorId="7F9FF9F8" wp14:editId="0D88C54E">
            <wp:extent cx="2447925" cy="2689786"/>
            <wp:effectExtent l="0" t="0" r="0" b="0"/>
            <wp:docPr id="1537475981" name="Рисунок 153747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6057" cy="2698722"/>
                    </a:xfrm>
                    <a:prstGeom prst="rect">
                      <a:avLst/>
                    </a:prstGeom>
                  </pic:spPr>
                </pic:pic>
              </a:graphicData>
            </a:graphic>
          </wp:inline>
        </w:drawing>
      </w:r>
    </w:p>
    <w:p w14:paraId="6334286F" w14:textId="342E2CE8" w:rsidR="00E41C16" w:rsidRDefault="00E41C16" w:rsidP="00DD673A">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15</w:t>
      </w:r>
      <w:r w:rsidR="00E56282">
        <w:fldChar w:fldCharType="end"/>
      </w:r>
      <w:r w:rsidR="00DD673A">
        <w:t xml:space="preserve"> </w:t>
      </w:r>
      <w:r w:rsidR="00DD673A" w:rsidRPr="00517DB0">
        <w:rPr>
          <w:noProof w:val="0"/>
        </w:rPr>
        <w:t>Тестування тригерів</w:t>
      </w:r>
      <w:r w:rsidR="00DD673A">
        <w:rPr>
          <w:noProof w:val="0"/>
        </w:rPr>
        <w:t xml:space="preserve"> (Наведення на </w:t>
      </w:r>
      <w:r w:rsidR="00DD673A">
        <w:rPr>
          <w:noProof w:val="0"/>
          <w:lang w:val="en-US"/>
        </w:rPr>
        <w:t>Login</w:t>
      </w:r>
      <w:r w:rsidR="00DD673A" w:rsidRPr="00003917">
        <w:rPr>
          <w:noProof w:val="0"/>
          <w:lang w:val="ru-RU"/>
        </w:rPr>
        <w:t>)</w:t>
      </w:r>
    </w:p>
    <w:p w14:paraId="1B9EE61B" w14:textId="00890FD8" w:rsidR="00E41C16" w:rsidRDefault="00571B71" w:rsidP="00DD673A">
      <w:pPr>
        <w:keepNext/>
        <w:ind w:firstLine="0"/>
        <w:jc w:val="center"/>
      </w:pPr>
      <w:r w:rsidRPr="00571B71">
        <w:drawing>
          <wp:inline distT="0" distB="0" distL="0" distR="0" wp14:anchorId="253183F9" wp14:editId="054ED2A0">
            <wp:extent cx="2400300" cy="2640330"/>
            <wp:effectExtent l="0" t="0" r="0" b="7620"/>
            <wp:docPr id="1537475982" name="Рисунок 1537475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8095" cy="2648905"/>
                    </a:xfrm>
                    <a:prstGeom prst="rect">
                      <a:avLst/>
                    </a:prstGeom>
                  </pic:spPr>
                </pic:pic>
              </a:graphicData>
            </a:graphic>
          </wp:inline>
        </w:drawing>
      </w:r>
    </w:p>
    <w:p w14:paraId="6F18099F" w14:textId="07065FA1" w:rsidR="00DD673A" w:rsidRDefault="00E41C16" w:rsidP="00DD673A">
      <w:pPr>
        <w:pStyle w:val="Caption"/>
        <w:rPr>
          <w:noProof w:val="0"/>
          <w:lang w:val="ru-RU"/>
        </w:rPr>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16</w:t>
      </w:r>
      <w:r w:rsidR="00E56282">
        <w:fldChar w:fldCharType="end"/>
      </w:r>
      <w:r w:rsidR="00DD673A">
        <w:t xml:space="preserve"> </w:t>
      </w:r>
      <w:r w:rsidR="00DD673A" w:rsidRPr="00517DB0">
        <w:rPr>
          <w:noProof w:val="0"/>
        </w:rPr>
        <w:t>Тестування тригерів</w:t>
      </w:r>
      <w:r w:rsidR="00DD673A">
        <w:rPr>
          <w:noProof w:val="0"/>
        </w:rPr>
        <w:t xml:space="preserve"> (Наведення на </w:t>
      </w:r>
      <w:r w:rsidR="00DD673A">
        <w:rPr>
          <w:noProof w:val="0"/>
          <w:lang w:val="en-US"/>
        </w:rPr>
        <w:t>Register</w:t>
      </w:r>
      <w:r w:rsidR="00DD673A" w:rsidRPr="00003917">
        <w:rPr>
          <w:noProof w:val="0"/>
          <w:lang w:val="ru-RU"/>
        </w:rPr>
        <w:t>)</w:t>
      </w:r>
    </w:p>
    <w:p w14:paraId="33CD6100" w14:textId="02F193CF" w:rsidR="00E41C16" w:rsidRPr="00DD673A" w:rsidRDefault="00DD673A" w:rsidP="00DD673A">
      <w:pPr>
        <w:spacing w:after="200" w:line="276" w:lineRule="auto"/>
        <w:ind w:firstLine="0"/>
        <w:contextualSpacing w:val="0"/>
        <w:jc w:val="left"/>
        <w:rPr>
          <w:iCs/>
          <w:noProof w:val="0"/>
          <w:szCs w:val="18"/>
          <w:lang w:val="ru-RU"/>
        </w:rPr>
      </w:pPr>
      <w:r>
        <w:rPr>
          <w:noProof w:val="0"/>
          <w:lang w:val="ru-RU"/>
        </w:rPr>
        <w:br w:type="page"/>
      </w:r>
    </w:p>
    <w:p w14:paraId="65B1CF52" w14:textId="1C2AB20B" w:rsidR="00DD673A" w:rsidRDefault="00571B71" w:rsidP="00DD673A">
      <w:pPr>
        <w:pStyle w:val="Caption"/>
        <w:keepNext/>
      </w:pPr>
      <w:r w:rsidRPr="00571B71">
        <w:lastRenderedPageBreak/>
        <w:drawing>
          <wp:inline distT="0" distB="0" distL="0" distR="0" wp14:anchorId="2CFD0DF7" wp14:editId="49480282">
            <wp:extent cx="2447925" cy="2700903"/>
            <wp:effectExtent l="0" t="0" r="0" b="4445"/>
            <wp:docPr id="1537475983" name="Рисунок 153747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6513" cy="2710379"/>
                    </a:xfrm>
                    <a:prstGeom prst="rect">
                      <a:avLst/>
                    </a:prstGeom>
                  </pic:spPr>
                </pic:pic>
              </a:graphicData>
            </a:graphic>
          </wp:inline>
        </w:drawing>
      </w:r>
    </w:p>
    <w:p w14:paraId="12A4AF00" w14:textId="4E90974C" w:rsidR="00DD673A" w:rsidRPr="00DD673A" w:rsidRDefault="00DD673A" w:rsidP="00DD673A">
      <w:pPr>
        <w:pStyle w:val="Caption"/>
        <w:rPr>
          <w:lang w:val="ru-RU"/>
        </w:rPr>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17</w:t>
      </w:r>
      <w:r w:rsidR="00E56282">
        <w:fldChar w:fldCharType="end"/>
      </w:r>
      <w:r w:rsidRPr="00DD673A">
        <w:rPr>
          <w:lang w:val="ru-RU"/>
        </w:rPr>
        <w:t xml:space="preserve"> </w:t>
      </w:r>
      <w:r w:rsidRPr="00517DB0">
        <w:rPr>
          <w:noProof w:val="0"/>
        </w:rPr>
        <w:t>Тестування тригерів</w:t>
      </w:r>
      <w:r>
        <w:rPr>
          <w:noProof w:val="0"/>
        </w:rPr>
        <w:t xml:space="preserve"> (Наведення на </w:t>
      </w:r>
      <w:r w:rsidR="00571B71">
        <w:rPr>
          <w:noProof w:val="0"/>
          <w:lang w:val="en-US"/>
        </w:rPr>
        <w:t>Exit</w:t>
      </w:r>
      <w:r w:rsidRPr="00003917">
        <w:rPr>
          <w:noProof w:val="0"/>
          <w:lang w:val="ru-RU"/>
        </w:rPr>
        <w:t>)</w:t>
      </w:r>
    </w:p>
    <w:p w14:paraId="5B942D4E" w14:textId="271282F6" w:rsidR="00DD673A" w:rsidRPr="00571B71" w:rsidRDefault="00571B71" w:rsidP="00DD673A">
      <w:pPr>
        <w:pStyle w:val="Caption"/>
        <w:keepNext/>
        <w:rPr>
          <w:lang w:val="ru-RU"/>
        </w:rPr>
      </w:pPr>
      <w:r w:rsidRPr="00571B71">
        <w:rPr>
          <w:lang w:val="ru-RU"/>
        </w:rPr>
        <w:drawing>
          <wp:inline distT="0" distB="0" distL="0" distR="0" wp14:anchorId="1499EC5C" wp14:editId="4149C39F">
            <wp:extent cx="2516717" cy="2762250"/>
            <wp:effectExtent l="0" t="0" r="0" b="0"/>
            <wp:docPr id="1537475984" name="Рисунок 1537475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7471" cy="2774053"/>
                    </a:xfrm>
                    <a:prstGeom prst="rect">
                      <a:avLst/>
                    </a:prstGeom>
                  </pic:spPr>
                </pic:pic>
              </a:graphicData>
            </a:graphic>
          </wp:inline>
        </w:drawing>
      </w:r>
    </w:p>
    <w:p w14:paraId="50E60843" w14:textId="40A00038" w:rsidR="00003917" w:rsidRPr="008B2726" w:rsidRDefault="00DD673A" w:rsidP="00DD673A">
      <w:pPr>
        <w:pStyle w:val="Caption"/>
        <w:rPr>
          <w:noProof w:val="0"/>
          <w:lang w:val="ru-RU"/>
        </w:rPr>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18</w:t>
      </w:r>
      <w:r w:rsidR="00E56282">
        <w:fldChar w:fldCharType="end"/>
      </w:r>
      <w:r>
        <w:t xml:space="preserve"> </w:t>
      </w:r>
      <w:r w:rsidRPr="00517DB0">
        <w:rPr>
          <w:noProof w:val="0"/>
        </w:rPr>
        <w:t>Тестування тригерів</w:t>
      </w:r>
      <w:r>
        <w:rPr>
          <w:noProof w:val="0"/>
        </w:rPr>
        <w:t xml:space="preserve"> (Наведення на </w:t>
      </w:r>
      <w:r>
        <w:rPr>
          <w:noProof w:val="0"/>
          <w:lang w:val="en-US"/>
        </w:rPr>
        <w:t>Password</w:t>
      </w:r>
      <w:r w:rsidRPr="00003917">
        <w:rPr>
          <w:noProof w:val="0"/>
          <w:lang w:val="ru-RU"/>
        </w:rPr>
        <w:t>)</w:t>
      </w:r>
    </w:p>
    <w:p w14:paraId="5F3E5C5B" w14:textId="02D8D70B" w:rsidR="00EC54E0" w:rsidRDefault="00571B71" w:rsidP="00EC54E0">
      <w:pPr>
        <w:keepNext/>
        <w:ind w:firstLine="0"/>
        <w:jc w:val="center"/>
      </w:pPr>
      <w:r w:rsidRPr="00571B71">
        <w:lastRenderedPageBreak/>
        <w:drawing>
          <wp:inline distT="0" distB="0" distL="0" distR="0" wp14:anchorId="53BE7E10" wp14:editId="4DF70714">
            <wp:extent cx="3134162" cy="3439005"/>
            <wp:effectExtent l="0" t="0" r="9525" b="9525"/>
            <wp:docPr id="1537475985" name="Рисунок 153747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4162" cy="3439005"/>
                    </a:xfrm>
                    <a:prstGeom prst="rect">
                      <a:avLst/>
                    </a:prstGeom>
                  </pic:spPr>
                </pic:pic>
              </a:graphicData>
            </a:graphic>
          </wp:inline>
        </w:drawing>
      </w:r>
    </w:p>
    <w:p w14:paraId="7669F27C" w14:textId="6DC11766" w:rsidR="00EC54E0" w:rsidRPr="00D6663B" w:rsidRDefault="00EC54E0" w:rsidP="00EC54E0">
      <w:pPr>
        <w:pStyle w:val="Caption"/>
        <w:rPr>
          <w:lang w:val="ru-RU"/>
        </w:rPr>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19</w:t>
      </w:r>
      <w:r w:rsidR="00E56282">
        <w:fldChar w:fldCharType="end"/>
      </w:r>
      <w:r w:rsidRPr="00D93863">
        <w:rPr>
          <w:lang w:val="ru-RU"/>
        </w:rPr>
        <w:t xml:space="preserve"> </w:t>
      </w:r>
      <w:r>
        <w:rPr>
          <w:lang w:val="ru-RU"/>
        </w:rPr>
        <w:t>Нев</w:t>
      </w:r>
      <w:r>
        <w:t>ірний логін або пароль</w:t>
      </w:r>
    </w:p>
    <w:p w14:paraId="10E5E993" w14:textId="77777777" w:rsidR="00EC54E0" w:rsidRPr="00EC54E0" w:rsidRDefault="00EC54E0" w:rsidP="00EC54E0">
      <w:pPr>
        <w:rPr>
          <w:lang w:val="ru-RU"/>
        </w:rPr>
      </w:pPr>
    </w:p>
    <w:p w14:paraId="1154FB0E" w14:textId="77777777" w:rsidR="00DD673A" w:rsidRDefault="00DD673A">
      <w:pPr>
        <w:spacing w:after="200" w:line="276" w:lineRule="auto"/>
        <w:ind w:firstLine="0"/>
        <w:contextualSpacing w:val="0"/>
        <w:jc w:val="left"/>
        <w:rPr>
          <w:b/>
          <w:bCs/>
          <w:noProof w:val="0"/>
          <w:lang w:val="ru-RU"/>
        </w:rPr>
      </w:pPr>
      <w:r>
        <w:rPr>
          <w:b/>
          <w:bCs/>
          <w:noProof w:val="0"/>
          <w:lang w:val="ru-RU"/>
        </w:rPr>
        <w:br w:type="page"/>
      </w:r>
    </w:p>
    <w:p w14:paraId="75E2B776" w14:textId="7580CD57" w:rsidR="00DD673A" w:rsidRDefault="00DD673A" w:rsidP="00DD673A">
      <w:pPr>
        <w:ind w:firstLine="0"/>
        <w:rPr>
          <w:b/>
          <w:bCs/>
          <w:noProof w:val="0"/>
        </w:rPr>
      </w:pPr>
      <w:r w:rsidRPr="00E41C16">
        <w:rPr>
          <w:b/>
          <w:bCs/>
          <w:noProof w:val="0"/>
          <w:lang w:val="ru-RU"/>
        </w:rPr>
        <w:lastRenderedPageBreak/>
        <w:t>В</w:t>
      </w:r>
      <w:r w:rsidRPr="00E41C16">
        <w:rPr>
          <w:b/>
          <w:bCs/>
          <w:noProof w:val="0"/>
        </w:rPr>
        <w:t xml:space="preserve">ікно </w:t>
      </w:r>
      <w:r>
        <w:rPr>
          <w:b/>
          <w:bCs/>
          <w:noProof w:val="0"/>
          <w:lang w:val="ru-RU"/>
        </w:rPr>
        <w:t>реєстра</w:t>
      </w:r>
      <w:r w:rsidRPr="00E41C16">
        <w:rPr>
          <w:b/>
          <w:bCs/>
          <w:noProof w:val="0"/>
        </w:rPr>
        <w:t>ції:</w:t>
      </w:r>
    </w:p>
    <w:p w14:paraId="15A52A99" w14:textId="77777777" w:rsidR="00DD673A" w:rsidRPr="00E41C16" w:rsidRDefault="00DD673A" w:rsidP="00DD673A">
      <w:pPr>
        <w:pStyle w:val="ListParagraph"/>
      </w:pPr>
      <w:r>
        <w:rPr>
          <w:b/>
          <w:bCs/>
        </w:rPr>
        <w:tab/>
      </w:r>
      <w:r w:rsidRPr="00E41C16">
        <w:t>Тригери</w:t>
      </w:r>
    </w:p>
    <w:p w14:paraId="7C5FE574" w14:textId="0EFBBFE3" w:rsidR="00DD673A" w:rsidRDefault="00571B71" w:rsidP="00DD673A">
      <w:pPr>
        <w:keepNext/>
        <w:ind w:firstLine="0"/>
        <w:jc w:val="center"/>
      </w:pPr>
      <w:r w:rsidRPr="00571B71">
        <w:drawing>
          <wp:inline distT="0" distB="0" distL="0" distR="0" wp14:anchorId="6AFD0D87" wp14:editId="130F277B">
            <wp:extent cx="2381250" cy="3272137"/>
            <wp:effectExtent l="0" t="0" r="0" b="5080"/>
            <wp:docPr id="1537475986" name="Рисунок 153747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8803" cy="3282516"/>
                    </a:xfrm>
                    <a:prstGeom prst="rect">
                      <a:avLst/>
                    </a:prstGeom>
                  </pic:spPr>
                </pic:pic>
              </a:graphicData>
            </a:graphic>
          </wp:inline>
        </w:drawing>
      </w:r>
    </w:p>
    <w:p w14:paraId="05F283FD" w14:textId="19399C38" w:rsidR="00DD673A" w:rsidRDefault="00DD673A" w:rsidP="00DD673A">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20</w:t>
      </w:r>
      <w:r w:rsidR="00E56282">
        <w:fldChar w:fldCharType="end"/>
      </w:r>
      <w:r>
        <w:t xml:space="preserve"> </w:t>
      </w:r>
      <w:r w:rsidRPr="00517DB0">
        <w:rPr>
          <w:noProof w:val="0"/>
        </w:rPr>
        <w:t>Тестування триг</w:t>
      </w:r>
      <w:r w:rsidR="00571B71">
        <w:rPr>
          <w:noProof w:val="0"/>
          <w:lang w:val="en-US"/>
        </w:rPr>
        <w:t>e</w:t>
      </w:r>
      <w:r w:rsidRPr="00517DB0">
        <w:rPr>
          <w:noProof w:val="0"/>
        </w:rPr>
        <w:t>рів</w:t>
      </w:r>
      <w:r>
        <w:rPr>
          <w:noProof w:val="0"/>
        </w:rPr>
        <w:t xml:space="preserve"> (Наведення на </w:t>
      </w:r>
      <w:r>
        <w:rPr>
          <w:noProof w:val="0"/>
          <w:lang w:val="en-US"/>
        </w:rPr>
        <w:t>Register</w:t>
      </w:r>
      <w:r w:rsidRPr="00003917">
        <w:rPr>
          <w:noProof w:val="0"/>
          <w:lang w:val="ru-RU"/>
        </w:rPr>
        <w:t>)</w:t>
      </w:r>
    </w:p>
    <w:p w14:paraId="43BE234D" w14:textId="6152A175" w:rsidR="00DD673A" w:rsidRDefault="00571B71" w:rsidP="00DD673A">
      <w:pPr>
        <w:keepNext/>
        <w:ind w:firstLine="0"/>
        <w:jc w:val="center"/>
      </w:pPr>
      <w:r w:rsidRPr="00571B71">
        <w:drawing>
          <wp:inline distT="0" distB="0" distL="0" distR="0" wp14:anchorId="3A08DD2C" wp14:editId="0271B461">
            <wp:extent cx="2419350" cy="3324491"/>
            <wp:effectExtent l="0" t="0" r="0" b="9525"/>
            <wp:docPr id="1537475987" name="Рисунок 153747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1859" cy="3327939"/>
                    </a:xfrm>
                    <a:prstGeom prst="rect">
                      <a:avLst/>
                    </a:prstGeom>
                  </pic:spPr>
                </pic:pic>
              </a:graphicData>
            </a:graphic>
          </wp:inline>
        </w:drawing>
      </w:r>
    </w:p>
    <w:p w14:paraId="705D291F" w14:textId="1B39E3FF" w:rsidR="00DD673A" w:rsidRDefault="00DD673A" w:rsidP="00DD673A">
      <w:pPr>
        <w:pStyle w:val="Caption"/>
        <w:rPr>
          <w:noProof w:val="0"/>
          <w:lang w:val="ru-RU"/>
        </w:rPr>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21</w:t>
      </w:r>
      <w:r w:rsidR="00E56282">
        <w:fldChar w:fldCharType="end"/>
      </w:r>
      <w:r>
        <w:t xml:space="preserve"> </w:t>
      </w:r>
      <w:r w:rsidRPr="00517DB0">
        <w:rPr>
          <w:noProof w:val="0"/>
        </w:rPr>
        <w:t>Тестування тригерів</w:t>
      </w:r>
      <w:r>
        <w:rPr>
          <w:noProof w:val="0"/>
        </w:rPr>
        <w:t xml:space="preserve"> (Наведення на </w:t>
      </w:r>
      <w:r w:rsidR="00571B71">
        <w:rPr>
          <w:noProof w:val="0"/>
          <w:lang w:val="en-US"/>
        </w:rPr>
        <w:t>Back</w:t>
      </w:r>
      <w:r w:rsidRPr="00003917">
        <w:rPr>
          <w:noProof w:val="0"/>
          <w:lang w:val="ru-RU"/>
        </w:rPr>
        <w:t>)</w:t>
      </w:r>
    </w:p>
    <w:p w14:paraId="1CF85661" w14:textId="659B5D79" w:rsidR="00DD673A" w:rsidRPr="00DD673A" w:rsidRDefault="00DD673A" w:rsidP="00DD673A">
      <w:pPr>
        <w:spacing w:after="200" w:line="276" w:lineRule="auto"/>
        <w:ind w:firstLine="0"/>
        <w:contextualSpacing w:val="0"/>
        <w:jc w:val="left"/>
        <w:rPr>
          <w:iCs/>
          <w:noProof w:val="0"/>
          <w:szCs w:val="18"/>
        </w:rPr>
      </w:pPr>
      <w:r>
        <w:rPr>
          <w:noProof w:val="0"/>
          <w:lang w:val="ru-RU"/>
        </w:rPr>
        <w:br w:type="page"/>
      </w:r>
    </w:p>
    <w:p w14:paraId="23732B61" w14:textId="6122F6CD" w:rsidR="00DD673A" w:rsidRDefault="00571B71" w:rsidP="00DD673A">
      <w:pPr>
        <w:pStyle w:val="Caption"/>
        <w:keepNext/>
      </w:pPr>
      <w:r w:rsidRPr="00571B71">
        <w:lastRenderedPageBreak/>
        <w:drawing>
          <wp:inline distT="0" distB="0" distL="0" distR="0" wp14:anchorId="15630CF0" wp14:editId="614AB84D">
            <wp:extent cx="2343150" cy="3219783"/>
            <wp:effectExtent l="0" t="0" r="0" b="0"/>
            <wp:docPr id="1537475988" name="Рисунок 1537475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7318" cy="3225511"/>
                    </a:xfrm>
                    <a:prstGeom prst="rect">
                      <a:avLst/>
                    </a:prstGeom>
                  </pic:spPr>
                </pic:pic>
              </a:graphicData>
            </a:graphic>
          </wp:inline>
        </w:drawing>
      </w:r>
    </w:p>
    <w:p w14:paraId="1453F844" w14:textId="4805FC30" w:rsidR="00DD673A" w:rsidRPr="00DD673A" w:rsidRDefault="00DD673A" w:rsidP="00DD673A">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22</w:t>
      </w:r>
      <w:r w:rsidR="00E56282">
        <w:fldChar w:fldCharType="end"/>
      </w:r>
      <w:r w:rsidRPr="00DD673A">
        <w:t xml:space="preserve"> </w:t>
      </w:r>
      <w:r w:rsidRPr="00517DB0">
        <w:rPr>
          <w:noProof w:val="0"/>
        </w:rPr>
        <w:t>Тестування тригерів</w:t>
      </w:r>
      <w:r>
        <w:rPr>
          <w:noProof w:val="0"/>
        </w:rPr>
        <w:t xml:space="preserve"> (Наведення на </w:t>
      </w:r>
      <w:r w:rsidR="00571B71">
        <w:rPr>
          <w:noProof w:val="0"/>
          <w:lang w:val="en-US"/>
        </w:rPr>
        <w:t>Admin</w:t>
      </w:r>
      <w:r w:rsidRPr="00DD673A">
        <w:rPr>
          <w:noProof w:val="0"/>
        </w:rPr>
        <w:t>)</w:t>
      </w:r>
    </w:p>
    <w:p w14:paraId="7467FBE0" w14:textId="0AA90EA8" w:rsidR="00DD673A" w:rsidRPr="00DD673A" w:rsidRDefault="00571B71" w:rsidP="00DD673A">
      <w:pPr>
        <w:pStyle w:val="Caption"/>
        <w:keepNext/>
        <w:rPr>
          <w:lang w:val="en-US"/>
        </w:rPr>
      </w:pPr>
      <w:r w:rsidRPr="00571B71">
        <w:rPr>
          <w:lang w:val="en-US"/>
        </w:rPr>
        <w:drawing>
          <wp:inline distT="0" distB="0" distL="0" distR="0" wp14:anchorId="12A3FB01" wp14:editId="0C338155">
            <wp:extent cx="2343150" cy="3219783"/>
            <wp:effectExtent l="0" t="0" r="0" b="0"/>
            <wp:docPr id="1537475989" name="Рисунок 1537475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7706" cy="3226044"/>
                    </a:xfrm>
                    <a:prstGeom prst="rect">
                      <a:avLst/>
                    </a:prstGeom>
                  </pic:spPr>
                </pic:pic>
              </a:graphicData>
            </a:graphic>
          </wp:inline>
        </w:drawing>
      </w:r>
    </w:p>
    <w:p w14:paraId="5436C2E6" w14:textId="3497E66D" w:rsidR="00DD673A" w:rsidRPr="00003917" w:rsidRDefault="00DD673A" w:rsidP="00DD673A">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23</w:t>
      </w:r>
      <w:r w:rsidR="00E56282">
        <w:fldChar w:fldCharType="end"/>
      </w:r>
      <w:r>
        <w:t xml:space="preserve"> </w:t>
      </w:r>
      <w:r w:rsidRPr="00517DB0">
        <w:rPr>
          <w:noProof w:val="0"/>
        </w:rPr>
        <w:t>Тестування тригерів</w:t>
      </w:r>
      <w:r>
        <w:rPr>
          <w:noProof w:val="0"/>
        </w:rPr>
        <w:t xml:space="preserve"> (На</w:t>
      </w:r>
      <w:r w:rsidR="00571B71">
        <w:rPr>
          <w:noProof w:val="0"/>
          <w:lang w:val="ru-RU"/>
        </w:rPr>
        <w:t>тискання</w:t>
      </w:r>
      <w:r>
        <w:rPr>
          <w:noProof w:val="0"/>
        </w:rPr>
        <w:t xml:space="preserve"> на </w:t>
      </w:r>
      <w:r w:rsidR="00571B71">
        <w:rPr>
          <w:noProof w:val="0"/>
          <w:lang w:val="en-US"/>
        </w:rPr>
        <w:t>Admin</w:t>
      </w:r>
      <w:r w:rsidRPr="00003917">
        <w:rPr>
          <w:noProof w:val="0"/>
          <w:lang w:val="ru-RU"/>
        </w:rPr>
        <w:t>)</w:t>
      </w:r>
    </w:p>
    <w:p w14:paraId="52DFE2BA" w14:textId="52B50F84" w:rsidR="00EC54E0" w:rsidRPr="008B2726" w:rsidRDefault="00DD673A">
      <w:pPr>
        <w:spacing w:after="200" w:line="276" w:lineRule="auto"/>
        <w:ind w:firstLine="0"/>
        <w:contextualSpacing w:val="0"/>
        <w:jc w:val="left"/>
        <w:rPr>
          <w:lang w:val="ru-RU"/>
        </w:rPr>
      </w:pPr>
      <w:r>
        <w:rPr>
          <w:lang w:val="ru-RU"/>
        </w:rPr>
        <w:br w:type="page"/>
      </w:r>
    </w:p>
    <w:p w14:paraId="4071C898" w14:textId="13725E80" w:rsidR="00EC54E0" w:rsidRPr="00EC54E0" w:rsidRDefault="00DD673A" w:rsidP="00EC54E0">
      <w:pPr>
        <w:ind w:firstLine="0"/>
        <w:rPr>
          <w:b/>
          <w:bCs/>
          <w:noProof w:val="0"/>
        </w:rPr>
      </w:pPr>
      <w:r>
        <w:rPr>
          <w:b/>
          <w:bCs/>
          <w:noProof w:val="0"/>
          <w:lang w:val="ru-RU"/>
        </w:rPr>
        <w:lastRenderedPageBreak/>
        <w:t>Основне в</w:t>
      </w:r>
      <w:r w:rsidRPr="00E41C16">
        <w:rPr>
          <w:b/>
          <w:bCs/>
          <w:noProof w:val="0"/>
        </w:rPr>
        <w:t>ікно:</w:t>
      </w:r>
      <w:r w:rsidRPr="00DD673A">
        <w:t xml:space="preserve"> </w:t>
      </w:r>
    </w:p>
    <w:p w14:paraId="6829478F" w14:textId="259FFEFC" w:rsidR="00EC54E0" w:rsidRDefault="00EC54E0" w:rsidP="00EC54E0">
      <w:pPr>
        <w:pStyle w:val="ListParagraph"/>
      </w:pPr>
      <w:r>
        <w:rPr>
          <w:b/>
          <w:bCs/>
        </w:rPr>
        <w:tab/>
      </w:r>
      <w:r w:rsidRPr="00E41C16">
        <w:t>Тригери</w:t>
      </w:r>
    </w:p>
    <w:p w14:paraId="32942496" w14:textId="2DFC88F0" w:rsidR="00EC54E0" w:rsidRDefault="00571B71" w:rsidP="00EC54E0">
      <w:pPr>
        <w:keepNext/>
        <w:ind w:firstLine="0"/>
        <w:jc w:val="center"/>
      </w:pPr>
      <w:r w:rsidRPr="00571B71">
        <w:drawing>
          <wp:inline distT="0" distB="0" distL="0" distR="0" wp14:anchorId="4C1E31C2" wp14:editId="6E6218BD">
            <wp:extent cx="4743450" cy="2668381"/>
            <wp:effectExtent l="0" t="0" r="0" b="0"/>
            <wp:docPr id="1537475990" name="Рисунок 1537475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8322" cy="2676747"/>
                    </a:xfrm>
                    <a:prstGeom prst="rect">
                      <a:avLst/>
                    </a:prstGeom>
                  </pic:spPr>
                </pic:pic>
              </a:graphicData>
            </a:graphic>
          </wp:inline>
        </w:drawing>
      </w:r>
    </w:p>
    <w:p w14:paraId="0605E304" w14:textId="717DFD27" w:rsidR="00EC54E0" w:rsidRPr="00E56282" w:rsidRDefault="00EC54E0" w:rsidP="00E56282">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26</w:t>
      </w:r>
      <w:r w:rsidR="00E56282">
        <w:fldChar w:fldCharType="end"/>
      </w:r>
      <w:r w:rsidR="00E56282" w:rsidRPr="00E56282">
        <w:rPr>
          <w:lang w:val="ru-RU"/>
        </w:rPr>
        <w:t xml:space="preserve"> </w:t>
      </w:r>
      <w:r w:rsidR="00E56282" w:rsidRPr="00517DB0">
        <w:rPr>
          <w:noProof w:val="0"/>
        </w:rPr>
        <w:t>Тестування тригерів</w:t>
      </w:r>
      <w:r w:rsidR="00E56282">
        <w:rPr>
          <w:noProof w:val="0"/>
        </w:rPr>
        <w:t xml:space="preserve"> (Наведення на </w:t>
      </w:r>
      <w:r w:rsidR="00571B71">
        <w:rPr>
          <w:noProof w:val="0"/>
          <w:lang w:val="en-US"/>
        </w:rPr>
        <w:t>Menu</w:t>
      </w:r>
      <w:r w:rsidR="00E56282" w:rsidRPr="00003917">
        <w:rPr>
          <w:noProof w:val="0"/>
          <w:lang w:val="ru-RU"/>
        </w:rPr>
        <w:t>)</w:t>
      </w:r>
    </w:p>
    <w:p w14:paraId="00322031" w14:textId="0B0580BB" w:rsidR="00EC54E0" w:rsidRDefault="00571B71" w:rsidP="00EC54E0">
      <w:pPr>
        <w:pStyle w:val="Caption"/>
        <w:keepNext/>
      </w:pPr>
      <w:r w:rsidRPr="00571B71">
        <w:drawing>
          <wp:inline distT="0" distB="0" distL="0" distR="0" wp14:anchorId="6D284578" wp14:editId="54299481">
            <wp:extent cx="4743450" cy="2668381"/>
            <wp:effectExtent l="0" t="0" r="0" b="0"/>
            <wp:docPr id="1537475991" name="Рисунок 153747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0881" cy="2678186"/>
                    </a:xfrm>
                    <a:prstGeom prst="rect">
                      <a:avLst/>
                    </a:prstGeom>
                  </pic:spPr>
                </pic:pic>
              </a:graphicData>
            </a:graphic>
          </wp:inline>
        </w:drawing>
      </w:r>
    </w:p>
    <w:p w14:paraId="2C09B21D" w14:textId="66BB05F1" w:rsidR="00EC54E0" w:rsidRDefault="00EC54E0" w:rsidP="00E56282">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27</w:t>
      </w:r>
      <w:r w:rsidR="00E56282">
        <w:fldChar w:fldCharType="end"/>
      </w:r>
      <w:r w:rsidR="00E56282" w:rsidRPr="00E56282">
        <w:rPr>
          <w:noProof w:val="0"/>
        </w:rPr>
        <w:t xml:space="preserve"> </w:t>
      </w:r>
      <w:r w:rsidR="00E56282" w:rsidRPr="00517DB0">
        <w:rPr>
          <w:noProof w:val="0"/>
        </w:rPr>
        <w:t>Тестування тригерів</w:t>
      </w:r>
      <w:r w:rsidR="00E56282">
        <w:rPr>
          <w:noProof w:val="0"/>
        </w:rPr>
        <w:t xml:space="preserve"> (Наведення на </w:t>
      </w:r>
      <w:r w:rsidR="00571B71">
        <w:rPr>
          <w:noProof w:val="0"/>
          <w:lang w:val="en-US"/>
        </w:rPr>
        <w:t>Add</w:t>
      </w:r>
      <w:r w:rsidR="00571B71" w:rsidRPr="00571B71">
        <w:rPr>
          <w:noProof w:val="0"/>
          <w:lang w:val="ru-RU"/>
        </w:rPr>
        <w:t xml:space="preserve"> </w:t>
      </w:r>
      <w:r w:rsidR="00571B71">
        <w:rPr>
          <w:noProof w:val="0"/>
          <w:lang w:val="en-US"/>
        </w:rPr>
        <w:t>Catalog</w:t>
      </w:r>
      <w:r w:rsidR="00E56282" w:rsidRPr="00003917">
        <w:rPr>
          <w:noProof w:val="0"/>
          <w:lang w:val="ru-RU"/>
        </w:rPr>
        <w:t>)</w:t>
      </w:r>
    </w:p>
    <w:p w14:paraId="05B9587A" w14:textId="77777777" w:rsidR="00EC54E0" w:rsidRDefault="00EC54E0" w:rsidP="00EC54E0">
      <w:pPr>
        <w:pStyle w:val="Caption"/>
      </w:pPr>
    </w:p>
    <w:p w14:paraId="00743808" w14:textId="025ED76F" w:rsidR="00E56282" w:rsidRDefault="00571B71" w:rsidP="00E56282">
      <w:pPr>
        <w:pStyle w:val="Caption"/>
        <w:keepNext/>
      </w:pPr>
      <w:r w:rsidRPr="00571B71">
        <w:lastRenderedPageBreak/>
        <w:drawing>
          <wp:inline distT="0" distB="0" distL="0" distR="0" wp14:anchorId="0B7B6171" wp14:editId="13BDEB7B">
            <wp:extent cx="4762500" cy="2679097"/>
            <wp:effectExtent l="0" t="0" r="0" b="6985"/>
            <wp:docPr id="1537475992" name="Рисунок 1537475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2595" cy="2690401"/>
                    </a:xfrm>
                    <a:prstGeom prst="rect">
                      <a:avLst/>
                    </a:prstGeom>
                  </pic:spPr>
                </pic:pic>
              </a:graphicData>
            </a:graphic>
          </wp:inline>
        </w:drawing>
      </w:r>
    </w:p>
    <w:p w14:paraId="239A509A" w14:textId="540338FE" w:rsidR="00E56282" w:rsidRPr="00E56282" w:rsidRDefault="00E56282" w:rsidP="00E56282">
      <w:pPr>
        <w:pStyle w:val="Caption"/>
      </w:pPr>
      <w:r>
        <w:t xml:space="preserve">Рисунок </w:t>
      </w:r>
      <w:r>
        <w:fldChar w:fldCharType="begin"/>
      </w:r>
      <w:r>
        <w:instrText xml:space="preserve"> STYLEREF 1 \s </w:instrText>
      </w:r>
      <w:r>
        <w:fldChar w:fldCharType="separate"/>
      </w:r>
      <w:r w:rsidR="00BA3B53">
        <w:t>2</w:t>
      </w:r>
      <w:r>
        <w:fldChar w:fldCharType="end"/>
      </w:r>
      <w:r>
        <w:t>.</w:t>
      </w:r>
      <w:r>
        <w:fldChar w:fldCharType="begin"/>
      </w:r>
      <w:r>
        <w:instrText xml:space="preserve"> SEQ Рисунок \* ARABIC \s 1 </w:instrText>
      </w:r>
      <w:r>
        <w:fldChar w:fldCharType="separate"/>
      </w:r>
      <w:r w:rsidR="00BA3B53">
        <w:t>28</w:t>
      </w:r>
      <w:r>
        <w:fldChar w:fldCharType="end"/>
      </w:r>
      <w:r w:rsidRPr="00E56282">
        <w:rPr>
          <w:lang w:val="ru-RU"/>
        </w:rPr>
        <w:t xml:space="preserve"> </w:t>
      </w:r>
      <w:r w:rsidRPr="00517DB0">
        <w:rPr>
          <w:noProof w:val="0"/>
        </w:rPr>
        <w:t>Тестування тригерів</w:t>
      </w:r>
      <w:r>
        <w:rPr>
          <w:noProof w:val="0"/>
        </w:rPr>
        <w:t xml:space="preserve"> (Наведення на </w:t>
      </w:r>
      <w:r w:rsidR="00571B71">
        <w:rPr>
          <w:noProof w:val="0"/>
          <w:lang w:val="en-US"/>
        </w:rPr>
        <w:t>Relogin</w:t>
      </w:r>
      <w:r w:rsidRPr="00003917">
        <w:rPr>
          <w:noProof w:val="0"/>
          <w:lang w:val="ru-RU"/>
        </w:rPr>
        <w:t>)</w:t>
      </w:r>
    </w:p>
    <w:p w14:paraId="6A54B129" w14:textId="0C881E55" w:rsidR="00EC54E0" w:rsidRDefault="00571B71" w:rsidP="00EC54E0">
      <w:pPr>
        <w:pStyle w:val="Caption"/>
        <w:keepNext/>
      </w:pPr>
      <w:r w:rsidRPr="00571B71">
        <w:drawing>
          <wp:inline distT="0" distB="0" distL="0" distR="0" wp14:anchorId="5D0051A2" wp14:editId="42DF6A31">
            <wp:extent cx="4724400" cy="2657664"/>
            <wp:effectExtent l="0" t="0" r="0" b="9525"/>
            <wp:docPr id="1537475993" name="Рисунок 1537475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4770" cy="2663497"/>
                    </a:xfrm>
                    <a:prstGeom prst="rect">
                      <a:avLst/>
                    </a:prstGeom>
                  </pic:spPr>
                </pic:pic>
              </a:graphicData>
            </a:graphic>
          </wp:inline>
        </w:drawing>
      </w:r>
    </w:p>
    <w:p w14:paraId="164C79A9" w14:textId="70D282F0" w:rsidR="0051344D" w:rsidRPr="00003917" w:rsidRDefault="00EC54E0" w:rsidP="00E56282">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29</w:t>
      </w:r>
      <w:r w:rsidR="00E56282">
        <w:fldChar w:fldCharType="end"/>
      </w:r>
      <w:r>
        <w:t xml:space="preserve"> </w:t>
      </w:r>
      <w:r w:rsidR="00E56282" w:rsidRPr="00517DB0">
        <w:rPr>
          <w:noProof w:val="0"/>
        </w:rPr>
        <w:t>Тестування тригерів</w:t>
      </w:r>
      <w:r w:rsidR="00E56282">
        <w:rPr>
          <w:noProof w:val="0"/>
        </w:rPr>
        <w:t xml:space="preserve"> (Наведення на </w:t>
      </w:r>
      <w:r w:rsidR="00571B71">
        <w:rPr>
          <w:noProof w:val="0"/>
          <w:lang w:val="en-US"/>
        </w:rPr>
        <w:t>Exit</w:t>
      </w:r>
      <w:r w:rsidR="00E56282" w:rsidRPr="00003917">
        <w:rPr>
          <w:noProof w:val="0"/>
          <w:lang w:val="ru-RU"/>
        </w:rPr>
        <w:t>)</w:t>
      </w:r>
    </w:p>
    <w:p w14:paraId="30622C68" w14:textId="304F59BF" w:rsidR="00E41C16" w:rsidRDefault="0051344D">
      <w:pPr>
        <w:spacing w:after="200" w:line="276" w:lineRule="auto"/>
        <w:ind w:firstLine="0"/>
        <w:contextualSpacing w:val="0"/>
        <w:jc w:val="left"/>
        <w:rPr>
          <w:noProof w:val="0"/>
        </w:rPr>
      </w:pPr>
      <w:r w:rsidRPr="00517DB0">
        <w:rPr>
          <w:noProof w:val="0"/>
        </w:rPr>
        <w:br w:type="page"/>
      </w:r>
    </w:p>
    <w:p w14:paraId="5632D0A7" w14:textId="639A2A74" w:rsidR="00E56282" w:rsidRPr="00EC54E0" w:rsidRDefault="00571B71" w:rsidP="00E56282">
      <w:pPr>
        <w:ind w:firstLine="0"/>
        <w:rPr>
          <w:b/>
          <w:bCs/>
          <w:noProof w:val="0"/>
        </w:rPr>
      </w:pPr>
      <w:r>
        <w:rPr>
          <w:b/>
          <w:bCs/>
          <w:noProof w:val="0"/>
          <w:lang w:val="ru-RU"/>
        </w:rPr>
        <w:lastRenderedPageBreak/>
        <w:t>Стор</w:t>
      </w:r>
      <w:r>
        <w:rPr>
          <w:b/>
          <w:bCs/>
          <w:noProof w:val="0"/>
        </w:rPr>
        <w:t>інки</w:t>
      </w:r>
      <w:r w:rsidR="00E56282" w:rsidRPr="00E41C16">
        <w:rPr>
          <w:b/>
          <w:bCs/>
          <w:noProof w:val="0"/>
        </w:rPr>
        <w:t>:</w:t>
      </w:r>
      <w:r w:rsidR="00E56282" w:rsidRPr="00DD673A">
        <w:t xml:space="preserve"> </w:t>
      </w:r>
    </w:p>
    <w:p w14:paraId="76632932" w14:textId="62BB5B60" w:rsidR="00E56282" w:rsidRDefault="00571B71" w:rsidP="00E56282">
      <w:pPr>
        <w:keepNext/>
        <w:ind w:firstLine="0"/>
        <w:jc w:val="center"/>
      </w:pPr>
      <w:r w:rsidRPr="00571B71">
        <w:drawing>
          <wp:inline distT="0" distB="0" distL="0" distR="0" wp14:anchorId="48AD5B99" wp14:editId="083CB4D2">
            <wp:extent cx="4371975" cy="2459411"/>
            <wp:effectExtent l="0" t="0" r="0" b="0"/>
            <wp:docPr id="1537475994" name="Рисунок 153747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9404" cy="2463590"/>
                    </a:xfrm>
                    <a:prstGeom prst="rect">
                      <a:avLst/>
                    </a:prstGeom>
                  </pic:spPr>
                </pic:pic>
              </a:graphicData>
            </a:graphic>
          </wp:inline>
        </w:drawing>
      </w:r>
    </w:p>
    <w:p w14:paraId="02E803D5" w14:textId="493E1148" w:rsidR="00E56282" w:rsidRPr="00571B71" w:rsidRDefault="00E56282" w:rsidP="00E56282">
      <w:pPr>
        <w:pStyle w:val="Caption"/>
        <w:rPr>
          <w:lang w:val="en-US"/>
        </w:rPr>
      </w:pPr>
      <w:r>
        <w:t xml:space="preserve">Рисунок </w:t>
      </w:r>
      <w:r>
        <w:fldChar w:fldCharType="begin"/>
      </w:r>
      <w:r>
        <w:instrText xml:space="preserve"> STYLEREF 1 \s </w:instrText>
      </w:r>
      <w:r>
        <w:fldChar w:fldCharType="separate"/>
      </w:r>
      <w:r w:rsidR="00BA3B53">
        <w:t>2</w:t>
      </w:r>
      <w:r>
        <w:fldChar w:fldCharType="end"/>
      </w:r>
      <w:r>
        <w:t>.</w:t>
      </w:r>
      <w:r>
        <w:fldChar w:fldCharType="begin"/>
      </w:r>
      <w:r>
        <w:instrText xml:space="preserve"> SEQ Рисунок \* ARABIC \s 1 </w:instrText>
      </w:r>
      <w:r>
        <w:fldChar w:fldCharType="separate"/>
      </w:r>
      <w:r w:rsidR="00BA3B53">
        <w:t>30</w:t>
      </w:r>
      <w:r>
        <w:fldChar w:fldCharType="end"/>
      </w:r>
      <w:r>
        <w:rPr>
          <w:lang w:val="ru-RU"/>
        </w:rPr>
        <w:t xml:space="preserve"> </w:t>
      </w:r>
      <w:r w:rsidR="00571B71">
        <w:rPr>
          <w:noProof w:val="0"/>
        </w:rPr>
        <w:t xml:space="preserve">Сторінка </w:t>
      </w:r>
      <w:r w:rsidR="00571B71">
        <w:rPr>
          <w:noProof w:val="0"/>
          <w:lang w:val="en-US"/>
        </w:rPr>
        <w:t>Menu</w:t>
      </w:r>
    </w:p>
    <w:p w14:paraId="49A13E2E" w14:textId="4E9CBC17" w:rsidR="00E56282" w:rsidRDefault="00571B71" w:rsidP="00E56282">
      <w:pPr>
        <w:keepNext/>
        <w:ind w:firstLine="0"/>
        <w:jc w:val="center"/>
      </w:pPr>
      <w:r w:rsidRPr="00571B71">
        <w:drawing>
          <wp:inline distT="0" distB="0" distL="0" distR="0" wp14:anchorId="6DE88B61" wp14:editId="6A70342C">
            <wp:extent cx="4429125" cy="2491560"/>
            <wp:effectExtent l="0" t="0" r="0" b="4445"/>
            <wp:docPr id="1537475995" name="Рисунок 1537475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8356" cy="2496753"/>
                    </a:xfrm>
                    <a:prstGeom prst="rect">
                      <a:avLst/>
                    </a:prstGeom>
                  </pic:spPr>
                </pic:pic>
              </a:graphicData>
            </a:graphic>
          </wp:inline>
        </w:drawing>
      </w:r>
    </w:p>
    <w:p w14:paraId="6E89B7B3" w14:textId="7B183723" w:rsidR="00E56282" w:rsidRPr="00571B71" w:rsidRDefault="00E56282" w:rsidP="00E56282">
      <w:pPr>
        <w:pStyle w:val="Caption"/>
        <w:rPr>
          <w:lang w:val="en-US"/>
        </w:rPr>
      </w:pPr>
      <w:r>
        <w:t xml:space="preserve">Рисунок </w:t>
      </w:r>
      <w:r>
        <w:fldChar w:fldCharType="begin"/>
      </w:r>
      <w:r>
        <w:instrText xml:space="preserve"> STYLEREF 1 \s </w:instrText>
      </w:r>
      <w:r>
        <w:fldChar w:fldCharType="separate"/>
      </w:r>
      <w:r w:rsidR="00BA3B53">
        <w:t>2</w:t>
      </w:r>
      <w:r>
        <w:fldChar w:fldCharType="end"/>
      </w:r>
      <w:r>
        <w:t>.</w:t>
      </w:r>
      <w:r>
        <w:fldChar w:fldCharType="begin"/>
      </w:r>
      <w:r>
        <w:instrText xml:space="preserve"> SEQ Рисунок \* ARABIC \s 1 </w:instrText>
      </w:r>
      <w:r>
        <w:fldChar w:fldCharType="separate"/>
      </w:r>
      <w:r w:rsidR="00BA3B53">
        <w:t>31</w:t>
      </w:r>
      <w:r>
        <w:fldChar w:fldCharType="end"/>
      </w:r>
      <w:r>
        <w:rPr>
          <w:lang w:val="ru-RU"/>
        </w:rPr>
        <w:t xml:space="preserve"> </w:t>
      </w:r>
      <w:r w:rsidR="00571B71">
        <w:rPr>
          <w:noProof w:val="0"/>
        </w:rPr>
        <w:t xml:space="preserve">Сторінка </w:t>
      </w:r>
      <w:r w:rsidR="00571B71">
        <w:rPr>
          <w:noProof w:val="0"/>
          <w:lang w:val="en-US"/>
        </w:rPr>
        <w:t>Add Catalog</w:t>
      </w:r>
    </w:p>
    <w:p w14:paraId="1FACA773" w14:textId="34593CB3" w:rsidR="00E56282" w:rsidRPr="00E56282" w:rsidRDefault="00E56282" w:rsidP="00E56282">
      <w:pPr>
        <w:pStyle w:val="Caption"/>
      </w:pPr>
    </w:p>
    <w:p w14:paraId="00C051C6" w14:textId="2ED505EE" w:rsidR="0051344D" w:rsidRPr="00517DB0" w:rsidRDefault="00E41C16" w:rsidP="00E56282">
      <w:pPr>
        <w:spacing w:after="200" w:line="276" w:lineRule="auto"/>
        <w:ind w:firstLine="0"/>
        <w:contextualSpacing w:val="0"/>
        <w:jc w:val="left"/>
        <w:rPr>
          <w:noProof w:val="0"/>
        </w:rPr>
      </w:pPr>
      <w:r>
        <w:rPr>
          <w:noProof w:val="0"/>
        </w:rPr>
        <w:br w:type="page"/>
      </w:r>
    </w:p>
    <w:p w14:paraId="2D2BEF29" w14:textId="77777777" w:rsidR="00E0408C" w:rsidRPr="00517DB0" w:rsidRDefault="00E0408C" w:rsidP="0018691E">
      <w:pPr>
        <w:pStyle w:val="Heading2"/>
        <w:rPr>
          <w:noProof w:val="0"/>
        </w:rPr>
      </w:pPr>
      <w:bookmarkStart w:id="214" w:name="_Toc164966811"/>
      <w:r w:rsidRPr="00517DB0">
        <w:rPr>
          <w:noProof w:val="0"/>
        </w:rPr>
        <w:lastRenderedPageBreak/>
        <w:t>Експлуатаційна частина</w:t>
      </w:r>
      <w:bookmarkStart w:id="215" w:name="_Toc74761720"/>
      <w:bookmarkStart w:id="216" w:name="_Toc74761958"/>
      <w:bookmarkStart w:id="217" w:name="_Toc74762050"/>
      <w:bookmarkStart w:id="218" w:name="_Toc74762796"/>
      <w:bookmarkEnd w:id="214"/>
      <w:bookmarkEnd w:id="215"/>
      <w:bookmarkEnd w:id="216"/>
      <w:bookmarkEnd w:id="217"/>
      <w:bookmarkEnd w:id="218"/>
    </w:p>
    <w:p w14:paraId="0982B471" w14:textId="77777777" w:rsidR="000E0C82" w:rsidRPr="00517DB0" w:rsidRDefault="000E0C82" w:rsidP="000E0C82">
      <w:pPr>
        <w:pStyle w:val="ListParagraph"/>
        <w:keepNext/>
        <w:keepLines/>
        <w:numPr>
          <w:ilvl w:val="1"/>
          <w:numId w:val="15"/>
        </w:numPr>
        <w:tabs>
          <w:tab w:val="clear" w:pos="1134"/>
        </w:tabs>
        <w:contextualSpacing/>
        <w:jc w:val="center"/>
        <w:outlineLvl w:val="2"/>
        <w:rPr>
          <w:rFonts w:eastAsiaTheme="majorEastAsia" w:cstheme="majorBidi"/>
          <w:b/>
          <w:noProof w:val="0"/>
          <w:vanish/>
          <w:szCs w:val="24"/>
        </w:rPr>
      </w:pPr>
      <w:bookmarkStart w:id="219" w:name="_Toc74765433"/>
      <w:bookmarkStart w:id="220" w:name="_Toc74765462"/>
      <w:bookmarkStart w:id="221" w:name="_Toc101442673"/>
      <w:bookmarkStart w:id="222" w:name="_Toc101444429"/>
      <w:bookmarkStart w:id="223" w:name="_Toc101444458"/>
      <w:bookmarkStart w:id="224" w:name="_Toc132044055"/>
      <w:bookmarkStart w:id="225" w:name="_Toc132046720"/>
      <w:bookmarkStart w:id="226" w:name="_Toc132049185"/>
      <w:bookmarkStart w:id="227" w:name="_Toc132077051"/>
      <w:bookmarkStart w:id="228" w:name="_Toc132079524"/>
      <w:bookmarkStart w:id="229" w:name="_Toc132163259"/>
      <w:bookmarkStart w:id="230" w:name="_Toc132163524"/>
      <w:bookmarkStart w:id="231" w:name="_Toc132164512"/>
      <w:bookmarkStart w:id="232" w:name="_Toc132178765"/>
      <w:bookmarkStart w:id="233" w:name="_Toc132178809"/>
      <w:bookmarkStart w:id="234" w:name="_Toc132179934"/>
      <w:bookmarkStart w:id="235" w:name="_Toc132217870"/>
      <w:bookmarkStart w:id="236" w:name="_Toc132217962"/>
      <w:bookmarkStart w:id="237" w:name="_Toc132218006"/>
      <w:bookmarkStart w:id="238" w:name="_Toc132218278"/>
      <w:bookmarkStart w:id="239" w:name="_Toc135669776"/>
      <w:bookmarkStart w:id="240" w:name="_Toc135669852"/>
      <w:bookmarkStart w:id="241" w:name="_Toc135669891"/>
      <w:bookmarkStart w:id="242" w:name="_Toc135670954"/>
      <w:bookmarkStart w:id="243" w:name="_Toc135729144"/>
      <w:bookmarkStart w:id="244" w:name="_Toc164946550"/>
      <w:bookmarkStart w:id="245" w:name="_Toc164955527"/>
      <w:bookmarkStart w:id="246" w:name="_Toc164966812"/>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14:paraId="7650FD88" w14:textId="77777777" w:rsidR="00E0408C" w:rsidRPr="00517DB0" w:rsidRDefault="00E0408C" w:rsidP="0018691E">
      <w:pPr>
        <w:pStyle w:val="Heading3"/>
        <w:rPr>
          <w:noProof w:val="0"/>
        </w:rPr>
      </w:pPr>
      <w:bookmarkStart w:id="247" w:name="_Toc164966813"/>
      <w:r w:rsidRPr="00517DB0">
        <w:rPr>
          <w:noProof w:val="0"/>
        </w:rPr>
        <w:t>Вимоги до технічних засобів</w:t>
      </w:r>
      <w:bookmarkEnd w:id="247"/>
    </w:p>
    <w:p w14:paraId="1C1B4A3D" w14:textId="77777777" w:rsidR="00E83019" w:rsidRDefault="00E83019" w:rsidP="00E83019">
      <w:pPr>
        <w:rPr>
          <w:lang w:val="ru-RU"/>
        </w:rPr>
      </w:pPr>
      <w:bookmarkStart w:id="248" w:name="_Hlk132251162"/>
      <w:r>
        <w:t>Для коректної роботи програми має бути установлена платформа .</w:t>
      </w:r>
      <w:r>
        <w:rPr>
          <w:lang w:val="en-US"/>
        </w:rPr>
        <w:t>NET</w:t>
      </w:r>
      <w:r>
        <w:rPr>
          <w:lang w:val="ru-RU"/>
        </w:rPr>
        <w:t xml:space="preserve"> </w:t>
      </w:r>
    </w:p>
    <w:p w14:paraId="5DFBB524" w14:textId="77777777" w:rsidR="00E0408C" w:rsidRPr="00517DB0" w:rsidRDefault="00E0408C" w:rsidP="0018691E">
      <w:pPr>
        <w:pStyle w:val="Heading3"/>
        <w:rPr>
          <w:noProof w:val="0"/>
        </w:rPr>
      </w:pPr>
      <w:bookmarkStart w:id="249" w:name="_Toc164966814"/>
      <w:bookmarkEnd w:id="248"/>
      <w:r w:rsidRPr="00517DB0">
        <w:rPr>
          <w:noProof w:val="0"/>
        </w:rPr>
        <w:t>Склад інсталяційного пакету та інструкція</w:t>
      </w:r>
      <w:bookmarkEnd w:id="249"/>
    </w:p>
    <w:p w14:paraId="4FA2D36A" w14:textId="3D64341D" w:rsidR="00E0408C" w:rsidRDefault="00E83019" w:rsidP="00BA5DC8">
      <w:pPr>
        <w:rPr>
          <w:lang w:val="ru-RU"/>
        </w:rPr>
      </w:pPr>
      <w:bookmarkStart w:id="250" w:name="_Hlk132251171"/>
      <w:r>
        <w:t xml:space="preserve">Для роботи програми потрібні наступні файли(Див. </w:t>
      </w:r>
      <w:r w:rsidR="00754AF7">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32</w:t>
      </w:r>
      <w:r w:rsidR="00E56282">
        <w:fldChar w:fldCharType="end"/>
      </w:r>
      <w:r>
        <w:t>). А також щоб в додатку не виникало помилок має бути встановлені усі файли папки «</w:t>
      </w:r>
      <w:r w:rsidR="005E12CB">
        <w:rPr>
          <w:lang w:val="en-US"/>
        </w:rPr>
        <w:t>CatalogGenius</w:t>
      </w:r>
      <w:r w:rsidR="005E12CB" w:rsidRPr="005E12CB">
        <w:rPr>
          <w:lang w:val="ru-RU"/>
        </w:rPr>
        <w:t xml:space="preserve"> </w:t>
      </w:r>
      <w:r w:rsidR="005E12CB">
        <w:rPr>
          <w:lang w:val="en-US"/>
        </w:rPr>
        <w:t>Studio</w:t>
      </w:r>
      <w:r>
        <w:t>»().</w:t>
      </w:r>
      <w:bookmarkStart w:id="251" w:name="_Hlk132251065"/>
      <w:bookmarkEnd w:id="250"/>
    </w:p>
    <w:p w14:paraId="3385AF16" w14:textId="77777777" w:rsidR="00BA5DC8" w:rsidRDefault="00BA5DC8" w:rsidP="00BA5DC8">
      <w:pPr>
        <w:rPr>
          <w:lang w:val="ru-RU"/>
        </w:rPr>
      </w:pPr>
    </w:p>
    <w:p w14:paraId="3495679E" w14:textId="513720D7" w:rsidR="00E83019" w:rsidRDefault="00872F07" w:rsidP="00E83019">
      <w:pPr>
        <w:keepNext/>
        <w:ind w:firstLine="0"/>
        <w:jc w:val="center"/>
      </w:pPr>
      <w:r w:rsidRPr="00872F07">
        <w:drawing>
          <wp:inline distT="0" distB="0" distL="0" distR="0" wp14:anchorId="4AF3A91B" wp14:editId="17D209B2">
            <wp:extent cx="5238750" cy="2063801"/>
            <wp:effectExtent l="0" t="0" r="0" b="0"/>
            <wp:docPr id="1537475980" name="Рисунок 153747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13" cy="2069026"/>
                    </a:xfrm>
                    <a:prstGeom prst="rect">
                      <a:avLst/>
                    </a:prstGeom>
                  </pic:spPr>
                </pic:pic>
              </a:graphicData>
            </a:graphic>
          </wp:inline>
        </w:drawing>
      </w:r>
    </w:p>
    <w:p w14:paraId="62B4F7A1" w14:textId="177FF15A" w:rsidR="00E83019" w:rsidRDefault="00E83019" w:rsidP="00E83019">
      <w:pPr>
        <w:pStyle w:val="Caption"/>
      </w:pPr>
      <w:r>
        <w:t xml:space="preserve">Рисунок </w:t>
      </w:r>
      <w:r w:rsidR="00E56282">
        <w:fldChar w:fldCharType="begin"/>
      </w:r>
      <w:r w:rsidR="00E56282">
        <w:instrText xml:space="preserve"> STYLEREF 1 \s </w:instrText>
      </w:r>
      <w:r w:rsidR="00E56282">
        <w:fldChar w:fldCharType="separate"/>
      </w:r>
      <w:r w:rsidR="00BA3B53">
        <w:t>2</w:t>
      </w:r>
      <w:r w:rsidR="00E56282">
        <w:fldChar w:fldCharType="end"/>
      </w:r>
      <w:r w:rsidR="00E56282">
        <w:t>.</w:t>
      </w:r>
      <w:r w:rsidR="00E56282">
        <w:fldChar w:fldCharType="begin"/>
      </w:r>
      <w:r w:rsidR="00E56282">
        <w:instrText xml:space="preserve"> SEQ Рисунок \* ARABIC \s 1 </w:instrText>
      </w:r>
      <w:r w:rsidR="00E56282">
        <w:fldChar w:fldCharType="separate"/>
      </w:r>
      <w:r w:rsidR="00BA3B53">
        <w:t>33</w:t>
      </w:r>
      <w:r w:rsidR="00E56282">
        <w:fldChar w:fldCharType="end"/>
      </w:r>
      <w:r>
        <w:t xml:space="preserve"> Склад інсталяційного пакету</w:t>
      </w:r>
    </w:p>
    <w:bookmarkEnd w:id="251"/>
    <w:p w14:paraId="538CD685" w14:textId="77777777" w:rsidR="00E83019" w:rsidRDefault="00E83019" w:rsidP="00E83019"/>
    <w:p w14:paraId="5D0E8FE5" w14:textId="77777777" w:rsidR="00E83019" w:rsidRDefault="00E83019" w:rsidP="00E83019">
      <w:bookmarkStart w:id="252" w:name="_Hlk132251102"/>
      <w:r>
        <w:t>Для початку роботи програми користувачу потрібно:</w:t>
      </w:r>
    </w:p>
    <w:p w14:paraId="12B32D65" w14:textId="77777777" w:rsidR="00E83019" w:rsidRPr="0066175C" w:rsidRDefault="00E83019" w:rsidP="00E83019">
      <w:pPr>
        <w:pStyle w:val="ListParagraph"/>
      </w:pPr>
      <w:r w:rsidRPr="0066175C">
        <w:t>Завантажити всі необхідні файли.</w:t>
      </w:r>
    </w:p>
    <w:p w14:paraId="7EE13010" w14:textId="5697E28D" w:rsidR="00E83019" w:rsidRPr="0066175C" w:rsidRDefault="00E83019" w:rsidP="00E83019">
      <w:pPr>
        <w:pStyle w:val="ListParagraph"/>
      </w:pPr>
      <w:r w:rsidRPr="0066175C">
        <w:t xml:space="preserve">Запусти файл </w:t>
      </w:r>
      <w:r w:rsidR="005E12CB">
        <w:rPr>
          <w:lang w:val="en-US"/>
        </w:rPr>
        <w:t>CatalogGenius Studio</w:t>
      </w:r>
      <w:r w:rsidRPr="0066175C">
        <w:t>.</w:t>
      </w:r>
      <w:r w:rsidRPr="0066175C">
        <w:rPr>
          <w:lang w:val="en-US"/>
        </w:rPr>
        <w:t>exe</w:t>
      </w:r>
      <w:r w:rsidRPr="0066175C">
        <w:t>.</w:t>
      </w:r>
    </w:p>
    <w:p w14:paraId="1FFDD4BE" w14:textId="77777777" w:rsidR="00E83019" w:rsidRDefault="00E83019" w:rsidP="00E83019">
      <w:pPr>
        <w:pStyle w:val="ListParagraph"/>
      </w:pPr>
      <w:r w:rsidRPr="0066175C">
        <w:t>Почати користуватись додатком</w:t>
      </w:r>
    </w:p>
    <w:p w14:paraId="67D74B79" w14:textId="77777777" w:rsidR="00E83019" w:rsidRDefault="00E83019" w:rsidP="00E8593D">
      <w:pPr>
        <w:ind w:firstLine="0"/>
      </w:pPr>
      <w:bookmarkStart w:id="253" w:name="_Hlk132251206"/>
      <w:bookmarkEnd w:id="252"/>
    </w:p>
    <w:p w14:paraId="4977419D" w14:textId="77777777" w:rsidR="00E83019" w:rsidRPr="00B3037C" w:rsidRDefault="00E83019" w:rsidP="00E8593D">
      <w:pPr>
        <w:ind w:firstLine="0"/>
      </w:pPr>
    </w:p>
    <w:p w14:paraId="7F1D0A02" w14:textId="77777777" w:rsidR="00E83019" w:rsidRPr="00517DB0" w:rsidRDefault="00E83019" w:rsidP="003B3ECE">
      <w:pPr>
        <w:pStyle w:val="ListParagraph"/>
      </w:pPr>
      <w:r w:rsidRPr="00517DB0">
        <w:br w:type="page"/>
      </w:r>
      <w:bookmarkEnd w:id="253"/>
    </w:p>
    <w:p w14:paraId="1815F719" w14:textId="77777777" w:rsidR="00E0408C" w:rsidRPr="00517DB0" w:rsidRDefault="00E0408C" w:rsidP="0018691E">
      <w:pPr>
        <w:pStyle w:val="Heading3"/>
        <w:rPr>
          <w:noProof w:val="0"/>
        </w:rPr>
      </w:pPr>
      <w:bookmarkStart w:id="254" w:name="_Toc164966815"/>
      <w:r w:rsidRPr="00517DB0">
        <w:rPr>
          <w:noProof w:val="0"/>
        </w:rPr>
        <w:lastRenderedPageBreak/>
        <w:t>Опис інтерфейсу</w:t>
      </w:r>
      <w:bookmarkEnd w:id="254"/>
    </w:p>
    <w:p w14:paraId="1DB5440A" w14:textId="025FAB34" w:rsidR="008B74CD" w:rsidRDefault="008B74CD" w:rsidP="008B74CD">
      <w:bookmarkStart w:id="255" w:name="_Hlk132253314"/>
      <w:r>
        <w:t xml:space="preserve">Запустивши додаток перед нами постає авторизація (Рисунок </w:t>
      </w:r>
      <w:r w:rsidR="00BA5DC8">
        <w:fldChar w:fldCharType="begin"/>
      </w:r>
      <w:r w:rsidR="00BA5DC8">
        <w:instrText xml:space="preserve"> STYLEREF 1 \s </w:instrText>
      </w:r>
      <w:r w:rsidR="00BA5DC8">
        <w:fldChar w:fldCharType="separate"/>
      </w:r>
      <w:r w:rsidR="00BA5DC8">
        <w:t>2</w:t>
      </w:r>
      <w:r w:rsidR="00BA5DC8">
        <w:fldChar w:fldCharType="end"/>
      </w:r>
      <w:r w:rsidR="00BA5DC8">
        <w:t>.</w:t>
      </w:r>
      <w:r w:rsidR="00BA5DC8">
        <w:fldChar w:fldCharType="begin"/>
      </w:r>
      <w:r w:rsidR="00BA5DC8">
        <w:instrText xml:space="preserve"> SEQ Рисунок \* ARABIC \s 1 </w:instrText>
      </w:r>
      <w:r w:rsidR="00BA5DC8">
        <w:fldChar w:fldCharType="separate"/>
      </w:r>
      <w:r w:rsidR="00BA5DC8">
        <w:t>15</w:t>
      </w:r>
      <w:r w:rsidR="00BA5DC8">
        <w:fldChar w:fldCharType="end"/>
      </w:r>
      <w:r>
        <w:t xml:space="preserve">). </w:t>
      </w:r>
    </w:p>
    <w:p w14:paraId="4DFFF1D3" w14:textId="77777777" w:rsidR="008B74CD" w:rsidRDefault="008B74CD" w:rsidP="008B74CD">
      <w:r>
        <w:t xml:space="preserve">Тут ви маєте ввійти в свій аккаунт або створити його натиснувши на RegisterButton. </w:t>
      </w:r>
    </w:p>
    <w:p w14:paraId="6EECFC59" w14:textId="73028FC7" w:rsidR="008B74CD" w:rsidRDefault="008B74CD" w:rsidP="008B74CD">
      <w:r>
        <w:t xml:space="preserve">Після цього відкривається вікно реєстрації (Рисунок </w:t>
      </w:r>
      <w:r w:rsidR="00BA5DC8">
        <w:fldChar w:fldCharType="begin"/>
      </w:r>
      <w:r w:rsidR="00BA5DC8">
        <w:instrText xml:space="preserve"> STYLEREF 1 \s </w:instrText>
      </w:r>
      <w:r w:rsidR="00BA5DC8">
        <w:fldChar w:fldCharType="separate"/>
      </w:r>
      <w:r w:rsidR="00BA5DC8">
        <w:t>2</w:t>
      </w:r>
      <w:r w:rsidR="00BA5DC8">
        <w:fldChar w:fldCharType="end"/>
      </w:r>
      <w:r w:rsidR="00BA5DC8">
        <w:t>.</w:t>
      </w:r>
      <w:r w:rsidR="00BA5DC8">
        <w:fldChar w:fldCharType="begin"/>
      </w:r>
      <w:r w:rsidR="00BA5DC8">
        <w:instrText xml:space="preserve"> SEQ Рисунок \* ARABIC \s 1 </w:instrText>
      </w:r>
      <w:r w:rsidR="00BA5DC8">
        <w:fldChar w:fldCharType="separate"/>
      </w:r>
      <w:r w:rsidR="00BA5DC8">
        <w:t>20</w:t>
      </w:r>
      <w:r w:rsidR="00BA5DC8">
        <w:fldChar w:fldCharType="end"/>
      </w:r>
      <w:r>
        <w:t>).</w:t>
      </w:r>
    </w:p>
    <w:p w14:paraId="1499D43A" w14:textId="77777777" w:rsidR="008B74CD" w:rsidRDefault="008B74CD" w:rsidP="008B74CD">
      <w:r>
        <w:t>Де потрібно ввести данні правильно щоб не було помилок і після цього в вікні авторизації ввійти в аккаунт по цим самим данним.</w:t>
      </w:r>
    </w:p>
    <w:p w14:paraId="6C6F6C24" w14:textId="12AF7689" w:rsidR="008B74CD" w:rsidRPr="00BA3B53" w:rsidRDefault="008B74CD" w:rsidP="008B74CD">
      <w:pPr>
        <w:rPr>
          <w:lang w:val="ru-RU"/>
        </w:rPr>
      </w:pPr>
      <w:r>
        <w:t>Після успішного входу відкриється головне вікно з якого можна відкривати ще деякі вікна. (</w:t>
      </w:r>
      <w:r w:rsidR="00BA5DC8">
        <w:t xml:space="preserve">Рисунок </w:t>
      </w:r>
      <w:r w:rsidR="00BA5DC8">
        <w:fldChar w:fldCharType="begin"/>
      </w:r>
      <w:r w:rsidR="00BA5DC8">
        <w:instrText xml:space="preserve"> STYLEREF 1 \s </w:instrText>
      </w:r>
      <w:r w:rsidR="00BA5DC8">
        <w:fldChar w:fldCharType="separate"/>
      </w:r>
      <w:r w:rsidR="00BA5DC8">
        <w:t>2</w:t>
      </w:r>
      <w:r w:rsidR="00BA5DC8">
        <w:fldChar w:fldCharType="end"/>
      </w:r>
      <w:r w:rsidR="00BA5DC8">
        <w:t>.</w:t>
      </w:r>
      <w:r w:rsidR="00BA5DC8">
        <w:fldChar w:fldCharType="begin"/>
      </w:r>
      <w:r w:rsidR="00BA5DC8">
        <w:instrText xml:space="preserve"> SEQ Рисунок \* ARABIC \s 1 </w:instrText>
      </w:r>
      <w:r w:rsidR="00BA5DC8">
        <w:fldChar w:fldCharType="separate"/>
      </w:r>
      <w:r w:rsidR="00BA5DC8">
        <w:t>26</w:t>
      </w:r>
      <w:r w:rsidR="00BA5DC8">
        <w:fldChar w:fldCharType="end"/>
      </w:r>
      <w:r>
        <w:t>)</w:t>
      </w:r>
      <w:r w:rsidR="00BA5DC8" w:rsidRPr="00BA3B53">
        <w:rPr>
          <w:lang w:val="ru-RU"/>
        </w:rPr>
        <w:t>.</w:t>
      </w:r>
    </w:p>
    <w:p w14:paraId="1AE8E34F" w14:textId="07856DBC" w:rsidR="00DC694F" w:rsidRDefault="00DC694F" w:rsidP="00DC694F">
      <w:r>
        <w:rPr>
          <w:lang w:val="ru-RU"/>
        </w:rPr>
        <w:t>Стор</w:t>
      </w:r>
      <w:r>
        <w:t xml:space="preserve">інка </w:t>
      </w:r>
      <w:r>
        <w:rPr>
          <w:lang w:val="en-US"/>
        </w:rPr>
        <w:t>Menu</w:t>
      </w:r>
      <w:r w:rsidR="008B74CD">
        <w:t xml:space="preserve"> (</w:t>
      </w:r>
      <w:r w:rsidR="00BA5DC8">
        <w:t xml:space="preserve">Рисунок </w:t>
      </w:r>
      <w:r w:rsidR="00BA5DC8">
        <w:fldChar w:fldCharType="begin"/>
      </w:r>
      <w:r w:rsidR="00BA5DC8">
        <w:instrText xml:space="preserve"> STYLEREF 1 \s </w:instrText>
      </w:r>
      <w:r w:rsidR="00BA5DC8">
        <w:fldChar w:fldCharType="separate"/>
      </w:r>
      <w:r w:rsidR="00BA5DC8">
        <w:t>2</w:t>
      </w:r>
      <w:r w:rsidR="00BA5DC8">
        <w:fldChar w:fldCharType="end"/>
      </w:r>
      <w:r w:rsidR="00BA5DC8">
        <w:t>.</w:t>
      </w:r>
      <w:r w:rsidR="00BA5DC8">
        <w:fldChar w:fldCharType="begin"/>
      </w:r>
      <w:r w:rsidR="00BA5DC8">
        <w:instrText xml:space="preserve"> SEQ Рисунок \* ARABIC \s 1 </w:instrText>
      </w:r>
      <w:r w:rsidR="00BA5DC8">
        <w:fldChar w:fldCharType="separate"/>
      </w:r>
      <w:r w:rsidR="00BA5DC8">
        <w:t>30</w:t>
      </w:r>
      <w:r w:rsidR="00BA5DC8">
        <w:fldChar w:fldCharType="end"/>
      </w:r>
      <w:r w:rsidR="008B74CD">
        <w:t>).</w:t>
      </w:r>
      <w:r w:rsidRPr="00DC694F">
        <w:rPr>
          <w:lang w:val="ru-RU"/>
        </w:rPr>
        <w:t xml:space="preserve"> </w:t>
      </w:r>
      <w:r>
        <w:t xml:space="preserve">Сторінка </w:t>
      </w:r>
      <w:r>
        <w:rPr>
          <w:lang w:val="en-US"/>
        </w:rPr>
        <w:t>Add</w:t>
      </w:r>
      <w:r w:rsidRPr="00DC694F">
        <w:rPr>
          <w:lang w:val="ru-RU"/>
        </w:rPr>
        <w:t xml:space="preserve"> </w:t>
      </w:r>
      <w:r>
        <w:rPr>
          <w:lang w:val="en-US"/>
        </w:rPr>
        <w:t>Catalog</w:t>
      </w:r>
      <w:r>
        <w:t xml:space="preserve"> (Рисунок </w:t>
      </w:r>
      <w:r>
        <w:fldChar w:fldCharType="begin"/>
      </w:r>
      <w:r>
        <w:instrText xml:space="preserve"> STYLEREF 1 \s </w:instrText>
      </w:r>
      <w:r>
        <w:fldChar w:fldCharType="separate"/>
      </w:r>
      <w:r>
        <w:t>2</w:t>
      </w:r>
      <w:r>
        <w:fldChar w:fldCharType="end"/>
      </w:r>
      <w:r>
        <w:t>.</w:t>
      </w:r>
      <w:r w:rsidRPr="00DC694F">
        <w:rPr>
          <w:lang w:val="ru-RU"/>
        </w:rPr>
        <w:t>31</w:t>
      </w:r>
      <w:r>
        <w:t>).</w:t>
      </w:r>
    </w:p>
    <w:p w14:paraId="57C06FCF" w14:textId="77777777" w:rsidR="00E0408C" w:rsidRPr="00517DB0" w:rsidRDefault="008B74CD" w:rsidP="008B74CD">
      <w:pPr>
        <w:rPr>
          <w:noProof w:val="0"/>
        </w:rPr>
      </w:pPr>
      <w:r>
        <w:t>Якщо ви натиснете на кнопку виходу, то ви виходите з програми.</w:t>
      </w:r>
    </w:p>
    <w:p w14:paraId="0C8E327E" w14:textId="77777777" w:rsidR="00E0408C" w:rsidRPr="00517DB0" w:rsidRDefault="00E0408C" w:rsidP="00BA5DC8">
      <w:pPr>
        <w:pStyle w:val="Heading3"/>
        <w:spacing w:before="120"/>
        <w:rPr>
          <w:noProof w:val="0"/>
        </w:rPr>
      </w:pPr>
      <w:bookmarkStart w:id="256" w:name="_Toc164966816"/>
      <w:bookmarkEnd w:id="255"/>
      <w:r w:rsidRPr="00517DB0">
        <w:rPr>
          <w:noProof w:val="0"/>
        </w:rPr>
        <w:t xml:space="preserve">Ієрархічна структура </w:t>
      </w:r>
      <w:r w:rsidR="00517DB0">
        <w:rPr>
          <w:noProof w:val="0"/>
        </w:rPr>
        <w:t>інтерфейсу</w:t>
      </w:r>
      <w:bookmarkEnd w:id="256"/>
      <w:r w:rsidRPr="00517DB0">
        <w:rPr>
          <w:noProof w:val="0"/>
        </w:rPr>
        <w:tab/>
      </w:r>
    </w:p>
    <w:p w14:paraId="4633BA87" w14:textId="77777777" w:rsidR="00E0408C" w:rsidRDefault="00EB6DAF" w:rsidP="00A17E05">
      <w:pPr>
        <w:rPr>
          <w:noProof w:val="0"/>
        </w:rPr>
      </w:pPr>
      <w:bookmarkStart w:id="257" w:name="_Hlk132251236"/>
      <w:r>
        <w:rPr>
          <w:noProof w:val="0"/>
        </w:rPr>
        <w:t>Авторизація==Реєстрація:</w:t>
      </w:r>
      <w:r>
        <w:rPr>
          <w:noProof w:val="0"/>
        </w:rPr>
        <w:br/>
        <w:t>Основне вікно:</w:t>
      </w:r>
    </w:p>
    <w:p w14:paraId="4987B412" w14:textId="097D390B" w:rsidR="003B3ECE" w:rsidRDefault="00DC694F" w:rsidP="00EB6DAF">
      <w:pPr>
        <w:pStyle w:val="ListParagraph"/>
      </w:pPr>
      <w:r>
        <w:rPr>
          <w:lang w:val="en-US"/>
        </w:rPr>
        <w:t>Menu</w:t>
      </w:r>
    </w:p>
    <w:p w14:paraId="7613E702" w14:textId="38188DB3" w:rsidR="003B3ECE" w:rsidRDefault="00DC694F" w:rsidP="00EB6DAF">
      <w:pPr>
        <w:pStyle w:val="ListParagraph"/>
      </w:pPr>
      <w:r>
        <w:rPr>
          <w:lang w:val="en-US"/>
        </w:rPr>
        <w:t>Add Catalog</w:t>
      </w:r>
    </w:p>
    <w:p w14:paraId="74923B13" w14:textId="14758602" w:rsidR="003B3ECE" w:rsidRDefault="00DC694F" w:rsidP="00EB6DAF">
      <w:pPr>
        <w:pStyle w:val="ListParagraph"/>
      </w:pPr>
      <w:r>
        <w:rPr>
          <w:lang w:val="en-US"/>
        </w:rPr>
        <w:t>Relogin</w:t>
      </w:r>
    </w:p>
    <w:bookmarkEnd w:id="257"/>
    <w:p w14:paraId="480F6C18" w14:textId="6C4C94FD" w:rsidR="00E0408C" w:rsidRPr="00517DB0" w:rsidRDefault="00DC694F" w:rsidP="00BA5DC8">
      <w:pPr>
        <w:pStyle w:val="ListParagraph"/>
      </w:pPr>
      <w:r>
        <w:rPr>
          <w:lang w:val="en-US"/>
        </w:rPr>
        <w:t>Exit</w:t>
      </w:r>
    </w:p>
    <w:p w14:paraId="12B2B587" w14:textId="77777777" w:rsidR="00C255F9" w:rsidRPr="00517DB0" w:rsidRDefault="00E0408C" w:rsidP="00BA5DC8">
      <w:pPr>
        <w:pStyle w:val="Heading3"/>
        <w:spacing w:before="120"/>
        <w:rPr>
          <w:noProof w:val="0"/>
        </w:rPr>
      </w:pPr>
      <w:bookmarkStart w:id="258" w:name="_Toc164966817"/>
      <w:r w:rsidRPr="00517DB0">
        <w:rPr>
          <w:noProof w:val="0"/>
        </w:rPr>
        <w:t>Керівництво користувача та приклади використання програмного продукту</w:t>
      </w:r>
      <w:bookmarkEnd w:id="258"/>
    </w:p>
    <w:p w14:paraId="24DED0A5" w14:textId="45E90076" w:rsidR="00BA5DC8" w:rsidRDefault="00EB6DAF" w:rsidP="00EB6DAF">
      <w:pPr>
        <w:ind w:firstLine="0"/>
      </w:pPr>
      <w:bookmarkStart w:id="259" w:name="_Hlk132251299"/>
      <w:r>
        <w:t xml:space="preserve">Для того щоб відкрити додаток клацніть мишкою два рази по файлу </w:t>
      </w:r>
      <w:r w:rsidR="005E12CB">
        <w:rPr>
          <w:lang w:val="en-US"/>
        </w:rPr>
        <w:t>CatalogGenius</w:t>
      </w:r>
      <w:r w:rsidR="005E12CB" w:rsidRPr="005E12CB">
        <w:t xml:space="preserve"> </w:t>
      </w:r>
      <w:r w:rsidR="005E12CB">
        <w:rPr>
          <w:lang w:val="en-US"/>
        </w:rPr>
        <w:t>Studio</w:t>
      </w:r>
      <w:r>
        <w:t>.</w:t>
      </w:r>
      <w:r>
        <w:rPr>
          <w:lang w:val="en-US"/>
        </w:rPr>
        <w:t>exe</w:t>
      </w:r>
      <w:r>
        <w:t xml:space="preserve">. Перед вами відкриється авторизація. </w:t>
      </w:r>
    </w:p>
    <w:p w14:paraId="6CEAC997" w14:textId="4293382C" w:rsidR="00603101" w:rsidRDefault="00EB6DAF" w:rsidP="00EB6DAF">
      <w:pPr>
        <w:ind w:firstLine="0"/>
      </w:pPr>
      <w:r>
        <w:t xml:space="preserve">Після входу в систему </w:t>
      </w:r>
      <w:r w:rsidR="00860446">
        <w:t xml:space="preserve"> у користувача </w:t>
      </w:r>
      <w:r>
        <w:t>вибір:</w:t>
      </w:r>
    </w:p>
    <w:p w14:paraId="0644A5FD" w14:textId="4D0C166E" w:rsidR="003B3ECE" w:rsidRDefault="00872F07" w:rsidP="001371B8">
      <w:pPr>
        <w:pStyle w:val="ListParagraph"/>
      </w:pPr>
      <w:r>
        <w:rPr>
          <w:lang w:val="en-US"/>
        </w:rPr>
        <w:t>Menu</w:t>
      </w:r>
      <w:r w:rsidR="00EB6DAF" w:rsidRPr="003B3ECE">
        <w:t xml:space="preserve"> – </w:t>
      </w:r>
      <w:r w:rsidR="00EB6DAF">
        <w:t xml:space="preserve">кнопка, яка при натисканні </w:t>
      </w:r>
      <w:r w:rsidR="003B3ECE" w:rsidRPr="003B3ECE">
        <w:t xml:space="preserve">відкриває </w:t>
      </w:r>
      <w:r>
        <w:rPr>
          <w:lang w:val="ru-RU"/>
        </w:rPr>
        <w:t>сторінку на якій можна переглянути товари</w:t>
      </w:r>
      <w:r w:rsidR="003B3ECE" w:rsidRPr="003B3ECE">
        <w:t>.</w:t>
      </w:r>
    </w:p>
    <w:p w14:paraId="4709ED03" w14:textId="52DEE21D" w:rsidR="00BA5DC8" w:rsidRDefault="00872F07" w:rsidP="00BA5DC8">
      <w:pPr>
        <w:pStyle w:val="ListParagraph"/>
      </w:pPr>
      <w:r>
        <w:rPr>
          <w:lang w:val="en-US"/>
        </w:rPr>
        <w:t>Add</w:t>
      </w:r>
      <w:r w:rsidRPr="00872F07">
        <w:t xml:space="preserve"> </w:t>
      </w:r>
      <w:r>
        <w:rPr>
          <w:lang w:val="en-US"/>
        </w:rPr>
        <w:t>catalog</w:t>
      </w:r>
      <w:r w:rsidR="00EB6DAF">
        <w:t xml:space="preserve"> – кнопка, яка при натисканні </w:t>
      </w:r>
      <w:r w:rsidR="00BA5DC8" w:rsidRPr="003B3ECE">
        <w:t xml:space="preserve">відкриває </w:t>
      </w:r>
      <w:r w:rsidRPr="00872F07">
        <w:t>сто</w:t>
      </w:r>
      <w:r>
        <w:t>рінку на якій можна додати або видалити товари</w:t>
      </w:r>
      <w:r w:rsidR="00BA5DC8" w:rsidRPr="003B3ECE">
        <w:t>.</w:t>
      </w:r>
    </w:p>
    <w:p w14:paraId="6DE17587" w14:textId="7D66AF81" w:rsidR="00872F07" w:rsidRDefault="00872F07" w:rsidP="00BA5DC8">
      <w:pPr>
        <w:pStyle w:val="ListParagraph"/>
      </w:pPr>
      <w:r>
        <w:rPr>
          <w:lang w:val="en-US"/>
        </w:rPr>
        <w:t>Relogin</w:t>
      </w:r>
      <w:r w:rsidR="00EB6DAF">
        <w:t xml:space="preserve"> </w:t>
      </w:r>
      <w:r w:rsidR="00EB6DAF" w:rsidRPr="003B3ECE">
        <w:t xml:space="preserve">– </w:t>
      </w:r>
      <w:r w:rsidR="003B3ECE">
        <w:t xml:space="preserve">кнопка, яка при натисканні </w:t>
      </w:r>
      <w:r>
        <w:rPr>
          <w:lang w:val="ru-RU"/>
        </w:rPr>
        <w:t>поверта</w:t>
      </w:r>
      <w:r>
        <w:t>є вас на авторизацію</w:t>
      </w:r>
      <w:r w:rsidR="003B3ECE" w:rsidRPr="003B3ECE">
        <w:t>.</w:t>
      </w:r>
      <w:bookmarkEnd w:id="259"/>
    </w:p>
    <w:p w14:paraId="6767E49E" w14:textId="04F9B42D" w:rsidR="00872F07" w:rsidRDefault="00872F07" w:rsidP="00BA5DC8">
      <w:pPr>
        <w:pStyle w:val="ListParagraph"/>
      </w:pPr>
      <w:r>
        <w:rPr>
          <w:lang w:val="en-US"/>
        </w:rPr>
        <w:t>Exit</w:t>
      </w:r>
      <w:r w:rsidRPr="00872F07">
        <w:rPr>
          <w:lang w:val="ru-RU"/>
        </w:rPr>
        <w:t xml:space="preserve"> </w:t>
      </w:r>
      <w:r w:rsidRPr="003B3ECE">
        <w:t xml:space="preserve">– </w:t>
      </w:r>
      <w:r>
        <w:t>кнопка,</w:t>
      </w:r>
      <w:r w:rsidRPr="00872F07">
        <w:t xml:space="preserve"> </w:t>
      </w:r>
      <w:r>
        <w:t>яка при натисканні</w:t>
      </w:r>
      <w:r w:rsidRPr="00872F07">
        <w:rPr>
          <w:lang w:val="ru-RU"/>
        </w:rPr>
        <w:t xml:space="preserve"> </w:t>
      </w:r>
      <w:r>
        <w:rPr>
          <w:lang w:val="ru-RU"/>
        </w:rPr>
        <w:t>виходить з додатку.</w:t>
      </w:r>
    </w:p>
    <w:p w14:paraId="06EA20BB" w14:textId="77777777" w:rsidR="00AB34AC" w:rsidRPr="00517DB0" w:rsidRDefault="00AB34AC" w:rsidP="00A17E05">
      <w:pPr>
        <w:pStyle w:val="Title"/>
        <w:rPr>
          <w:noProof w:val="0"/>
        </w:rPr>
      </w:pPr>
      <w:bookmarkStart w:id="260" w:name="_Toc39041667"/>
      <w:bookmarkStart w:id="261" w:name="_Toc164966818"/>
      <w:r w:rsidRPr="00517DB0">
        <w:rPr>
          <w:noProof w:val="0"/>
        </w:rPr>
        <w:lastRenderedPageBreak/>
        <w:t>В</w:t>
      </w:r>
      <w:r w:rsidR="00110954" w:rsidRPr="00517DB0">
        <w:rPr>
          <w:noProof w:val="0"/>
        </w:rPr>
        <w:t>ИСНОВКИ</w:t>
      </w:r>
      <w:bookmarkEnd w:id="260"/>
      <w:bookmarkEnd w:id="261"/>
    </w:p>
    <w:p w14:paraId="59CF7015" w14:textId="77777777" w:rsidR="004810C4" w:rsidRDefault="004810C4" w:rsidP="004810C4">
      <w:r>
        <w:t>Під час розробки додатку "CatalogGenius Studio" для створення фізичних каталогів товарів була вибрана стратегія, спрямована на глобальний ринок. Програма дозволяє легко виводити та обробляти інформацію з різних джерел, спрощуючи процес створення та управління каталогами.</w:t>
      </w:r>
    </w:p>
    <w:p w14:paraId="060BB6E4" w14:textId="77777777" w:rsidR="004810C4" w:rsidRDefault="004810C4" w:rsidP="004810C4">
      <w:r>
        <w:t>В ході проекту було реалізовано ефективний вивід даних з різноманітних форматів, а також імплементовані різноманітні функції для зручного маніпулювання цією інформацією. Виникла необхідність в роботі з різними розділовими символами, але було розроблено єдиний механізм, який дозволяє гнучко впоратися з різними форматами даних.</w:t>
      </w:r>
    </w:p>
    <w:p w14:paraId="0A73F377" w14:textId="77777777" w:rsidR="004810C4" w:rsidRDefault="004810C4" w:rsidP="004810C4">
      <w:r>
        <w:t>Важливим аспектом стало уникнення створення різних варіантів виведення за допомогою різних OutputData, що сприяє більшій ефективності та структурованості розробленого програмного рішення.</w:t>
      </w:r>
    </w:p>
    <w:p w14:paraId="1D4FDD45" w14:textId="77777777" w:rsidR="004810C4" w:rsidRDefault="004810C4" w:rsidP="004810C4">
      <w:r>
        <w:t>Дизайн програми розроблявся з фокусом на простоті та чіткості, щоб забезпечити легке сприйняття та зручне користування. Використання Visual Studio виявилося ключовим для зручного програмування та відладки, що позитивно позначилося на продуктивності розробки.</w:t>
      </w:r>
    </w:p>
    <w:p w14:paraId="1BE86D05" w14:textId="77777777" w:rsidR="004810C4" w:rsidRDefault="004810C4" w:rsidP="004810C4">
      <w:r>
        <w:t>Робота над "CatalogGenius Studio" викликала позитивні враження, і подальший розвиток навичок у створенні консольних додатків для обробки та візуалізації інформації виглядає дуже зацікавлюючим.</w:t>
      </w:r>
    </w:p>
    <w:p w14:paraId="2763E362" w14:textId="77777777" w:rsidR="00AB34AC" w:rsidRPr="00EF3EB1" w:rsidRDefault="00AB34AC" w:rsidP="000B2F60">
      <w:pPr>
        <w:rPr>
          <w:noProof w:val="0"/>
        </w:rPr>
      </w:pPr>
      <w:r w:rsidRPr="00517DB0">
        <w:rPr>
          <w:noProof w:val="0"/>
        </w:rPr>
        <w:br w:type="page"/>
      </w:r>
    </w:p>
    <w:p w14:paraId="3E16EB29" w14:textId="77777777" w:rsidR="00B466A9" w:rsidRDefault="00A048C6" w:rsidP="00A17E05">
      <w:pPr>
        <w:pStyle w:val="Title"/>
        <w:rPr>
          <w:noProof w:val="0"/>
        </w:rPr>
      </w:pPr>
      <w:bookmarkStart w:id="262" w:name="_Toc39041668"/>
      <w:bookmarkStart w:id="263" w:name="_Toc164966819"/>
      <w:r w:rsidRPr="00517DB0">
        <w:rPr>
          <w:noProof w:val="0"/>
        </w:rPr>
        <w:lastRenderedPageBreak/>
        <w:t>ПЕРЕЛІК ВИКОРИСТАНИХ ДЖЕРЕЛ</w:t>
      </w:r>
      <w:bookmarkEnd w:id="262"/>
      <w:bookmarkEnd w:id="263"/>
    </w:p>
    <w:p w14:paraId="4468D9A6" w14:textId="552FB285" w:rsidR="00E6711F" w:rsidRDefault="008548AE" w:rsidP="008548AE">
      <w:pPr>
        <w:pStyle w:val="ListParagraph"/>
        <w:numPr>
          <w:ilvl w:val="0"/>
          <w:numId w:val="25"/>
        </w:numPr>
        <w:ind w:left="0" w:firstLine="709"/>
        <w:jc w:val="left"/>
      </w:pPr>
      <w:bookmarkStart w:id="264" w:name="_Hlk132253630"/>
      <w:r w:rsidRPr="008548AE">
        <w:t>Двадцять сім правил джентльмена XIX сторіччя – урок для драматургів ХХІ-го</w:t>
      </w:r>
      <w:r w:rsidR="00E6711F" w:rsidRPr="00FB39EE">
        <w:t xml:space="preserve">. URL: </w:t>
      </w:r>
      <w:r w:rsidRPr="008548AE">
        <w:t xml:space="preserve">https://dramaturg.org.ua/ двадцять-сім-правил-джентльмена-xix-стор/ </w:t>
      </w:r>
      <w:r w:rsidR="00E6711F" w:rsidRPr="00FB39EE">
        <w:t xml:space="preserve">(дата звернення: </w:t>
      </w:r>
      <w:r>
        <w:t>2</w:t>
      </w:r>
      <w:r w:rsidR="00E6711F">
        <w:t>0</w:t>
      </w:r>
      <w:r w:rsidR="00E6711F" w:rsidRPr="00FB39EE">
        <w:t>.</w:t>
      </w:r>
      <w:r w:rsidR="00E6711F">
        <w:t>04</w:t>
      </w:r>
      <w:r w:rsidR="00E6711F" w:rsidRPr="00FB39EE">
        <w:t>.202</w:t>
      </w:r>
      <w:r>
        <w:t>4</w:t>
      </w:r>
      <w:r w:rsidR="00E6711F" w:rsidRPr="00FB39EE">
        <w:t>).</w:t>
      </w:r>
    </w:p>
    <w:p w14:paraId="05728C3A" w14:textId="1952D40C" w:rsidR="00E6711F" w:rsidRPr="003808BD" w:rsidRDefault="00E6711F" w:rsidP="008548AE">
      <w:pPr>
        <w:pStyle w:val="ListParagraph"/>
        <w:numPr>
          <w:ilvl w:val="0"/>
          <w:numId w:val="25"/>
        </w:numPr>
        <w:ind w:left="0" w:firstLine="709"/>
        <w:jc w:val="left"/>
      </w:pPr>
      <w:r w:rsidRPr="00780AAE">
        <w:t xml:space="preserve">Java | Класс File. Работа с файлами и каталогами. METANIT.COM - Сайт о программировании. URL: https://metanit.com/java/tutorial/6.11.php (дата звернення: </w:t>
      </w:r>
      <w:r w:rsidR="008548AE">
        <w:rPr>
          <w:lang w:val="en-US"/>
        </w:rPr>
        <w:t>2</w:t>
      </w:r>
      <w:r>
        <w:rPr>
          <w:lang w:val="ru-RU"/>
        </w:rPr>
        <w:t>1</w:t>
      </w:r>
      <w:r w:rsidRPr="00780AAE">
        <w:t>.</w:t>
      </w:r>
      <w:r>
        <w:rPr>
          <w:lang w:val="ru-RU"/>
        </w:rPr>
        <w:t>04</w:t>
      </w:r>
      <w:r w:rsidRPr="00780AAE">
        <w:t>.202</w:t>
      </w:r>
      <w:r w:rsidR="008548AE">
        <w:rPr>
          <w:lang w:val="ru-RU"/>
        </w:rPr>
        <w:t>4</w:t>
      </w:r>
      <w:r w:rsidRPr="00780AAE">
        <w:t>).</w:t>
      </w:r>
    </w:p>
    <w:p w14:paraId="167A3529" w14:textId="3BBBCC5E" w:rsidR="00E6711F" w:rsidRPr="003808BD" w:rsidRDefault="00E6711F" w:rsidP="008548AE">
      <w:pPr>
        <w:pStyle w:val="ListParagraph"/>
        <w:numPr>
          <w:ilvl w:val="0"/>
          <w:numId w:val="25"/>
        </w:numPr>
        <w:ind w:left="0" w:firstLine="709"/>
        <w:jc w:val="left"/>
      </w:pPr>
      <w:r w:rsidRPr="00B4311F">
        <w:t>FileInfo (System.IO). Microsoft Learn: Build skills that open doors in your career.URL:https://learn.microsoft.com/ru</w:t>
      </w:r>
      <w:r>
        <w:rPr>
          <w:lang w:val="en-US"/>
        </w:rPr>
        <w:t>-</w:t>
      </w:r>
      <w:r w:rsidRPr="00B4311F">
        <w:t xml:space="preserve">ru/dotnet/api/system.io.fileinfo?view=net-7.0 (дата звернення: </w:t>
      </w:r>
      <w:r w:rsidR="008548AE">
        <w:t>2</w:t>
      </w:r>
      <w:r w:rsidRPr="00E6711F">
        <w:rPr>
          <w:lang w:val="en-US"/>
        </w:rPr>
        <w:t>1</w:t>
      </w:r>
      <w:r w:rsidRPr="00B4311F">
        <w:t>.</w:t>
      </w:r>
      <w:r w:rsidRPr="00E6711F">
        <w:rPr>
          <w:lang w:val="en-US"/>
        </w:rPr>
        <w:t>04</w:t>
      </w:r>
      <w:r w:rsidRPr="00B4311F">
        <w:t>.202</w:t>
      </w:r>
      <w:r w:rsidR="008548AE">
        <w:t>4</w:t>
      </w:r>
      <w:r w:rsidRPr="00B4311F">
        <w:t>).</w:t>
      </w:r>
    </w:p>
    <w:p w14:paraId="69562030" w14:textId="309C3C14" w:rsidR="00E6711F" w:rsidRDefault="00E6711F" w:rsidP="008548AE">
      <w:pPr>
        <w:pStyle w:val="ListParagraph"/>
        <w:numPr>
          <w:ilvl w:val="0"/>
          <w:numId w:val="25"/>
        </w:numPr>
        <w:ind w:left="0" w:firstLine="709"/>
        <w:jc w:val="left"/>
      </w:pPr>
      <w:r w:rsidRPr="00083607">
        <w:t xml:space="preserve">Учасники проектів Вікімедіа. C Sharp – Вікіпедія. Вікіпедія. URL: https://uk.wikipedia.org/wiki/C_Sharp (дата звернення: </w:t>
      </w:r>
      <w:r w:rsidR="008548AE">
        <w:t>2</w:t>
      </w:r>
      <w:r w:rsidRPr="00EF3EB1">
        <w:t>1</w:t>
      </w:r>
      <w:r w:rsidRPr="00083607">
        <w:t>.</w:t>
      </w:r>
      <w:r w:rsidRPr="00EF3EB1">
        <w:t>04</w:t>
      </w:r>
      <w:r w:rsidRPr="00083607">
        <w:t>.202</w:t>
      </w:r>
      <w:r w:rsidR="008548AE">
        <w:t>4</w:t>
      </w:r>
      <w:r w:rsidRPr="00083607">
        <w:t>).</w:t>
      </w:r>
    </w:p>
    <w:p w14:paraId="0C163CE2" w14:textId="77777777" w:rsidR="004810C4" w:rsidRPr="007B51AD" w:rsidRDefault="004810C4" w:rsidP="004810C4">
      <w:pPr>
        <w:pStyle w:val="ListParagraph"/>
        <w:numPr>
          <w:ilvl w:val="0"/>
          <w:numId w:val="25"/>
        </w:numPr>
        <w:ind w:left="0" w:firstLine="709"/>
        <w:jc w:val="left"/>
      </w:pPr>
      <w:r w:rsidRPr="00CC049D">
        <w:t>Каталог товарів TRX</w:t>
      </w:r>
      <w:r w:rsidRPr="00CC049D">
        <w:rPr>
          <w:lang w:val="ru-RU"/>
        </w:rPr>
        <w:t>.</w:t>
      </w:r>
      <w:r w:rsidRPr="008923D3">
        <w:t xml:space="preserve"> URL:</w:t>
      </w:r>
      <w:r w:rsidRPr="00CC049D">
        <w:rPr>
          <w:lang w:val="ru-RU"/>
        </w:rPr>
        <w:t xml:space="preserve"> </w:t>
      </w:r>
      <w:r w:rsidRPr="00CC049D">
        <w:t>https://trxtraining.com.ua/katalog?tfc_storepartuid[519935552]</w:t>
      </w:r>
      <w:r w:rsidRPr="008923D3">
        <w:t xml:space="preserve"> (дата звернення: 14.</w:t>
      </w:r>
      <w:r w:rsidRPr="00BC7DE0">
        <w:t xml:space="preserve"> </w:t>
      </w:r>
      <w:r>
        <w:t>01</w:t>
      </w:r>
      <w:r w:rsidRPr="008923D3">
        <w:t>.202</w:t>
      </w:r>
      <w:r>
        <w:t>4</w:t>
      </w:r>
      <w:r w:rsidRPr="008923D3">
        <w:t xml:space="preserve">). </w:t>
      </w:r>
    </w:p>
    <w:p w14:paraId="4C2A557C" w14:textId="77777777" w:rsidR="004810C4" w:rsidRDefault="004810C4" w:rsidP="004810C4">
      <w:pPr>
        <w:pStyle w:val="ListParagraph"/>
        <w:numPr>
          <w:ilvl w:val="0"/>
          <w:numId w:val="25"/>
        </w:numPr>
        <w:ind w:left="0" w:firstLine="709"/>
        <w:jc w:val="left"/>
      </w:pPr>
      <w:r>
        <w:rPr>
          <w:lang w:val="en-US"/>
        </w:rPr>
        <w:t>Rost</w:t>
      </w:r>
      <w:r>
        <w:t xml:space="preserve">. </w:t>
      </w:r>
      <w:r w:rsidRPr="000E667F">
        <w:t xml:space="preserve">URL: </w:t>
      </w:r>
      <w:r w:rsidRPr="00CC049D">
        <w:t>https://rost.ua/rostua/obraztsy_i_katalogi_produktsii</w:t>
      </w:r>
      <w:r w:rsidRPr="000E667F">
        <w:t xml:space="preserve"> (дата звернення: 14.</w:t>
      </w:r>
      <w:r w:rsidRPr="00BC7DE0">
        <w:t xml:space="preserve"> </w:t>
      </w:r>
      <w:r>
        <w:t>01</w:t>
      </w:r>
      <w:r w:rsidRPr="000E667F">
        <w:t>.202</w:t>
      </w:r>
      <w:r>
        <w:t>4</w:t>
      </w:r>
      <w:r w:rsidRPr="000E667F">
        <w:t>).</w:t>
      </w:r>
    </w:p>
    <w:p w14:paraId="17123F84" w14:textId="40240955" w:rsidR="00E6711F" w:rsidRDefault="00E6711F" w:rsidP="008548AE">
      <w:pPr>
        <w:pStyle w:val="ListParagraph"/>
        <w:numPr>
          <w:ilvl w:val="0"/>
          <w:numId w:val="25"/>
        </w:numPr>
        <w:ind w:left="0" w:firstLine="709"/>
        <w:jc w:val="left"/>
      </w:pPr>
      <w:r w:rsidRPr="0051123B">
        <w:t xml:space="preserve">Учасники проектів Вікімедіа. Microsoft Visual Studio – Вікіпедія. Вікіпедія. URL: https://uk.wikipedia.org/wiki/Microsoft_Visual_Studio (дата звернення: </w:t>
      </w:r>
      <w:r w:rsidR="008548AE">
        <w:t>2</w:t>
      </w:r>
      <w:r w:rsidRPr="00EF3EB1">
        <w:t>2</w:t>
      </w:r>
      <w:r w:rsidRPr="0051123B">
        <w:t>.</w:t>
      </w:r>
      <w:r w:rsidRPr="00EF3EB1">
        <w:t>04</w:t>
      </w:r>
      <w:r w:rsidRPr="0051123B">
        <w:t>.202</w:t>
      </w:r>
      <w:r w:rsidR="008548AE">
        <w:t>4</w:t>
      </w:r>
      <w:r w:rsidRPr="0051123B">
        <w:t>).</w:t>
      </w:r>
    </w:p>
    <w:p w14:paraId="190AE09C" w14:textId="0A54E374" w:rsidR="008548AE" w:rsidRDefault="008548AE" w:rsidP="008548AE">
      <w:pPr>
        <w:pStyle w:val="ListParagraph"/>
        <w:numPr>
          <w:ilvl w:val="0"/>
          <w:numId w:val="25"/>
        </w:numPr>
        <w:ind w:left="0" w:firstLine="709"/>
        <w:jc w:val="left"/>
      </w:pPr>
      <w:r w:rsidRPr="008548AE">
        <w:t>23 правила поведінки справжнього джентльмена, які необхідно знати кожному чоловікові.</w:t>
      </w:r>
      <w:r w:rsidR="00E6711F" w:rsidRPr="007521CC">
        <w:t xml:space="preserve"> URL:</w:t>
      </w:r>
      <w:r>
        <w:t xml:space="preserve"> </w:t>
      </w:r>
      <w:r w:rsidRPr="008548AE">
        <w:t xml:space="preserve">https://www.sneznoe.com/articles/muzhchiny/23-pravila-dzhentlmena.html </w:t>
      </w:r>
      <w:r w:rsidR="00E6711F" w:rsidRPr="007521CC">
        <w:t xml:space="preserve">(дата звернення: </w:t>
      </w:r>
      <w:r>
        <w:t>2</w:t>
      </w:r>
      <w:r w:rsidR="00E6711F" w:rsidRPr="008548AE">
        <w:rPr>
          <w:lang w:val="ru-RU"/>
        </w:rPr>
        <w:t>2</w:t>
      </w:r>
      <w:r w:rsidR="00E6711F" w:rsidRPr="007521CC">
        <w:t>.</w:t>
      </w:r>
      <w:r w:rsidR="00E6711F" w:rsidRPr="008548AE">
        <w:rPr>
          <w:lang w:val="ru-RU"/>
        </w:rPr>
        <w:t>04</w:t>
      </w:r>
      <w:r w:rsidR="00E6711F" w:rsidRPr="007521CC">
        <w:t>.202</w:t>
      </w:r>
      <w:r w:rsidRPr="008548AE">
        <w:rPr>
          <w:lang w:val="ru-RU"/>
        </w:rPr>
        <w:t>4</w:t>
      </w:r>
      <w:r w:rsidR="00E6711F" w:rsidRPr="007521CC">
        <w:t>).</w:t>
      </w:r>
      <w:bookmarkEnd w:id="264"/>
    </w:p>
    <w:p w14:paraId="3B32F7CE" w14:textId="50CA2383" w:rsidR="008548AE" w:rsidRDefault="008548AE" w:rsidP="008548AE">
      <w:pPr>
        <w:pStyle w:val="ListParagraph"/>
        <w:numPr>
          <w:ilvl w:val="0"/>
          <w:numId w:val="25"/>
        </w:numPr>
        <w:jc w:val="left"/>
      </w:pPr>
      <w:r w:rsidRPr="008548AE">
        <w:t>Tutorial: Create a simple WPF application with C#</w:t>
      </w:r>
      <w:r w:rsidRPr="007521CC">
        <w:t>. URL:</w:t>
      </w:r>
    </w:p>
    <w:p w14:paraId="2D59789F" w14:textId="61523096" w:rsidR="008548AE" w:rsidRDefault="008548AE" w:rsidP="008548AE">
      <w:pPr>
        <w:ind w:firstLine="0"/>
        <w:jc w:val="left"/>
      </w:pPr>
      <w:r w:rsidRPr="008548AE">
        <w:t xml:space="preserve">https://learn.microsoft.com/en-us/visualstudio/get-started/csharp/tutorial-wpf?view=vs-2022 </w:t>
      </w:r>
      <w:r w:rsidRPr="007521CC">
        <w:t xml:space="preserve">(дата звернення: </w:t>
      </w:r>
      <w:r>
        <w:t>2</w:t>
      </w:r>
      <w:r w:rsidRPr="008548AE">
        <w:rPr>
          <w:lang w:val="ru-RU"/>
        </w:rPr>
        <w:t>3</w:t>
      </w:r>
      <w:r w:rsidRPr="007521CC">
        <w:t>.</w:t>
      </w:r>
      <w:r w:rsidRPr="008548AE">
        <w:rPr>
          <w:lang w:val="ru-RU"/>
        </w:rPr>
        <w:t>04</w:t>
      </w:r>
      <w:r w:rsidRPr="007521CC">
        <w:t>.202</w:t>
      </w:r>
      <w:r w:rsidRPr="008548AE">
        <w:rPr>
          <w:lang w:val="ru-RU"/>
        </w:rPr>
        <w:t>4</w:t>
      </w:r>
      <w:r w:rsidRPr="007521CC">
        <w:t>).</w:t>
      </w:r>
    </w:p>
    <w:p w14:paraId="688F535C" w14:textId="49B67249" w:rsidR="008548AE" w:rsidRDefault="008548AE" w:rsidP="008548AE">
      <w:pPr>
        <w:pStyle w:val="ListParagraph"/>
        <w:numPr>
          <w:ilvl w:val="0"/>
          <w:numId w:val="25"/>
        </w:numPr>
        <w:jc w:val="left"/>
      </w:pPr>
      <w:r w:rsidRPr="008548AE">
        <w:t>Grid inside Grid in XAML</w:t>
      </w:r>
      <w:r w:rsidRPr="007521CC">
        <w:t>. URL:</w:t>
      </w:r>
    </w:p>
    <w:p w14:paraId="5D7DE04A" w14:textId="1BF31843" w:rsidR="008548AE" w:rsidRDefault="008548AE" w:rsidP="008548AE">
      <w:pPr>
        <w:ind w:firstLine="0"/>
        <w:jc w:val="left"/>
      </w:pPr>
      <w:r w:rsidRPr="008548AE">
        <w:t xml:space="preserve">https://stackoverflow.com/questions/3185485/grid-inside-grid-in-xaml </w:t>
      </w:r>
      <w:r w:rsidRPr="007521CC">
        <w:t xml:space="preserve">(дата звернення: </w:t>
      </w:r>
      <w:r>
        <w:t>2</w:t>
      </w:r>
      <w:r w:rsidRPr="008548AE">
        <w:rPr>
          <w:lang w:val="ru-RU"/>
        </w:rPr>
        <w:t>4</w:t>
      </w:r>
      <w:r w:rsidRPr="007521CC">
        <w:t>.</w:t>
      </w:r>
      <w:r w:rsidRPr="008548AE">
        <w:rPr>
          <w:lang w:val="ru-RU"/>
        </w:rPr>
        <w:t>04</w:t>
      </w:r>
      <w:r w:rsidRPr="007521CC">
        <w:t>.202</w:t>
      </w:r>
      <w:r w:rsidRPr="008548AE">
        <w:rPr>
          <w:lang w:val="ru-RU"/>
        </w:rPr>
        <w:t>4</w:t>
      </w:r>
      <w:r w:rsidRPr="007521CC">
        <w:t>).</w:t>
      </w:r>
    </w:p>
    <w:p w14:paraId="40AFCF53" w14:textId="1283A286" w:rsidR="0045243F" w:rsidRPr="00517DB0" w:rsidRDefault="0045243F" w:rsidP="008548AE">
      <w:pPr>
        <w:pStyle w:val="ListParagraph"/>
        <w:numPr>
          <w:ilvl w:val="0"/>
          <w:numId w:val="25"/>
        </w:numPr>
        <w:jc w:val="left"/>
      </w:pPr>
      <w:r w:rsidRPr="00517DB0">
        <w:rPr>
          <w:noProof w:val="0"/>
        </w:rPr>
        <w:br w:type="page"/>
      </w:r>
    </w:p>
    <w:p w14:paraId="33B1835D" w14:textId="77777777" w:rsidR="00CB3A06" w:rsidRDefault="0045243F" w:rsidP="00CB3A06">
      <w:pPr>
        <w:pStyle w:val="Title"/>
      </w:pPr>
      <w:bookmarkStart w:id="265" w:name="_Toc164966820"/>
      <w:r w:rsidRPr="00517DB0">
        <w:rPr>
          <w:noProof w:val="0"/>
        </w:rPr>
        <w:lastRenderedPageBreak/>
        <w:t>Додаток 1. Блок-схема алгоритму</w:t>
      </w:r>
      <w:bookmarkEnd w:id="265"/>
    </w:p>
    <w:p w14:paraId="3C0942F4" w14:textId="209CB50B" w:rsidR="002D6D10" w:rsidRDefault="008B2726" w:rsidP="00666508">
      <w:pPr>
        <w:ind w:firstLine="0"/>
        <w:jc w:val="center"/>
        <w:rPr>
          <w:lang w:eastAsia="ru-RU"/>
        </w:rPr>
      </w:pPr>
      <w:r w:rsidRPr="008B2726">
        <w:rPr>
          <w:lang w:eastAsia="ru-RU"/>
        </w:rPr>
        <w:drawing>
          <wp:inline distT="0" distB="0" distL="0" distR="0" wp14:anchorId="36DA3393" wp14:editId="39246F19">
            <wp:extent cx="5939790" cy="40690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4069080"/>
                    </a:xfrm>
                    <a:prstGeom prst="rect">
                      <a:avLst/>
                    </a:prstGeom>
                  </pic:spPr>
                </pic:pic>
              </a:graphicData>
            </a:graphic>
          </wp:inline>
        </w:drawing>
      </w:r>
    </w:p>
    <w:p w14:paraId="79A661CD" w14:textId="006C0C64" w:rsidR="008B2726" w:rsidRPr="002D6D10" w:rsidRDefault="008B2726" w:rsidP="00666508">
      <w:pPr>
        <w:ind w:firstLine="0"/>
        <w:jc w:val="center"/>
        <w:rPr>
          <w:lang w:eastAsia="ru-RU"/>
        </w:rPr>
      </w:pPr>
      <w:r w:rsidRPr="008B2726">
        <w:rPr>
          <w:lang w:eastAsia="ru-RU"/>
        </w:rPr>
        <w:drawing>
          <wp:inline distT="0" distB="0" distL="0" distR="0" wp14:anchorId="4C240669" wp14:editId="061A8A96">
            <wp:extent cx="5939790" cy="46748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4674870"/>
                    </a:xfrm>
                    <a:prstGeom prst="rect">
                      <a:avLst/>
                    </a:prstGeom>
                  </pic:spPr>
                </pic:pic>
              </a:graphicData>
            </a:graphic>
          </wp:inline>
        </w:drawing>
      </w:r>
    </w:p>
    <w:p w14:paraId="4A5A5F02" w14:textId="165191F5" w:rsidR="0045243F" w:rsidRPr="00666508" w:rsidRDefault="00567869" w:rsidP="00CB3A06">
      <w:pPr>
        <w:ind w:firstLine="0"/>
        <w:rPr>
          <w:noProof w:val="0"/>
          <w:lang w:val="en-US"/>
        </w:rPr>
      </w:pPr>
      <w:r w:rsidRPr="00567869">
        <w:lastRenderedPageBreak/>
        <w:drawing>
          <wp:inline distT="0" distB="0" distL="0" distR="0" wp14:anchorId="52592D35" wp14:editId="422835DA">
            <wp:extent cx="5344271" cy="669701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4271" cy="6697010"/>
                    </a:xfrm>
                    <a:prstGeom prst="rect">
                      <a:avLst/>
                    </a:prstGeom>
                  </pic:spPr>
                </pic:pic>
              </a:graphicData>
            </a:graphic>
          </wp:inline>
        </w:drawing>
      </w:r>
      <w:r w:rsidR="0045243F" w:rsidRPr="00517DB0">
        <w:rPr>
          <w:noProof w:val="0"/>
        </w:rPr>
        <w:br w:type="page"/>
      </w:r>
    </w:p>
    <w:p w14:paraId="07FBBDCD" w14:textId="77777777" w:rsidR="000B2F60" w:rsidRDefault="0045243F" w:rsidP="000B2F60">
      <w:pPr>
        <w:pStyle w:val="Title"/>
        <w:rPr>
          <w:noProof w:val="0"/>
        </w:rPr>
      </w:pPr>
      <w:bookmarkStart w:id="266" w:name="_Toc164966821"/>
      <w:r w:rsidRPr="00517DB0">
        <w:rPr>
          <w:noProof w:val="0"/>
        </w:rPr>
        <w:lastRenderedPageBreak/>
        <w:t>Додаток 2. Сценарій роботи програми</w:t>
      </w:r>
      <w:bookmarkEnd w:id="266"/>
    </w:p>
    <w:p w14:paraId="5FAD0E6E" w14:textId="25A718C0" w:rsidR="0045243F" w:rsidRPr="00517DB0" w:rsidRDefault="00812A40" w:rsidP="002D6D10">
      <w:pPr>
        <w:ind w:firstLine="0"/>
      </w:pPr>
      <w:r w:rsidRPr="00812A40">
        <w:drawing>
          <wp:inline distT="0" distB="0" distL="0" distR="0" wp14:anchorId="166D4815" wp14:editId="782E2C55">
            <wp:extent cx="5939790" cy="3538855"/>
            <wp:effectExtent l="0" t="0" r="3810" b="444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3538855"/>
                    </a:xfrm>
                    <a:prstGeom prst="rect">
                      <a:avLst/>
                    </a:prstGeom>
                  </pic:spPr>
                </pic:pic>
              </a:graphicData>
            </a:graphic>
          </wp:inline>
        </w:drawing>
      </w:r>
    </w:p>
    <w:p w14:paraId="0D0F6B34" w14:textId="77777777" w:rsidR="0045243F" w:rsidRPr="00517DB0" w:rsidRDefault="0045243F" w:rsidP="00A17E05">
      <w:pPr>
        <w:rPr>
          <w:noProof w:val="0"/>
        </w:rPr>
      </w:pPr>
      <w:r w:rsidRPr="00517DB0">
        <w:rPr>
          <w:noProof w:val="0"/>
        </w:rPr>
        <w:br w:type="page"/>
      </w:r>
    </w:p>
    <w:p w14:paraId="23906A2E" w14:textId="77777777" w:rsidR="00D82C66" w:rsidRPr="00517DB0" w:rsidRDefault="00D82C66" w:rsidP="00A17E05">
      <w:pPr>
        <w:pStyle w:val="a4"/>
        <w:rPr>
          <w:noProof w:val="0"/>
          <w:lang w:val="uk-UA"/>
        </w:rPr>
        <w:sectPr w:rsidR="00D82C66" w:rsidRPr="00517DB0" w:rsidSect="00C468A4">
          <w:headerReference w:type="default" r:id="rId45"/>
          <w:footerReference w:type="default" r:id="rId46"/>
          <w:pgSz w:w="11906" w:h="16838"/>
          <w:pgMar w:top="1134" w:right="851" w:bottom="1134" w:left="1701" w:header="709" w:footer="763" w:gutter="0"/>
          <w:cols w:space="708"/>
          <w:docGrid w:linePitch="381"/>
        </w:sectPr>
      </w:pPr>
    </w:p>
    <w:p w14:paraId="76463AB4" w14:textId="77777777" w:rsidR="0045243F" w:rsidRDefault="007D2275" w:rsidP="00666508">
      <w:pPr>
        <w:pStyle w:val="Heading1"/>
      </w:pPr>
      <w:bookmarkStart w:id="267" w:name="_Hlk132252085"/>
      <w:bookmarkStart w:id="268" w:name="_Toc164966822"/>
      <w:r>
        <w:rPr>
          <w:lang w:val="ru-RU"/>
        </w:rPr>
        <w:lastRenderedPageBreak/>
        <w:t>Л</w:t>
      </w:r>
      <w:r>
        <w:t>істинг програми:</w:t>
      </w:r>
      <w:bookmarkEnd w:id="268"/>
    </w:p>
    <w:p w14:paraId="7F46FCFA" w14:textId="76507528" w:rsidR="007D2275" w:rsidRDefault="001F448A" w:rsidP="00F84F27">
      <w:pPr>
        <w:pStyle w:val="Caption"/>
        <w:rPr>
          <w:lang w:val="en-US"/>
        </w:rPr>
      </w:pPr>
      <w:r w:rsidRPr="001F448A">
        <w:rPr>
          <w:lang w:val="en-US"/>
        </w:rPr>
        <w:t>AuthorisationWindow</w:t>
      </w:r>
      <w:r w:rsidR="007D2275">
        <w:rPr>
          <w:lang w:val="en-US"/>
        </w:rPr>
        <w:t>.xaml</w:t>
      </w:r>
    </w:p>
    <w:p w14:paraId="1FAE68AC" w14:textId="77777777" w:rsidR="001F448A" w:rsidRPr="001F448A" w:rsidRDefault="001F448A" w:rsidP="001F448A">
      <w:pPr>
        <w:pStyle w:val="Code"/>
        <w:rPr>
          <w:color w:val="000000"/>
        </w:rPr>
      </w:pPr>
      <w:r w:rsidRPr="001F448A">
        <w:rPr>
          <w:color w:val="0000FF"/>
        </w:rPr>
        <w:t>&lt;</w:t>
      </w:r>
      <w:r w:rsidRPr="001F448A">
        <w:t>Window</w:t>
      </w:r>
    </w:p>
    <w:p w14:paraId="00F24FE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Class</w:t>
      </w:r>
      <w:r w:rsidRPr="001F448A">
        <w:rPr>
          <w:color w:val="0000FF"/>
        </w:rPr>
        <w:t>="GeniusStudio.WinLog"</w:t>
      </w:r>
    </w:p>
    <w:p w14:paraId="6AEFF3F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rPr>
          <w:color w:val="0000FF"/>
        </w:rPr>
        <w:t>="http://schemas.microsoft.com/winfx/2006/xaml/presentation"</w:t>
      </w:r>
    </w:p>
    <w:p w14:paraId="126FE4B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rPr>
          <w:color w:val="0000FF"/>
        </w:rPr>
        <w:t>:</w:t>
      </w:r>
      <w:r w:rsidRPr="001F448A">
        <w:rPr>
          <w:color w:val="FF0000"/>
        </w:rPr>
        <w:t>x</w:t>
      </w:r>
      <w:r w:rsidRPr="001F448A">
        <w:rPr>
          <w:color w:val="0000FF"/>
        </w:rPr>
        <w:t>="http://schemas.microsoft.com/winfx/2006/xaml"</w:t>
      </w:r>
    </w:p>
    <w:p w14:paraId="69A506B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rPr>
          <w:color w:val="0000FF"/>
        </w:rPr>
        <w:t>:</w:t>
      </w:r>
      <w:r w:rsidRPr="001F448A">
        <w:rPr>
          <w:color w:val="FF0000"/>
        </w:rPr>
        <w:t>d</w:t>
      </w:r>
      <w:r w:rsidRPr="001F448A">
        <w:rPr>
          <w:color w:val="0000FF"/>
        </w:rPr>
        <w:t>="http://schemas.microsoft.com/expression/blend/2008"</w:t>
      </w:r>
    </w:p>
    <w:p w14:paraId="7B00291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rPr>
          <w:color w:val="0000FF"/>
        </w:rPr>
        <w:t>:</w:t>
      </w:r>
      <w:r w:rsidRPr="001F448A">
        <w:rPr>
          <w:color w:val="FF0000"/>
        </w:rPr>
        <w:t>local</w:t>
      </w:r>
      <w:r w:rsidRPr="001F448A">
        <w:rPr>
          <w:color w:val="0000FF"/>
        </w:rPr>
        <w:t>="clr-namespace:GeniusStudio"</w:t>
      </w:r>
    </w:p>
    <w:p w14:paraId="5036676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rPr>
          <w:color w:val="0000FF"/>
        </w:rPr>
        <w:t>:</w:t>
      </w:r>
      <w:r w:rsidRPr="001F448A">
        <w:rPr>
          <w:color w:val="FF0000"/>
        </w:rPr>
        <w:t>mc</w:t>
      </w:r>
      <w:r w:rsidRPr="001F448A">
        <w:rPr>
          <w:color w:val="0000FF"/>
        </w:rPr>
        <w:t>="http://schemas.openxmlformats.org/markup-compatibility/2006"</w:t>
      </w:r>
    </w:p>
    <w:p w14:paraId="5229858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Title</w:t>
      </w:r>
      <w:r w:rsidRPr="001F448A">
        <w:rPr>
          <w:color w:val="0000FF"/>
        </w:rPr>
        <w:t>="Autorisation"</w:t>
      </w:r>
    </w:p>
    <w:p w14:paraId="1DF36A5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Width</w:t>
      </w:r>
      <w:r w:rsidRPr="001F448A">
        <w:rPr>
          <w:color w:val="0000FF"/>
        </w:rPr>
        <w:t>="344"</w:t>
      </w:r>
    </w:p>
    <w:p w14:paraId="1E43B2E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rPr>
          <w:color w:val="0000FF"/>
        </w:rPr>
        <w:t>="370"</w:t>
      </w:r>
    </w:p>
    <w:p w14:paraId="2633D25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ResizeMode</w:t>
      </w:r>
      <w:r w:rsidRPr="001F448A">
        <w:rPr>
          <w:color w:val="0000FF"/>
        </w:rPr>
        <w:t>="NoResize"</w:t>
      </w:r>
      <w:r w:rsidRPr="001F448A">
        <w:rPr>
          <w:color w:val="FF0000"/>
        </w:rPr>
        <w:t xml:space="preserve"> WindowStartupLocation</w:t>
      </w:r>
      <w:r w:rsidRPr="001F448A">
        <w:rPr>
          <w:color w:val="0000FF"/>
        </w:rPr>
        <w:t>="CenterScreen"</w:t>
      </w:r>
    </w:p>
    <w:p w14:paraId="2D1A105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Background</w:t>
      </w:r>
      <w:r w:rsidRPr="001F448A">
        <w:rPr>
          <w:color w:val="0000FF"/>
        </w:rPr>
        <w:t>="#272829"</w:t>
      </w:r>
    </w:p>
    <w:p w14:paraId="5BF1387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mc</w:t>
      </w:r>
      <w:r w:rsidRPr="001F448A">
        <w:rPr>
          <w:color w:val="0000FF"/>
        </w:rPr>
        <w:t>:</w:t>
      </w:r>
      <w:r w:rsidRPr="001F448A">
        <w:rPr>
          <w:color w:val="FF0000"/>
        </w:rPr>
        <w:t>Ignorable</w:t>
      </w:r>
      <w:r w:rsidRPr="001F448A">
        <w:rPr>
          <w:color w:val="0000FF"/>
        </w:rPr>
        <w:t>="d"&gt;</w:t>
      </w:r>
    </w:p>
    <w:p w14:paraId="5010E24F" w14:textId="77777777" w:rsidR="001F448A" w:rsidRPr="001F448A" w:rsidRDefault="001F448A" w:rsidP="001F448A">
      <w:pPr>
        <w:pStyle w:val="Code"/>
        <w:rPr>
          <w:color w:val="000000"/>
        </w:rPr>
      </w:pPr>
    </w:p>
    <w:p w14:paraId="32C6D4CE"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Grid</w:t>
      </w:r>
      <w:r w:rsidRPr="001F448A">
        <w:rPr>
          <w:color w:val="0000FF"/>
        </w:rPr>
        <w:t>&gt;</w:t>
      </w:r>
    </w:p>
    <w:p w14:paraId="10DEB017"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Label</w:t>
      </w:r>
    </w:p>
    <w:p w14:paraId="4A16203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Foreground</w:t>
      </w:r>
      <w:r w:rsidRPr="001F448A">
        <w:rPr>
          <w:color w:val="0000FF"/>
        </w:rPr>
        <w:t>="#FFF6E0"</w:t>
      </w:r>
    </w:p>
    <w:p w14:paraId="4DDFEC13"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rPr>
          <w:color w:val="0000FF"/>
        </w:rPr>
        <w:t>="50,104,0,0"</w:t>
      </w:r>
    </w:p>
    <w:p w14:paraId="227070E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rPr>
          <w:color w:val="0000FF"/>
        </w:rPr>
        <w:t>="Left"</w:t>
      </w:r>
    </w:p>
    <w:p w14:paraId="4EA89CF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rPr>
          <w:color w:val="0000FF"/>
        </w:rPr>
        <w:t>="Top"</w:t>
      </w:r>
    </w:p>
    <w:p w14:paraId="3599C4E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rPr>
          <w:color w:val="0000FF"/>
        </w:rPr>
        <w:t>="Bahnschrift"</w:t>
      </w:r>
    </w:p>
    <w:p w14:paraId="6722EB3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Target</w:t>
      </w:r>
      <w:r w:rsidRPr="001F448A">
        <w:rPr>
          <w:color w:val="0000FF"/>
        </w:rPr>
        <w:t>="{</w:t>
      </w:r>
      <w:r w:rsidRPr="001F448A">
        <w:t>Binding</w:t>
      </w:r>
      <w:r w:rsidRPr="001F448A">
        <w:rPr>
          <w:color w:val="FF0000"/>
        </w:rPr>
        <w:t xml:space="preserve"> ElementName</w:t>
      </w:r>
      <w:r w:rsidRPr="001F448A">
        <w:rPr>
          <w:color w:val="0000FF"/>
        </w:rPr>
        <w:t>=LoginTxt}"&gt;</w:t>
      </w:r>
    </w:p>
    <w:p w14:paraId="41A58F84" w14:textId="77777777" w:rsidR="001F448A" w:rsidRPr="001F448A" w:rsidRDefault="001F448A" w:rsidP="001F448A">
      <w:pPr>
        <w:pStyle w:val="Code"/>
        <w:rPr>
          <w:color w:val="000000"/>
        </w:rPr>
      </w:pPr>
      <w:r w:rsidRPr="001F448A">
        <w:rPr>
          <w:color w:val="000000"/>
        </w:rPr>
        <w:t xml:space="preserve">            _</w:t>
      </w:r>
      <w:r>
        <w:rPr>
          <w:color w:val="000000"/>
          <w:lang w:val="ru-RU"/>
        </w:rPr>
        <w:t>Логін</w:t>
      </w:r>
    </w:p>
    <w:p w14:paraId="077F9732"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Label</w:t>
      </w:r>
      <w:r w:rsidRPr="001F448A">
        <w:rPr>
          <w:color w:val="0000FF"/>
        </w:rPr>
        <w:t>&gt;</w:t>
      </w:r>
    </w:p>
    <w:p w14:paraId="44D7FD48"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TextBox</w:t>
      </w:r>
    </w:p>
    <w:p w14:paraId="2D1C7BC3"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Name</w:t>
      </w:r>
      <w:r w:rsidRPr="001F448A">
        <w:rPr>
          <w:color w:val="0000FF"/>
        </w:rPr>
        <w:t>="LoginTxt"</w:t>
      </w:r>
    </w:p>
    <w:p w14:paraId="38C4C20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MinWidth</w:t>
      </w:r>
      <w:r w:rsidRPr="001F448A">
        <w:rPr>
          <w:color w:val="0000FF"/>
        </w:rPr>
        <w:t>="250"</w:t>
      </w:r>
    </w:p>
    <w:p w14:paraId="6F55613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rPr>
          <w:color w:val="0000FF"/>
        </w:rPr>
        <w:t>="0,123,0,0"</w:t>
      </w:r>
    </w:p>
    <w:p w14:paraId="398025F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rPr>
          <w:color w:val="0000FF"/>
        </w:rPr>
        <w:t>="Center"</w:t>
      </w:r>
    </w:p>
    <w:p w14:paraId="043C852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rPr>
          <w:color w:val="0000FF"/>
        </w:rPr>
        <w:t>="Top"</w:t>
      </w:r>
    </w:p>
    <w:p w14:paraId="20CD645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Cursor</w:t>
      </w:r>
      <w:r w:rsidRPr="001F448A">
        <w:rPr>
          <w:color w:val="0000FF"/>
        </w:rPr>
        <w:t>="Hand"</w:t>
      </w:r>
    </w:p>
    <w:p w14:paraId="028F2D6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rPr>
          <w:color w:val="0000FF"/>
        </w:rPr>
        <w:t>="Bahnschrift"</w:t>
      </w:r>
    </w:p>
    <w:p w14:paraId="49CDB36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rPr>
          <w:color w:val="0000FF"/>
        </w:rPr>
        <w:t>="{</w:t>
      </w:r>
      <w:r w:rsidRPr="001F448A">
        <w:t>DynamicResource</w:t>
      </w:r>
      <w:r w:rsidRPr="001F448A">
        <w:rPr>
          <w:color w:val="FF0000"/>
        </w:rPr>
        <w:t xml:space="preserve"> ResourceKey</w:t>
      </w:r>
      <w:r w:rsidRPr="001F448A">
        <w:rPr>
          <w:color w:val="0000FF"/>
        </w:rPr>
        <w:t>=TextBoxStyle}"</w:t>
      </w:r>
      <w:r w:rsidRPr="001F448A">
        <w:rPr>
          <w:color w:val="000000"/>
        </w:rPr>
        <w:t xml:space="preserve"> </w:t>
      </w:r>
    </w:p>
    <w:p w14:paraId="7368D20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rPr>
          <w:color w:val="0000FF"/>
        </w:rPr>
        <w:t>="24"</w:t>
      </w:r>
      <w:r w:rsidRPr="001F448A">
        <w:rPr>
          <w:color w:val="000000"/>
        </w:rPr>
        <w:t xml:space="preserve"> </w:t>
      </w:r>
    </w:p>
    <w:p w14:paraId="174E7CA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Foreground</w:t>
      </w:r>
      <w:r w:rsidRPr="001F448A">
        <w:rPr>
          <w:color w:val="0000FF"/>
        </w:rPr>
        <w:t>="#404040"</w:t>
      </w:r>
    </w:p>
    <w:p w14:paraId="39112DB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Padding</w:t>
      </w:r>
      <w:r w:rsidRPr="001F448A">
        <w:rPr>
          <w:color w:val="0000FF"/>
        </w:rPr>
        <w:t>="5 4"/&gt;</w:t>
      </w:r>
    </w:p>
    <w:p w14:paraId="6312D862"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Label</w:t>
      </w:r>
    </w:p>
    <w:p w14:paraId="650415D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Foreground</w:t>
      </w:r>
      <w:r w:rsidRPr="001F448A">
        <w:rPr>
          <w:color w:val="0000FF"/>
        </w:rPr>
        <w:t>="#FFF6E0"</w:t>
      </w:r>
    </w:p>
    <w:p w14:paraId="68C5FA8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Name</w:t>
      </w:r>
      <w:r w:rsidRPr="001F448A">
        <w:rPr>
          <w:color w:val="0000FF"/>
        </w:rPr>
        <w:t>="PassTarget"</w:t>
      </w:r>
    </w:p>
    <w:p w14:paraId="0E299DD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rPr>
          <w:color w:val="0000FF"/>
        </w:rPr>
        <w:t>="50,157,0,0"</w:t>
      </w:r>
    </w:p>
    <w:p w14:paraId="6D99C1F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rPr>
          <w:color w:val="0000FF"/>
        </w:rPr>
        <w:t>="Left"</w:t>
      </w:r>
    </w:p>
    <w:p w14:paraId="3EB2C75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rPr>
          <w:color w:val="0000FF"/>
        </w:rPr>
        <w:t>="Top"</w:t>
      </w:r>
    </w:p>
    <w:p w14:paraId="6B955D3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rPr>
          <w:color w:val="0000FF"/>
        </w:rPr>
        <w:t>="Bahnschrift"</w:t>
      </w:r>
    </w:p>
    <w:p w14:paraId="5C27062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Target</w:t>
      </w:r>
      <w:r w:rsidRPr="001F448A">
        <w:rPr>
          <w:color w:val="0000FF"/>
        </w:rPr>
        <w:t>="{</w:t>
      </w:r>
      <w:r w:rsidRPr="001F448A">
        <w:t>Binding</w:t>
      </w:r>
      <w:r w:rsidRPr="001F448A">
        <w:rPr>
          <w:color w:val="FF0000"/>
        </w:rPr>
        <w:t xml:space="preserve"> ElementName</w:t>
      </w:r>
      <w:r w:rsidRPr="001F448A">
        <w:rPr>
          <w:color w:val="0000FF"/>
        </w:rPr>
        <w:t>=Pass}"&gt;</w:t>
      </w:r>
    </w:p>
    <w:p w14:paraId="60244FCC" w14:textId="77777777" w:rsidR="001F448A" w:rsidRPr="001F448A" w:rsidRDefault="001F448A" w:rsidP="001F448A">
      <w:pPr>
        <w:pStyle w:val="Code"/>
        <w:rPr>
          <w:color w:val="000000"/>
        </w:rPr>
      </w:pPr>
      <w:r w:rsidRPr="001F448A">
        <w:rPr>
          <w:color w:val="000000"/>
        </w:rPr>
        <w:t xml:space="preserve">            _</w:t>
      </w:r>
      <w:r>
        <w:rPr>
          <w:color w:val="000000"/>
          <w:lang w:val="ru-RU"/>
        </w:rPr>
        <w:t>Пароль</w:t>
      </w:r>
    </w:p>
    <w:p w14:paraId="6C163D71"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Label</w:t>
      </w:r>
      <w:r w:rsidRPr="001F448A">
        <w:rPr>
          <w:color w:val="0000FF"/>
        </w:rPr>
        <w:t>&gt;</w:t>
      </w:r>
    </w:p>
    <w:p w14:paraId="2C400D51"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PasswordBox</w:t>
      </w:r>
    </w:p>
    <w:p w14:paraId="304B9A3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Name</w:t>
      </w:r>
      <w:r w:rsidRPr="001F448A">
        <w:rPr>
          <w:color w:val="0000FF"/>
        </w:rPr>
        <w:t>="Pass"</w:t>
      </w:r>
    </w:p>
    <w:p w14:paraId="5F6910B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MinWidth</w:t>
      </w:r>
      <w:r w:rsidRPr="001F448A">
        <w:rPr>
          <w:color w:val="0000FF"/>
        </w:rPr>
        <w:t>="250"</w:t>
      </w:r>
    </w:p>
    <w:p w14:paraId="5CB4292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rPr>
          <w:color w:val="0000FF"/>
        </w:rPr>
        <w:t>="Center"</w:t>
      </w:r>
    </w:p>
    <w:p w14:paraId="069BBF1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rPr>
          <w:color w:val="0000FF"/>
        </w:rPr>
        <w:t>="Top"</w:t>
      </w:r>
    </w:p>
    <w:p w14:paraId="1FFED43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Cursor</w:t>
      </w:r>
      <w:r w:rsidRPr="001F448A">
        <w:rPr>
          <w:color w:val="0000FF"/>
        </w:rPr>
        <w:t>="Hand"</w:t>
      </w:r>
    </w:p>
    <w:p w14:paraId="0E1FE2F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IsEnabled</w:t>
      </w:r>
      <w:r w:rsidRPr="001F448A">
        <w:rPr>
          <w:color w:val="0000FF"/>
        </w:rPr>
        <w:t>="True"</w:t>
      </w:r>
    </w:p>
    <w:p w14:paraId="78525B1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rPr>
          <w:color w:val="0000FF"/>
        </w:rPr>
        <w:t>="{</w:t>
      </w:r>
      <w:r w:rsidRPr="001F448A">
        <w:t>DynamicResource</w:t>
      </w:r>
      <w:r w:rsidRPr="001F448A">
        <w:rPr>
          <w:color w:val="FF0000"/>
        </w:rPr>
        <w:t xml:space="preserve"> ResourceKey</w:t>
      </w:r>
      <w:r w:rsidRPr="001F448A">
        <w:rPr>
          <w:color w:val="0000FF"/>
        </w:rPr>
        <w:t>=PassBoxStyle}"</w:t>
      </w:r>
    </w:p>
    <w:p w14:paraId="0A7E7BBF" w14:textId="77777777" w:rsidR="001F448A" w:rsidRDefault="001F448A" w:rsidP="001F448A">
      <w:pPr>
        <w:pStyle w:val="Code"/>
        <w:rPr>
          <w:color w:val="000000"/>
          <w:lang w:val="ru-RU"/>
        </w:rPr>
      </w:pPr>
      <w:r w:rsidRPr="001F448A">
        <w:rPr>
          <w:color w:val="000000"/>
        </w:rPr>
        <w:t xml:space="preserve">           </w:t>
      </w:r>
      <w:r w:rsidRPr="001F448A">
        <w:rPr>
          <w:color w:val="FF0000"/>
        </w:rPr>
        <w:t xml:space="preserve"> </w:t>
      </w:r>
      <w:r>
        <w:rPr>
          <w:color w:val="FF0000"/>
          <w:lang w:val="ru-RU"/>
        </w:rPr>
        <w:t>ToolTip</w:t>
      </w:r>
      <w:r>
        <w:rPr>
          <w:color w:val="0000FF"/>
          <w:lang w:val="ru-RU"/>
        </w:rPr>
        <w:t>="Пароль звичайного користувача"</w:t>
      </w:r>
      <w:r>
        <w:rPr>
          <w:color w:val="000000"/>
          <w:lang w:val="ru-RU"/>
        </w:rPr>
        <w:t xml:space="preserve"> </w:t>
      </w:r>
    </w:p>
    <w:p w14:paraId="315E0CF4" w14:textId="77777777" w:rsidR="001F448A" w:rsidRDefault="001F448A" w:rsidP="001F448A">
      <w:pPr>
        <w:pStyle w:val="Code"/>
        <w:rPr>
          <w:color w:val="000000"/>
          <w:lang w:val="ru-RU"/>
        </w:rPr>
      </w:pPr>
      <w:r>
        <w:rPr>
          <w:color w:val="000000"/>
          <w:lang w:val="ru-RU"/>
        </w:rPr>
        <w:lastRenderedPageBreak/>
        <w:t xml:space="preserve">           </w:t>
      </w:r>
      <w:r>
        <w:rPr>
          <w:color w:val="FF0000"/>
          <w:lang w:val="ru-RU"/>
        </w:rPr>
        <w:t xml:space="preserve"> Margin</w:t>
      </w:r>
      <w:r>
        <w:rPr>
          <w:color w:val="0000FF"/>
          <w:lang w:val="ru-RU"/>
        </w:rPr>
        <w:t>="0,177,0,0"</w:t>
      </w:r>
      <w:r>
        <w:rPr>
          <w:color w:val="000000"/>
          <w:lang w:val="ru-RU"/>
        </w:rPr>
        <w:t xml:space="preserve"> </w:t>
      </w:r>
    </w:p>
    <w:p w14:paraId="0023B9D2" w14:textId="77777777" w:rsidR="001F448A" w:rsidRPr="001F448A" w:rsidRDefault="001F448A" w:rsidP="001F448A">
      <w:pPr>
        <w:pStyle w:val="Code"/>
        <w:rPr>
          <w:color w:val="000000"/>
        </w:rPr>
      </w:pPr>
      <w:r>
        <w:rPr>
          <w:color w:val="000000"/>
          <w:lang w:val="ru-RU"/>
        </w:rPr>
        <w:t xml:space="preserve">           </w:t>
      </w:r>
      <w:r>
        <w:rPr>
          <w:color w:val="FF0000"/>
          <w:lang w:val="ru-RU"/>
        </w:rPr>
        <w:t xml:space="preserve"> </w:t>
      </w:r>
      <w:r w:rsidRPr="001F448A">
        <w:rPr>
          <w:color w:val="FF0000"/>
        </w:rPr>
        <w:t>FontFamily</w:t>
      </w:r>
      <w:r w:rsidRPr="001F448A">
        <w:rPr>
          <w:color w:val="0000FF"/>
        </w:rPr>
        <w:t>="Bahnschrift"</w:t>
      </w:r>
      <w:r w:rsidRPr="001F448A">
        <w:rPr>
          <w:color w:val="000000"/>
        </w:rPr>
        <w:t xml:space="preserve"> </w:t>
      </w:r>
    </w:p>
    <w:p w14:paraId="759C643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Foreground</w:t>
      </w:r>
      <w:r w:rsidRPr="001F448A">
        <w:rPr>
          <w:color w:val="0000FF"/>
        </w:rPr>
        <w:t>="#404040"</w:t>
      </w:r>
    </w:p>
    <w:p w14:paraId="0BBD4AE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Padding</w:t>
      </w:r>
      <w:r w:rsidRPr="001F448A">
        <w:rPr>
          <w:color w:val="0000FF"/>
        </w:rPr>
        <w:t>="5 4"</w:t>
      </w:r>
    </w:p>
    <w:p w14:paraId="77F0501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rPr>
          <w:color w:val="0000FF"/>
        </w:rPr>
        <w:t>="24" /&gt;</w:t>
      </w:r>
    </w:p>
    <w:p w14:paraId="593E8FEC"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Button</w:t>
      </w:r>
    </w:p>
    <w:p w14:paraId="502448D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Name</w:t>
      </w:r>
      <w:r w:rsidRPr="001F448A">
        <w:rPr>
          <w:color w:val="0000FF"/>
        </w:rPr>
        <w:t>="LOGIN"</w:t>
      </w:r>
    </w:p>
    <w:p w14:paraId="1B0B66D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rPr>
          <w:color w:val="0000FF"/>
        </w:rPr>
        <w:t>="40"</w:t>
      </w:r>
    </w:p>
    <w:p w14:paraId="1F749D1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rPr>
          <w:color w:val="0000FF"/>
        </w:rPr>
        <w:t>="50,239,184,0"</w:t>
      </w:r>
    </w:p>
    <w:p w14:paraId="57BC7A63"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rPr>
          <w:color w:val="0000FF"/>
        </w:rPr>
        <w:t>="Top"</w:t>
      </w:r>
    </w:p>
    <w:p w14:paraId="74B016C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Click</w:t>
      </w:r>
      <w:r w:rsidRPr="001F448A">
        <w:rPr>
          <w:color w:val="0000FF"/>
        </w:rPr>
        <w:t>="Login_Click"</w:t>
      </w:r>
    </w:p>
    <w:p w14:paraId="2266E94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Content</w:t>
      </w:r>
      <w:r w:rsidRPr="001F448A">
        <w:rPr>
          <w:color w:val="0000FF"/>
        </w:rPr>
        <w:t>="Login"</w:t>
      </w:r>
    </w:p>
    <w:p w14:paraId="6110DF2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Cursor</w:t>
      </w:r>
      <w:r w:rsidRPr="001F448A">
        <w:rPr>
          <w:color w:val="0000FF"/>
        </w:rPr>
        <w:t>="Hand"</w:t>
      </w:r>
    </w:p>
    <w:p w14:paraId="5F4DAD23"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rPr>
          <w:color w:val="0000FF"/>
        </w:rPr>
        <w:t>="Bahnschrift"</w:t>
      </w:r>
    </w:p>
    <w:p w14:paraId="41F80CF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rPr>
          <w:color w:val="0000FF"/>
        </w:rPr>
        <w:t>="{</w:t>
      </w:r>
      <w:r w:rsidRPr="001F448A">
        <w:t>DynamicResource</w:t>
      </w:r>
      <w:r w:rsidRPr="001F448A">
        <w:rPr>
          <w:color w:val="FF0000"/>
        </w:rPr>
        <w:t xml:space="preserve"> ResourceKey</w:t>
      </w:r>
      <w:r w:rsidRPr="001F448A">
        <w:rPr>
          <w:color w:val="0000FF"/>
        </w:rPr>
        <w:t>=ButtonStyle}"</w:t>
      </w:r>
      <w:r w:rsidRPr="001F448A">
        <w:rPr>
          <w:color w:val="000000"/>
        </w:rPr>
        <w:t xml:space="preserve"> </w:t>
      </w:r>
    </w:p>
    <w:p w14:paraId="6416B6E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RenderTransformOrigin</w:t>
      </w:r>
      <w:r w:rsidRPr="001F448A">
        <w:rPr>
          <w:color w:val="0000FF"/>
        </w:rPr>
        <w:t>="0.5,1.376" /&gt;</w:t>
      </w:r>
    </w:p>
    <w:p w14:paraId="56746F59"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TextBlock</w:t>
      </w:r>
    </w:p>
    <w:p w14:paraId="4BE08D9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rPr>
          <w:color w:val="0000FF"/>
        </w:rPr>
        <w:t>="40"</w:t>
      </w:r>
    </w:p>
    <w:p w14:paraId="00A48EA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rPr>
          <w:color w:val="0000FF"/>
        </w:rPr>
        <w:t>="85,39,66,0"</w:t>
      </w:r>
    </w:p>
    <w:p w14:paraId="4402853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rPr>
          <w:color w:val="0000FF"/>
        </w:rPr>
        <w:t>="Top"</w:t>
      </w:r>
    </w:p>
    <w:p w14:paraId="2FBDB7A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rPr>
          <w:color w:val="0000FF"/>
        </w:rPr>
        <w:t>="Bahnschrift"</w:t>
      </w:r>
    </w:p>
    <w:p w14:paraId="1C3B156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FontSize</w:t>
      </w:r>
      <w:r w:rsidRPr="001F448A">
        <w:rPr>
          <w:color w:val="0000FF"/>
        </w:rPr>
        <w:t>="30"</w:t>
      </w:r>
    </w:p>
    <w:p w14:paraId="21AFD4F3"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Foreground</w:t>
      </w:r>
      <w:r w:rsidRPr="001F448A">
        <w:rPr>
          <w:color w:val="0000FF"/>
        </w:rPr>
        <w:t>="#FFF6E0"&gt;</w:t>
      </w:r>
    </w:p>
    <w:p w14:paraId="71893648" w14:textId="77777777" w:rsidR="001F448A" w:rsidRPr="001F448A" w:rsidRDefault="001F448A" w:rsidP="001F448A">
      <w:pPr>
        <w:pStyle w:val="Code"/>
        <w:rPr>
          <w:color w:val="000000"/>
        </w:rPr>
      </w:pPr>
      <w:r w:rsidRPr="001F448A">
        <w:rPr>
          <w:color w:val="000000"/>
        </w:rPr>
        <w:t xml:space="preserve">            Autorisation</w:t>
      </w:r>
    </w:p>
    <w:p w14:paraId="37F4575A"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TextBlock</w:t>
      </w:r>
      <w:r w:rsidRPr="001F448A">
        <w:rPr>
          <w:color w:val="0000FF"/>
        </w:rPr>
        <w:t>&gt;</w:t>
      </w:r>
    </w:p>
    <w:p w14:paraId="33C7E074"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Button</w:t>
      </w:r>
    </w:p>
    <w:p w14:paraId="15FA83E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Name</w:t>
      </w:r>
      <w:r w:rsidRPr="001F448A">
        <w:rPr>
          <w:color w:val="0000FF"/>
        </w:rPr>
        <w:t>="Exit"</w:t>
      </w:r>
    </w:p>
    <w:p w14:paraId="46A4075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rPr>
          <w:color w:val="0000FF"/>
        </w:rPr>
        <w:t>="20"</w:t>
      </w:r>
    </w:p>
    <w:p w14:paraId="1DBB8D0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rPr>
          <w:color w:val="0000FF"/>
        </w:rPr>
        <w:t>="280,10,10,0"</w:t>
      </w:r>
    </w:p>
    <w:p w14:paraId="3F1ECE6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rPr>
          <w:color w:val="0000FF"/>
        </w:rPr>
        <w:t>="Top"</w:t>
      </w:r>
    </w:p>
    <w:p w14:paraId="1BE1962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Click</w:t>
      </w:r>
      <w:r w:rsidRPr="001F448A">
        <w:rPr>
          <w:color w:val="0000FF"/>
        </w:rPr>
        <w:t>="Exit_Click"</w:t>
      </w:r>
    </w:p>
    <w:p w14:paraId="384ACB6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Content</w:t>
      </w:r>
      <w:r w:rsidRPr="001F448A">
        <w:rPr>
          <w:color w:val="0000FF"/>
        </w:rPr>
        <w:t>="Exit"</w:t>
      </w:r>
    </w:p>
    <w:p w14:paraId="286A422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Cursor</w:t>
      </w:r>
      <w:r w:rsidRPr="001F448A">
        <w:rPr>
          <w:color w:val="0000FF"/>
        </w:rPr>
        <w:t>="Hand"</w:t>
      </w:r>
    </w:p>
    <w:p w14:paraId="0F7999A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rPr>
          <w:color w:val="0000FF"/>
        </w:rPr>
        <w:t>="Bahnschrift"</w:t>
      </w:r>
    </w:p>
    <w:p w14:paraId="4709802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IsCancel</w:t>
      </w:r>
      <w:r w:rsidRPr="001F448A">
        <w:rPr>
          <w:color w:val="0000FF"/>
        </w:rPr>
        <w:t>="True"</w:t>
      </w:r>
    </w:p>
    <w:p w14:paraId="528721A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rPr>
          <w:color w:val="0000FF"/>
        </w:rPr>
        <w:t>="{</w:t>
      </w:r>
      <w:r w:rsidRPr="001F448A">
        <w:t>DynamicResource</w:t>
      </w:r>
      <w:r w:rsidRPr="001F448A">
        <w:rPr>
          <w:color w:val="FF0000"/>
        </w:rPr>
        <w:t xml:space="preserve"> ResourceKey</w:t>
      </w:r>
      <w:r w:rsidRPr="001F448A">
        <w:rPr>
          <w:color w:val="0000FF"/>
        </w:rPr>
        <w:t>=ExitButtonStyle}" /&gt;</w:t>
      </w:r>
    </w:p>
    <w:p w14:paraId="2521EAD1"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Button</w:t>
      </w:r>
    </w:p>
    <w:p w14:paraId="213A18C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Name</w:t>
      </w:r>
      <w:r w:rsidRPr="001F448A">
        <w:rPr>
          <w:color w:val="0000FF"/>
        </w:rPr>
        <w:t>="Register"</w:t>
      </w:r>
    </w:p>
    <w:p w14:paraId="4CD5AE1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rPr>
          <w:color w:val="0000FF"/>
        </w:rPr>
        <w:t>="40"</w:t>
      </w:r>
    </w:p>
    <w:p w14:paraId="3C845E6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rPr>
          <w:color w:val="0000FF"/>
        </w:rPr>
        <w:t>="184,239,50,0"</w:t>
      </w:r>
    </w:p>
    <w:p w14:paraId="3D2587A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rPr>
          <w:color w:val="0000FF"/>
        </w:rPr>
        <w:t>="Top"</w:t>
      </w:r>
    </w:p>
    <w:p w14:paraId="63D1F86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Click</w:t>
      </w:r>
      <w:r w:rsidRPr="001F448A">
        <w:rPr>
          <w:color w:val="0000FF"/>
        </w:rPr>
        <w:t>="Register_Click"</w:t>
      </w:r>
    </w:p>
    <w:p w14:paraId="093315A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Content</w:t>
      </w:r>
      <w:r w:rsidRPr="001F448A">
        <w:rPr>
          <w:color w:val="0000FF"/>
        </w:rPr>
        <w:t>="Registration"</w:t>
      </w:r>
    </w:p>
    <w:p w14:paraId="07D2952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Cursor</w:t>
      </w:r>
      <w:r w:rsidRPr="001F448A">
        <w:rPr>
          <w:color w:val="0000FF"/>
        </w:rPr>
        <w:t>="Hand"</w:t>
      </w:r>
    </w:p>
    <w:p w14:paraId="34B0480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rPr>
          <w:color w:val="0000FF"/>
        </w:rPr>
        <w:t>="Bahnschrift"</w:t>
      </w:r>
    </w:p>
    <w:p w14:paraId="69C7954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rPr>
          <w:color w:val="0000FF"/>
        </w:rPr>
        <w:t>="{</w:t>
      </w:r>
      <w:r w:rsidRPr="001F448A">
        <w:t>DynamicResource</w:t>
      </w:r>
      <w:r w:rsidRPr="001F448A">
        <w:rPr>
          <w:color w:val="FF0000"/>
        </w:rPr>
        <w:t xml:space="preserve"> ResourceKey</w:t>
      </w:r>
      <w:r w:rsidRPr="001F448A">
        <w:rPr>
          <w:color w:val="0000FF"/>
        </w:rPr>
        <w:t>=ButtonStyle}" /&gt;</w:t>
      </w:r>
    </w:p>
    <w:p w14:paraId="28B76844" w14:textId="77777777" w:rsidR="001F448A" w:rsidRPr="001F448A" w:rsidRDefault="001F448A" w:rsidP="001F448A">
      <w:pPr>
        <w:pStyle w:val="Code"/>
        <w:rPr>
          <w:color w:val="000000"/>
        </w:rPr>
      </w:pPr>
    </w:p>
    <w:p w14:paraId="1F27C283"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Grid</w:t>
      </w:r>
      <w:r w:rsidRPr="001F448A">
        <w:rPr>
          <w:color w:val="0000FF"/>
        </w:rPr>
        <w:t>&gt;</w:t>
      </w:r>
    </w:p>
    <w:p w14:paraId="07AB7F5D" w14:textId="29F91637" w:rsidR="001F448A" w:rsidRPr="008B2726" w:rsidRDefault="001F448A" w:rsidP="001F448A">
      <w:pPr>
        <w:pStyle w:val="Code"/>
        <w:rPr>
          <w:color w:val="000000"/>
        </w:rPr>
      </w:pPr>
      <w:r w:rsidRPr="008B2726">
        <w:rPr>
          <w:color w:val="0000FF"/>
        </w:rPr>
        <w:t>&lt;/</w:t>
      </w:r>
      <w:r w:rsidRPr="008B2726">
        <w:t>Window</w:t>
      </w:r>
      <w:r w:rsidRPr="008B2726">
        <w:rPr>
          <w:color w:val="0000FF"/>
        </w:rPr>
        <w:t>&gt;</w:t>
      </w:r>
    </w:p>
    <w:bookmarkEnd w:id="267"/>
    <w:p w14:paraId="0ED73F12" w14:textId="5941C1C4" w:rsidR="001F448A" w:rsidRDefault="001F448A" w:rsidP="001F448A">
      <w:pPr>
        <w:pStyle w:val="Caption"/>
        <w:rPr>
          <w:lang w:val="en-US"/>
        </w:rPr>
      </w:pPr>
      <w:r w:rsidRPr="001F448A">
        <w:rPr>
          <w:lang w:val="en-US"/>
        </w:rPr>
        <w:t>AuthorisationWindow</w:t>
      </w:r>
      <w:r w:rsidR="00D6663B">
        <w:rPr>
          <w:lang w:val="en-US"/>
        </w:rPr>
        <w:t>.xaml.cs</w:t>
      </w:r>
    </w:p>
    <w:p w14:paraId="44D3EFBC" w14:textId="77777777" w:rsidR="001F448A" w:rsidRPr="001F448A" w:rsidRDefault="001F448A" w:rsidP="001F448A">
      <w:pPr>
        <w:pStyle w:val="Code"/>
      </w:pPr>
      <w:r w:rsidRPr="001F448A">
        <w:rPr>
          <w:color w:val="0000FF"/>
        </w:rPr>
        <w:t>using</w:t>
      </w:r>
      <w:r w:rsidRPr="001F448A">
        <w:t xml:space="preserve"> System;</w:t>
      </w:r>
    </w:p>
    <w:p w14:paraId="11A0CFC6" w14:textId="77777777" w:rsidR="001F448A" w:rsidRPr="001F448A" w:rsidRDefault="001F448A" w:rsidP="001F448A">
      <w:pPr>
        <w:pStyle w:val="Code"/>
      </w:pPr>
      <w:r w:rsidRPr="001F448A">
        <w:rPr>
          <w:color w:val="0000FF"/>
        </w:rPr>
        <w:t>using</w:t>
      </w:r>
      <w:r w:rsidRPr="001F448A">
        <w:t xml:space="preserve"> System.Collections.Generic;</w:t>
      </w:r>
    </w:p>
    <w:p w14:paraId="614F958D" w14:textId="77777777" w:rsidR="001F448A" w:rsidRPr="001F448A" w:rsidRDefault="001F448A" w:rsidP="001F448A">
      <w:pPr>
        <w:pStyle w:val="Code"/>
      </w:pPr>
      <w:r w:rsidRPr="001F448A">
        <w:rPr>
          <w:color w:val="0000FF"/>
        </w:rPr>
        <w:t>using</w:t>
      </w:r>
      <w:r w:rsidRPr="001F448A">
        <w:t xml:space="preserve"> System.ComponentModel;</w:t>
      </w:r>
    </w:p>
    <w:p w14:paraId="45292C05" w14:textId="77777777" w:rsidR="001F448A" w:rsidRPr="001F448A" w:rsidRDefault="001F448A" w:rsidP="001F448A">
      <w:pPr>
        <w:pStyle w:val="Code"/>
      </w:pPr>
      <w:r w:rsidRPr="001F448A">
        <w:rPr>
          <w:color w:val="0000FF"/>
        </w:rPr>
        <w:t>using</w:t>
      </w:r>
      <w:r w:rsidRPr="001F448A">
        <w:t xml:space="preserve"> System.IO;</w:t>
      </w:r>
    </w:p>
    <w:p w14:paraId="578AA7F0" w14:textId="77777777" w:rsidR="001F448A" w:rsidRPr="001F448A" w:rsidRDefault="001F448A" w:rsidP="001F448A">
      <w:pPr>
        <w:pStyle w:val="Code"/>
      </w:pPr>
      <w:r w:rsidRPr="001F448A">
        <w:rPr>
          <w:color w:val="0000FF"/>
        </w:rPr>
        <w:t>using</w:t>
      </w:r>
      <w:r w:rsidRPr="001F448A">
        <w:t xml:space="preserve"> System.Text;</w:t>
      </w:r>
    </w:p>
    <w:p w14:paraId="7D598025" w14:textId="77777777" w:rsidR="001F448A" w:rsidRPr="001F448A" w:rsidRDefault="001F448A" w:rsidP="001F448A">
      <w:pPr>
        <w:pStyle w:val="Code"/>
      </w:pPr>
      <w:r w:rsidRPr="001F448A">
        <w:rPr>
          <w:color w:val="0000FF"/>
        </w:rPr>
        <w:t>using</w:t>
      </w:r>
      <w:r w:rsidRPr="001F448A">
        <w:t xml:space="preserve"> System.Threading.Tasks;</w:t>
      </w:r>
    </w:p>
    <w:p w14:paraId="6D960319" w14:textId="77777777" w:rsidR="001F448A" w:rsidRPr="001F448A" w:rsidRDefault="001F448A" w:rsidP="001F448A">
      <w:pPr>
        <w:pStyle w:val="Code"/>
      </w:pPr>
      <w:r w:rsidRPr="001F448A">
        <w:rPr>
          <w:color w:val="0000FF"/>
        </w:rPr>
        <w:t>using</w:t>
      </w:r>
      <w:r w:rsidRPr="001F448A">
        <w:t xml:space="preserve"> System.Windows;</w:t>
      </w:r>
    </w:p>
    <w:p w14:paraId="2F01D96F" w14:textId="77777777" w:rsidR="001F448A" w:rsidRPr="001F448A" w:rsidRDefault="001F448A" w:rsidP="001F448A">
      <w:pPr>
        <w:pStyle w:val="Code"/>
      </w:pPr>
      <w:r w:rsidRPr="001F448A">
        <w:rPr>
          <w:color w:val="0000FF"/>
        </w:rPr>
        <w:t>using</w:t>
      </w:r>
      <w:r w:rsidRPr="001F448A">
        <w:t xml:space="preserve"> System.Windows.Controls;</w:t>
      </w:r>
    </w:p>
    <w:p w14:paraId="74FF3AD5" w14:textId="77777777" w:rsidR="001F448A" w:rsidRPr="001F448A" w:rsidRDefault="001F448A" w:rsidP="001F448A">
      <w:pPr>
        <w:pStyle w:val="Code"/>
      </w:pPr>
      <w:r w:rsidRPr="001F448A">
        <w:rPr>
          <w:color w:val="0000FF"/>
        </w:rPr>
        <w:lastRenderedPageBreak/>
        <w:t>using</w:t>
      </w:r>
      <w:r w:rsidRPr="001F448A">
        <w:t xml:space="preserve"> System.Windows.Data;</w:t>
      </w:r>
    </w:p>
    <w:p w14:paraId="7E80F077" w14:textId="77777777" w:rsidR="001F448A" w:rsidRPr="001F448A" w:rsidRDefault="001F448A" w:rsidP="001F448A">
      <w:pPr>
        <w:pStyle w:val="Code"/>
      </w:pPr>
      <w:r w:rsidRPr="001F448A">
        <w:rPr>
          <w:color w:val="0000FF"/>
        </w:rPr>
        <w:t>using</w:t>
      </w:r>
      <w:r w:rsidRPr="001F448A">
        <w:t xml:space="preserve"> System.Windows.Documents;</w:t>
      </w:r>
    </w:p>
    <w:p w14:paraId="3396056F" w14:textId="77777777" w:rsidR="001F448A" w:rsidRPr="001F448A" w:rsidRDefault="001F448A" w:rsidP="001F448A">
      <w:pPr>
        <w:pStyle w:val="Code"/>
      </w:pPr>
      <w:r w:rsidRPr="001F448A">
        <w:rPr>
          <w:color w:val="0000FF"/>
        </w:rPr>
        <w:t>using</w:t>
      </w:r>
      <w:r w:rsidRPr="001F448A">
        <w:t xml:space="preserve"> System.Security.Cryptography;</w:t>
      </w:r>
    </w:p>
    <w:p w14:paraId="1D5B4513" w14:textId="77777777" w:rsidR="001F448A" w:rsidRPr="001F448A" w:rsidRDefault="001F448A" w:rsidP="001F448A">
      <w:pPr>
        <w:pStyle w:val="Code"/>
      </w:pPr>
      <w:r w:rsidRPr="001F448A">
        <w:rPr>
          <w:color w:val="0000FF"/>
        </w:rPr>
        <w:t>using</w:t>
      </w:r>
      <w:r w:rsidRPr="001F448A">
        <w:t xml:space="preserve"> System.Windows.Input;</w:t>
      </w:r>
    </w:p>
    <w:p w14:paraId="5175A3E5" w14:textId="77777777" w:rsidR="001F448A" w:rsidRPr="001F448A" w:rsidRDefault="001F448A" w:rsidP="001F448A">
      <w:pPr>
        <w:pStyle w:val="Code"/>
      </w:pPr>
      <w:r w:rsidRPr="001F448A">
        <w:rPr>
          <w:color w:val="0000FF"/>
        </w:rPr>
        <w:t>using</w:t>
      </w:r>
      <w:r w:rsidRPr="001F448A">
        <w:t xml:space="preserve"> System.Windows.Media;</w:t>
      </w:r>
    </w:p>
    <w:p w14:paraId="291D78A9" w14:textId="77777777" w:rsidR="001F448A" w:rsidRPr="001F448A" w:rsidRDefault="001F448A" w:rsidP="001F448A">
      <w:pPr>
        <w:pStyle w:val="Code"/>
      </w:pPr>
      <w:r w:rsidRPr="001F448A">
        <w:rPr>
          <w:color w:val="0000FF"/>
        </w:rPr>
        <w:t>using</w:t>
      </w:r>
      <w:r w:rsidRPr="001F448A">
        <w:t xml:space="preserve"> System.Windows.Media.Imaging;</w:t>
      </w:r>
    </w:p>
    <w:p w14:paraId="6AAAB785" w14:textId="77777777" w:rsidR="001F448A" w:rsidRPr="001F448A" w:rsidRDefault="001F448A" w:rsidP="001F448A">
      <w:pPr>
        <w:pStyle w:val="Code"/>
      </w:pPr>
      <w:r w:rsidRPr="001F448A">
        <w:rPr>
          <w:color w:val="0000FF"/>
        </w:rPr>
        <w:t>using</w:t>
      </w:r>
      <w:r w:rsidRPr="001F448A">
        <w:t xml:space="preserve"> GeniusStudio;</w:t>
      </w:r>
    </w:p>
    <w:p w14:paraId="324F5823" w14:textId="77777777" w:rsidR="001F448A" w:rsidRPr="001F448A" w:rsidRDefault="001F448A" w:rsidP="001F448A">
      <w:pPr>
        <w:pStyle w:val="Code"/>
      </w:pPr>
      <w:r w:rsidRPr="001F448A">
        <w:rPr>
          <w:color w:val="0000FF"/>
        </w:rPr>
        <w:t>using</w:t>
      </w:r>
      <w:r w:rsidRPr="001F448A">
        <w:t xml:space="preserve"> GeniusStudio.Windows;</w:t>
      </w:r>
    </w:p>
    <w:p w14:paraId="28F502FE" w14:textId="77777777" w:rsidR="001F448A" w:rsidRPr="001F448A" w:rsidRDefault="001F448A" w:rsidP="001F448A">
      <w:pPr>
        <w:pStyle w:val="Code"/>
      </w:pPr>
    </w:p>
    <w:p w14:paraId="5A80A0AA" w14:textId="77777777" w:rsidR="001F448A" w:rsidRPr="001F448A" w:rsidRDefault="001F448A" w:rsidP="001F448A">
      <w:pPr>
        <w:pStyle w:val="Code"/>
      </w:pPr>
      <w:r w:rsidRPr="001F448A">
        <w:rPr>
          <w:color w:val="0000FF"/>
        </w:rPr>
        <w:t>namespace</w:t>
      </w:r>
      <w:r w:rsidRPr="001F448A">
        <w:t xml:space="preserve"> GeniusStudio</w:t>
      </w:r>
    </w:p>
    <w:p w14:paraId="13A08429" w14:textId="77777777" w:rsidR="001F448A" w:rsidRPr="001F448A" w:rsidRDefault="001F448A" w:rsidP="001F448A">
      <w:pPr>
        <w:pStyle w:val="Code"/>
      </w:pPr>
      <w:r w:rsidRPr="001F448A">
        <w:t>{</w:t>
      </w:r>
    </w:p>
    <w:p w14:paraId="0FFAC9AD" w14:textId="77777777" w:rsidR="001F448A" w:rsidRPr="001F448A" w:rsidRDefault="001F448A" w:rsidP="001F448A">
      <w:pPr>
        <w:pStyle w:val="Code"/>
      </w:pPr>
      <w:r w:rsidRPr="001F448A">
        <w:t xml:space="preserve">    </w:t>
      </w:r>
      <w:r w:rsidRPr="001F448A">
        <w:rPr>
          <w:color w:val="808080"/>
        </w:rPr>
        <w:t>///</w:t>
      </w:r>
      <w:r w:rsidRPr="001F448A">
        <w:rPr>
          <w:color w:val="008000"/>
        </w:rPr>
        <w:t xml:space="preserve"> </w:t>
      </w:r>
      <w:r w:rsidRPr="001F448A">
        <w:rPr>
          <w:color w:val="808080"/>
        </w:rPr>
        <w:t>&lt;summary&gt;</w:t>
      </w:r>
    </w:p>
    <w:p w14:paraId="2317AED7" w14:textId="77777777" w:rsidR="001F448A" w:rsidRPr="001F448A" w:rsidRDefault="001F448A" w:rsidP="001F448A">
      <w:pPr>
        <w:pStyle w:val="Code"/>
      </w:pPr>
      <w:r w:rsidRPr="001F448A">
        <w:t xml:space="preserve">    </w:t>
      </w:r>
      <w:r w:rsidRPr="001F448A">
        <w:rPr>
          <w:color w:val="808080"/>
        </w:rPr>
        <w:t>///</w:t>
      </w:r>
      <w:r w:rsidRPr="001F448A">
        <w:rPr>
          <w:color w:val="008000"/>
        </w:rPr>
        <w:t xml:space="preserve"> </w:t>
      </w:r>
      <w:r>
        <w:rPr>
          <w:color w:val="008000"/>
          <w:lang w:val="ru-RU"/>
        </w:rPr>
        <w:t>Логика</w:t>
      </w:r>
      <w:r w:rsidRPr="001F448A">
        <w:rPr>
          <w:color w:val="008000"/>
        </w:rPr>
        <w:t xml:space="preserve"> </w:t>
      </w:r>
      <w:r>
        <w:rPr>
          <w:color w:val="008000"/>
          <w:lang w:val="ru-RU"/>
        </w:rPr>
        <w:t>взаимодействия</w:t>
      </w:r>
      <w:r w:rsidRPr="001F448A">
        <w:rPr>
          <w:color w:val="008000"/>
        </w:rPr>
        <w:t xml:space="preserve"> </w:t>
      </w:r>
      <w:r>
        <w:rPr>
          <w:color w:val="008000"/>
          <w:lang w:val="ru-RU"/>
        </w:rPr>
        <w:t>для</w:t>
      </w:r>
      <w:r w:rsidRPr="001F448A">
        <w:rPr>
          <w:color w:val="008000"/>
        </w:rPr>
        <w:t xml:space="preserve"> WinLog.xaml</w:t>
      </w:r>
    </w:p>
    <w:p w14:paraId="5E9B4266" w14:textId="77777777" w:rsidR="001F448A" w:rsidRPr="001F448A" w:rsidRDefault="001F448A" w:rsidP="001F448A">
      <w:pPr>
        <w:pStyle w:val="Code"/>
      </w:pPr>
      <w:r w:rsidRPr="001F448A">
        <w:t xml:space="preserve">    </w:t>
      </w:r>
      <w:r w:rsidRPr="001F448A">
        <w:rPr>
          <w:color w:val="808080"/>
        </w:rPr>
        <w:t>///</w:t>
      </w:r>
      <w:r w:rsidRPr="001F448A">
        <w:rPr>
          <w:color w:val="008000"/>
        </w:rPr>
        <w:t xml:space="preserve"> </w:t>
      </w:r>
      <w:r w:rsidRPr="001F448A">
        <w:rPr>
          <w:color w:val="808080"/>
        </w:rPr>
        <w:t>&lt;/summary&gt;</w:t>
      </w:r>
    </w:p>
    <w:p w14:paraId="054F2A29" w14:textId="77777777" w:rsidR="001F448A" w:rsidRPr="001F448A" w:rsidRDefault="001F448A" w:rsidP="001F448A">
      <w:pPr>
        <w:pStyle w:val="Code"/>
      </w:pPr>
      <w:r w:rsidRPr="001F448A">
        <w:t xml:space="preserve">    </w:t>
      </w:r>
      <w:r w:rsidRPr="001F448A">
        <w:rPr>
          <w:color w:val="0000FF"/>
        </w:rPr>
        <w:t>public</w:t>
      </w:r>
      <w:r w:rsidRPr="001F448A">
        <w:t xml:space="preserve"> </w:t>
      </w:r>
      <w:r w:rsidRPr="001F448A">
        <w:rPr>
          <w:color w:val="0000FF"/>
        </w:rPr>
        <w:t>partial</w:t>
      </w:r>
      <w:r w:rsidRPr="001F448A">
        <w:t xml:space="preserve"> </w:t>
      </w:r>
      <w:r w:rsidRPr="001F448A">
        <w:rPr>
          <w:color w:val="0000FF"/>
        </w:rPr>
        <w:t>class</w:t>
      </w:r>
      <w:r w:rsidRPr="001F448A">
        <w:t xml:space="preserve"> </w:t>
      </w:r>
      <w:r w:rsidRPr="001F448A">
        <w:rPr>
          <w:color w:val="2B91AF"/>
        </w:rPr>
        <w:t>WinLog</w:t>
      </w:r>
      <w:r w:rsidRPr="001F448A">
        <w:t xml:space="preserve"> : Window</w:t>
      </w:r>
    </w:p>
    <w:p w14:paraId="491117F9" w14:textId="77777777" w:rsidR="001F448A" w:rsidRPr="001F448A" w:rsidRDefault="001F448A" w:rsidP="001F448A">
      <w:pPr>
        <w:pStyle w:val="Code"/>
      </w:pPr>
      <w:r w:rsidRPr="001F448A">
        <w:t xml:space="preserve">    {</w:t>
      </w:r>
    </w:p>
    <w:p w14:paraId="2FD18453" w14:textId="77777777" w:rsidR="001F448A" w:rsidRPr="001F448A" w:rsidRDefault="001F448A" w:rsidP="001F448A">
      <w:pPr>
        <w:pStyle w:val="Code"/>
      </w:pPr>
    </w:p>
    <w:p w14:paraId="13CE27F7" w14:textId="77777777" w:rsidR="001F448A" w:rsidRPr="001F448A" w:rsidRDefault="001F448A" w:rsidP="001F448A">
      <w:pPr>
        <w:pStyle w:val="Code"/>
      </w:pPr>
      <w:r w:rsidRPr="001F448A">
        <w:t xml:space="preserve">        </w:t>
      </w:r>
      <w:r w:rsidRPr="001F448A">
        <w:rPr>
          <w:color w:val="0000FF"/>
        </w:rPr>
        <w:t>static</w:t>
      </w:r>
      <w:r w:rsidRPr="001F448A">
        <w:t xml:space="preserve"> String data = </w:t>
      </w:r>
      <w:r w:rsidRPr="001F448A">
        <w:rPr>
          <w:color w:val="800000"/>
        </w:rPr>
        <w:t>@"Data\"</w:t>
      </w:r>
      <w:r w:rsidRPr="001F448A">
        <w:t>;</w:t>
      </w:r>
    </w:p>
    <w:p w14:paraId="66DFF0F7" w14:textId="77777777" w:rsidR="001F448A" w:rsidRPr="001F448A" w:rsidRDefault="001F448A" w:rsidP="001F448A">
      <w:pPr>
        <w:pStyle w:val="Code"/>
      </w:pPr>
      <w:r w:rsidRPr="001F448A">
        <w:t xml:space="preserve">        </w:t>
      </w:r>
      <w:r w:rsidRPr="001F448A">
        <w:rPr>
          <w:color w:val="0000FF"/>
        </w:rPr>
        <w:t>static</w:t>
      </w:r>
      <w:r w:rsidRPr="001F448A">
        <w:t xml:space="preserve"> String login = </w:t>
      </w:r>
      <w:r w:rsidRPr="001F448A">
        <w:rPr>
          <w:color w:val="A31515"/>
        </w:rPr>
        <w:t>"Login.txt"</w:t>
      </w:r>
      <w:r w:rsidRPr="001F448A">
        <w:t>;</w:t>
      </w:r>
    </w:p>
    <w:p w14:paraId="382C2373" w14:textId="77777777" w:rsidR="001F448A" w:rsidRPr="001F448A" w:rsidRDefault="001F448A" w:rsidP="001F448A">
      <w:pPr>
        <w:pStyle w:val="Code"/>
      </w:pPr>
    </w:p>
    <w:p w14:paraId="1058C5F3" w14:textId="77777777" w:rsidR="001F448A" w:rsidRPr="001F448A" w:rsidRDefault="001F448A" w:rsidP="001F448A">
      <w:pPr>
        <w:pStyle w:val="Code"/>
      </w:pPr>
      <w:r w:rsidRPr="001F448A">
        <w:t xml:space="preserve">        </w:t>
      </w:r>
      <w:r w:rsidRPr="001F448A">
        <w:rPr>
          <w:color w:val="0000FF"/>
        </w:rPr>
        <w:t>public</w:t>
      </w:r>
      <w:r w:rsidRPr="001F448A">
        <w:t xml:space="preserve"> </w:t>
      </w:r>
      <w:r w:rsidRPr="001F448A">
        <w:rPr>
          <w:color w:val="2B91AF"/>
        </w:rPr>
        <w:t>WinLog</w:t>
      </w:r>
      <w:r w:rsidRPr="001F448A">
        <w:t>()</w:t>
      </w:r>
    </w:p>
    <w:p w14:paraId="38AEC695" w14:textId="77777777" w:rsidR="001F448A" w:rsidRPr="001F448A" w:rsidRDefault="001F448A" w:rsidP="001F448A">
      <w:pPr>
        <w:pStyle w:val="Code"/>
      </w:pPr>
      <w:r w:rsidRPr="001F448A">
        <w:t xml:space="preserve">        {</w:t>
      </w:r>
    </w:p>
    <w:p w14:paraId="24050AA9" w14:textId="77777777" w:rsidR="001F448A" w:rsidRPr="001F448A" w:rsidRDefault="001F448A" w:rsidP="001F448A">
      <w:pPr>
        <w:pStyle w:val="Code"/>
      </w:pPr>
      <w:r w:rsidRPr="001F448A">
        <w:t xml:space="preserve">            InitializeComponent();</w:t>
      </w:r>
    </w:p>
    <w:p w14:paraId="7076C8A3" w14:textId="77777777" w:rsidR="001F448A" w:rsidRPr="001F448A" w:rsidRDefault="001F448A" w:rsidP="001F448A">
      <w:pPr>
        <w:pStyle w:val="Code"/>
      </w:pPr>
      <w:r w:rsidRPr="001F448A">
        <w:t xml:space="preserve">        }</w:t>
      </w:r>
    </w:p>
    <w:p w14:paraId="17FC0DDA" w14:textId="77777777" w:rsidR="001F448A" w:rsidRPr="001F448A" w:rsidRDefault="001F448A" w:rsidP="001F448A">
      <w:pPr>
        <w:pStyle w:val="Code"/>
      </w:pPr>
    </w:p>
    <w:p w14:paraId="3BAC28C1"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Login_Click(</w:t>
      </w:r>
      <w:r w:rsidRPr="001F448A">
        <w:rPr>
          <w:color w:val="0000FF"/>
        </w:rPr>
        <w:t>object</w:t>
      </w:r>
      <w:r w:rsidRPr="001F448A">
        <w:t xml:space="preserve"> sender, RoutedEventArgs e)</w:t>
      </w:r>
    </w:p>
    <w:p w14:paraId="56A455AB" w14:textId="77777777" w:rsidR="001F448A" w:rsidRPr="001F448A" w:rsidRDefault="001F448A" w:rsidP="001F448A">
      <w:pPr>
        <w:pStyle w:val="Code"/>
      </w:pPr>
      <w:r w:rsidRPr="001F448A">
        <w:t xml:space="preserve">        {</w:t>
      </w:r>
    </w:p>
    <w:p w14:paraId="79776DFD" w14:textId="77777777" w:rsidR="001F448A" w:rsidRPr="001F448A" w:rsidRDefault="001F448A" w:rsidP="001F448A">
      <w:pPr>
        <w:pStyle w:val="Code"/>
      </w:pPr>
      <w:r w:rsidRPr="001F448A">
        <w:t xml:space="preserve">            String loginTxtBox = LoginTxt.Text;</w:t>
      </w:r>
    </w:p>
    <w:p w14:paraId="75C38030" w14:textId="77777777" w:rsidR="001F448A" w:rsidRPr="001F448A" w:rsidRDefault="001F448A" w:rsidP="001F448A">
      <w:pPr>
        <w:pStyle w:val="Code"/>
      </w:pPr>
      <w:r w:rsidRPr="001F448A">
        <w:t xml:space="preserve">            String passwordPassBox = Pass.Password;</w:t>
      </w:r>
    </w:p>
    <w:p w14:paraId="6819A640" w14:textId="77777777" w:rsidR="001F448A" w:rsidRPr="001F448A" w:rsidRDefault="001F448A" w:rsidP="001F448A">
      <w:pPr>
        <w:pStyle w:val="Code"/>
      </w:pPr>
    </w:p>
    <w:p w14:paraId="3B0BC5FC" w14:textId="77777777" w:rsidR="001F448A" w:rsidRPr="001F448A" w:rsidRDefault="001F448A" w:rsidP="001F448A">
      <w:pPr>
        <w:pStyle w:val="Code"/>
      </w:pPr>
      <w:r w:rsidRPr="001F448A">
        <w:t xml:space="preserve">            </w:t>
      </w:r>
      <w:r w:rsidRPr="001F448A">
        <w:rPr>
          <w:color w:val="0000FF"/>
        </w:rPr>
        <w:t>string</w:t>
      </w:r>
      <w:r w:rsidRPr="001F448A">
        <w:t xml:space="preserve"> filePath = Path.Combine(data, login);</w:t>
      </w:r>
    </w:p>
    <w:p w14:paraId="4DB71B21" w14:textId="77777777" w:rsidR="001F448A" w:rsidRPr="001F448A" w:rsidRDefault="001F448A" w:rsidP="001F448A">
      <w:pPr>
        <w:pStyle w:val="Code"/>
      </w:pPr>
    </w:p>
    <w:p w14:paraId="04989EE1" w14:textId="77777777" w:rsidR="001F448A" w:rsidRPr="001F448A" w:rsidRDefault="001F448A" w:rsidP="001F448A">
      <w:pPr>
        <w:pStyle w:val="Code"/>
      </w:pPr>
      <w:r w:rsidRPr="001F448A">
        <w:t xml:space="preserve">            </w:t>
      </w:r>
      <w:r w:rsidRPr="001F448A">
        <w:rPr>
          <w:color w:val="0000FF"/>
        </w:rPr>
        <w:t>try</w:t>
      </w:r>
    </w:p>
    <w:p w14:paraId="6E13C1B4" w14:textId="77777777" w:rsidR="001F448A" w:rsidRPr="001F448A" w:rsidRDefault="001F448A" w:rsidP="001F448A">
      <w:pPr>
        <w:pStyle w:val="Code"/>
      </w:pPr>
      <w:r w:rsidRPr="001F448A">
        <w:t xml:space="preserve">            {</w:t>
      </w:r>
    </w:p>
    <w:p w14:paraId="06FAF76D" w14:textId="77777777" w:rsidR="001F448A" w:rsidRPr="001F448A" w:rsidRDefault="001F448A" w:rsidP="001F448A">
      <w:pPr>
        <w:pStyle w:val="Code"/>
      </w:pPr>
      <w:r w:rsidRPr="001F448A">
        <w:t xml:space="preserve">                String[] lines = File.ReadAllLines(filePath);</w:t>
      </w:r>
    </w:p>
    <w:p w14:paraId="64F2CCC3" w14:textId="77777777" w:rsidR="001F448A" w:rsidRPr="001F448A" w:rsidRDefault="001F448A" w:rsidP="001F448A">
      <w:pPr>
        <w:pStyle w:val="Code"/>
      </w:pPr>
    </w:p>
    <w:p w14:paraId="51A64F92" w14:textId="77777777" w:rsidR="001F448A" w:rsidRPr="001F448A" w:rsidRDefault="001F448A" w:rsidP="001F448A">
      <w:pPr>
        <w:pStyle w:val="Code"/>
      </w:pPr>
      <w:r w:rsidRPr="001F448A">
        <w:t xml:space="preserve">                </w:t>
      </w:r>
      <w:r w:rsidRPr="001F448A">
        <w:rPr>
          <w:color w:val="0000FF"/>
        </w:rPr>
        <w:t>bool</w:t>
      </w:r>
      <w:r w:rsidRPr="001F448A">
        <w:t xml:space="preserve"> loginSuccessful = </w:t>
      </w:r>
      <w:r w:rsidRPr="001F448A">
        <w:rPr>
          <w:color w:val="0000FF"/>
        </w:rPr>
        <w:t>false</w:t>
      </w:r>
      <w:r w:rsidRPr="001F448A">
        <w:t>;</w:t>
      </w:r>
    </w:p>
    <w:p w14:paraId="7447821B" w14:textId="77777777" w:rsidR="001F448A" w:rsidRPr="001F448A" w:rsidRDefault="001F448A" w:rsidP="001F448A">
      <w:pPr>
        <w:pStyle w:val="Code"/>
      </w:pPr>
    </w:p>
    <w:p w14:paraId="76573F7D" w14:textId="77777777" w:rsidR="001F448A" w:rsidRPr="001F448A" w:rsidRDefault="001F448A" w:rsidP="001F448A">
      <w:pPr>
        <w:pStyle w:val="Code"/>
      </w:pPr>
      <w:r w:rsidRPr="001F448A">
        <w:t xml:space="preserve">                </w:t>
      </w:r>
      <w:r w:rsidRPr="001F448A">
        <w:rPr>
          <w:color w:val="0000FF"/>
        </w:rPr>
        <w:t>foreach</w:t>
      </w:r>
      <w:r w:rsidRPr="001F448A">
        <w:t xml:space="preserve"> (</w:t>
      </w:r>
      <w:r w:rsidRPr="001F448A">
        <w:rPr>
          <w:color w:val="0000FF"/>
        </w:rPr>
        <w:t>string</w:t>
      </w:r>
      <w:r w:rsidRPr="001F448A">
        <w:t xml:space="preserve"> line </w:t>
      </w:r>
      <w:r w:rsidRPr="001F448A">
        <w:rPr>
          <w:color w:val="0000FF"/>
        </w:rPr>
        <w:t>in</w:t>
      </w:r>
      <w:r w:rsidRPr="001F448A">
        <w:t xml:space="preserve"> lines)</w:t>
      </w:r>
    </w:p>
    <w:p w14:paraId="0C2B9E04" w14:textId="77777777" w:rsidR="001F448A" w:rsidRPr="001F448A" w:rsidRDefault="001F448A" w:rsidP="001F448A">
      <w:pPr>
        <w:pStyle w:val="Code"/>
      </w:pPr>
      <w:r w:rsidRPr="001F448A">
        <w:t xml:space="preserve">                {</w:t>
      </w:r>
    </w:p>
    <w:p w14:paraId="0059BFD2" w14:textId="77777777" w:rsidR="001F448A" w:rsidRPr="001F448A" w:rsidRDefault="001F448A" w:rsidP="001F448A">
      <w:pPr>
        <w:pStyle w:val="Code"/>
      </w:pPr>
      <w:r w:rsidRPr="001F448A">
        <w:t xml:space="preserve">                    </w:t>
      </w:r>
      <w:r w:rsidRPr="001F448A">
        <w:rPr>
          <w:color w:val="0000FF"/>
        </w:rPr>
        <w:t>string</w:t>
      </w:r>
      <w:r w:rsidRPr="001F448A">
        <w:t>[] elements = line.Split(</w:t>
      </w:r>
      <w:r w:rsidRPr="001F448A">
        <w:rPr>
          <w:color w:val="A31515"/>
        </w:rPr>
        <w:t>','</w:t>
      </w:r>
      <w:r w:rsidRPr="001F448A">
        <w:t>);</w:t>
      </w:r>
    </w:p>
    <w:p w14:paraId="0E208FE4" w14:textId="77777777" w:rsidR="001F448A" w:rsidRPr="001F448A" w:rsidRDefault="001F448A" w:rsidP="001F448A">
      <w:pPr>
        <w:pStyle w:val="Code"/>
      </w:pPr>
    </w:p>
    <w:p w14:paraId="123CE4F1" w14:textId="77777777" w:rsidR="001F448A" w:rsidRPr="001F448A" w:rsidRDefault="001F448A" w:rsidP="001F448A">
      <w:pPr>
        <w:pStyle w:val="Code"/>
      </w:pPr>
      <w:r w:rsidRPr="001F448A">
        <w:t xml:space="preserve">                    </w:t>
      </w:r>
      <w:r w:rsidRPr="001F448A">
        <w:rPr>
          <w:color w:val="0000FF"/>
        </w:rPr>
        <w:t>if</w:t>
      </w:r>
      <w:r w:rsidRPr="001F448A">
        <w:t xml:space="preserve"> (elements.Length &gt;= 3 &amp;&amp; elements[0] == loginTxtBox &amp;&amp; elements[1] == passwordPassBox)</w:t>
      </w:r>
    </w:p>
    <w:p w14:paraId="45279B7E" w14:textId="77777777" w:rsidR="001F448A" w:rsidRPr="001F448A" w:rsidRDefault="001F448A" w:rsidP="001F448A">
      <w:pPr>
        <w:pStyle w:val="Code"/>
      </w:pPr>
      <w:r w:rsidRPr="001F448A">
        <w:t xml:space="preserve">                    {</w:t>
      </w:r>
    </w:p>
    <w:p w14:paraId="1B8507AD" w14:textId="77777777" w:rsidR="001F448A" w:rsidRPr="001F448A" w:rsidRDefault="001F448A" w:rsidP="001F448A">
      <w:pPr>
        <w:pStyle w:val="Code"/>
      </w:pPr>
      <w:r w:rsidRPr="001F448A">
        <w:t xml:space="preserve">                        </w:t>
      </w:r>
      <w:r w:rsidRPr="001F448A">
        <w:rPr>
          <w:color w:val="0000FF"/>
        </w:rPr>
        <w:t>string</w:t>
      </w:r>
      <w:r w:rsidRPr="001F448A">
        <w:t xml:space="preserve"> adminLevel = elements[2];</w:t>
      </w:r>
    </w:p>
    <w:p w14:paraId="598427CD" w14:textId="77777777" w:rsidR="001F448A" w:rsidRPr="001F448A" w:rsidRDefault="001F448A" w:rsidP="001F448A">
      <w:pPr>
        <w:pStyle w:val="Code"/>
      </w:pPr>
    </w:p>
    <w:p w14:paraId="3DF7C6E7" w14:textId="77777777" w:rsidR="001F448A" w:rsidRPr="001F448A" w:rsidRDefault="001F448A" w:rsidP="001F448A">
      <w:pPr>
        <w:pStyle w:val="Code"/>
      </w:pPr>
      <w:r w:rsidRPr="001F448A">
        <w:t xml:space="preserve">                        </w:t>
      </w:r>
      <w:r w:rsidRPr="001F448A">
        <w:rPr>
          <w:color w:val="0000FF"/>
        </w:rPr>
        <w:t>if</w:t>
      </w:r>
      <w:r w:rsidRPr="001F448A">
        <w:t xml:space="preserve"> (adminLevel == </w:t>
      </w:r>
      <w:r w:rsidRPr="001F448A">
        <w:rPr>
          <w:color w:val="A31515"/>
        </w:rPr>
        <w:t>"1"</w:t>
      </w:r>
      <w:r w:rsidRPr="001F448A">
        <w:t>)</w:t>
      </w:r>
    </w:p>
    <w:p w14:paraId="6596672E" w14:textId="77777777" w:rsidR="001F448A" w:rsidRPr="001F448A" w:rsidRDefault="001F448A" w:rsidP="001F448A">
      <w:pPr>
        <w:pStyle w:val="Code"/>
      </w:pPr>
      <w:r w:rsidRPr="001F448A">
        <w:t xml:space="preserve">                        {</w:t>
      </w:r>
    </w:p>
    <w:p w14:paraId="560132B1" w14:textId="77777777" w:rsidR="001F448A" w:rsidRPr="001F448A" w:rsidRDefault="001F448A" w:rsidP="001F448A">
      <w:pPr>
        <w:pStyle w:val="Code"/>
      </w:pPr>
      <w:r w:rsidRPr="001F448A">
        <w:t xml:space="preserve">                            MainWindow newWindow = </w:t>
      </w:r>
      <w:r w:rsidRPr="001F448A">
        <w:rPr>
          <w:color w:val="0000FF"/>
        </w:rPr>
        <w:t>new</w:t>
      </w:r>
      <w:r w:rsidRPr="001F448A">
        <w:t xml:space="preserve"> MainWindow(adminLevel);</w:t>
      </w:r>
    </w:p>
    <w:p w14:paraId="0702881F" w14:textId="77777777" w:rsidR="001F448A" w:rsidRPr="001F448A" w:rsidRDefault="001F448A" w:rsidP="001F448A">
      <w:pPr>
        <w:pStyle w:val="Code"/>
      </w:pPr>
      <w:r w:rsidRPr="001F448A">
        <w:t xml:space="preserve">                            newWindow.Show();</w:t>
      </w:r>
    </w:p>
    <w:p w14:paraId="072CBC3F" w14:textId="77777777" w:rsidR="001F448A" w:rsidRPr="001F448A" w:rsidRDefault="001F448A" w:rsidP="001F448A">
      <w:pPr>
        <w:pStyle w:val="Code"/>
      </w:pPr>
      <w:r w:rsidRPr="001F448A">
        <w:t xml:space="preserve">                            </w:t>
      </w:r>
      <w:r w:rsidRPr="001F448A">
        <w:rPr>
          <w:color w:val="0000FF"/>
        </w:rPr>
        <w:t>this</w:t>
      </w:r>
      <w:r w:rsidRPr="001F448A">
        <w:t>.Close();</w:t>
      </w:r>
    </w:p>
    <w:p w14:paraId="5A3E6C17" w14:textId="77777777" w:rsidR="001F448A" w:rsidRPr="001F448A" w:rsidRDefault="001F448A" w:rsidP="001F448A">
      <w:pPr>
        <w:pStyle w:val="Code"/>
      </w:pPr>
      <w:r w:rsidRPr="001F448A">
        <w:t xml:space="preserve">                        }</w:t>
      </w:r>
    </w:p>
    <w:p w14:paraId="27C598D5" w14:textId="77777777" w:rsidR="001F448A" w:rsidRPr="001F448A" w:rsidRDefault="001F448A" w:rsidP="001F448A">
      <w:pPr>
        <w:pStyle w:val="Code"/>
      </w:pPr>
      <w:r w:rsidRPr="001F448A">
        <w:t xml:space="preserve">                        </w:t>
      </w:r>
      <w:r w:rsidRPr="001F448A">
        <w:rPr>
          <w:color w:val="0000FF"/>
        </w:rPr>
        <w:t>else</w:t>
      </w:r>
      <w:r w:rsidRPr="001F448A">
        <w:t xml:space="preserve"> </w:t>
      </w:r>
      <w:r w:rsidRPr="001F448A">
        <w:rPr>
          <w:color w:val="0000FF"/>
        </w:rPr>
        <w:t>if</w:t>
      </w:r>
      <w:r w:rsidRPr="001F448A">
        <w:t xml:space="preserve"> (adminLevel == </w:t>
      </w:r>
      <w:r w:rsidRPr="001F448A">
        <w:rPr>
          <w:color w:val="A31515"/>
        </w:rPr>
        <w:t>"0"</w:t>
      </w:r>
      <w:r w:rsidRPr="001F448A">
        <w:t>)</w:t>
      </w:r>
    </w:p>
    <w:p w14:paraId="6284DB20" w14:textId="77777777" w:rsidR="001F448A" w:rsidRPr="001F448A" w:rsidRDefault="001F448A" w:rsidP="001F448A">
      <w:pPr>
        <w:pStyle w:val="Code"/>
      </w:pPr>
      <w:r w:rsidRPr="001F448A">
        <w:t xml:space="preserve">                        {</w:t>
      </w:r>
    </w:p>
    <w:p w14:paraId="1DD739DC" w14:textId="77777777" w:rsidR="001F448A" w:rsidRPr="001F448A" w:rsidRDefault="001F448A" w:rsidP="001F448A">
      <w:pPr>
        <w:pStyle w:val="Code"/>
      </w:pPr>
      <w:r w:rsidRPr="001F448A">
        <w:t xml:space="preserve">                            MainWindow newWindow = </w:t>
      </w:r>
      <w:r w:rsidRPr="001F448A">
        <w:rPr>
          <w:color w:val="0000FF"/>
        </w:rPr>
        <w:t>new</w:t>
      </w:r>
      <w:r w:rsidRPr="001F448A">
        <w:t xml:space="preserve"> MainWindow(adminLevel);</w:t>
      </w:r>
    </w:p>
    <w:p w14:paraId="64D38197" w14:textId="77777777" w:rsidR="001F448A" w:rsidRPr="001F448A" w:rsidRDefault="001F448A" w:rsidP="001F448A">
      <w:pPr>
        <w:pStyle w:val="Code"/>
      </w:pPr>
      <w:r w:rsidRPr="001F448A">
        <w:t xml:space="preserve">                            newWindow.Show();</w:t>
      </w:r>
    </w:p>
    <w:p w14:paraId="211F6170" w14:textId="77777777" w:rsidR="001F448A" w:rsidRPr="001F448A" w:rsidRDefault="001F448A" w:rsidP="001F448A">
      <w:pPr>
        <w:pStyle w:val="Code"/>
      </w:pPr>
      <w:r w:rsidRPr="001F448A">
        <w:t xml:space="preserve">                            </w:t>
      </w:r>
      <w:r w:rsidRPr="001F448A">
        <w:rPr>
          <w:color w:val="0000FF"/>
        </w:rPr>
        <w:t>this</w:t>
      </w:r>
      <w:r w:rsidRPr="001F448A">
        <w:t>.Close();</w:t>
      </w:r>
    </w:p>
    <w:p w14:paraId="4BE9C886" w14:textId="77777777" w:rsidR="001F448A" w:rsidRPr="001F448A" w:rsidRDefault="001F448A" w:rsidP="001F448A">
      <w:pPr>
        <w:pStyle w:val="Code"/>
      </w:pPr>
      <w:r w:rsidRPr="001F448A">
        <w:t xml:space="preserve">                        }</w:t>
      </w:r>
    </w:p>
    <w:p w14:paraId="62BE976B" w14:textId="77777777" w:rsidR="001F448A" w:rsidRPr="001F448A" w:rsidRDefault="001F448A" w:rsidP="001F448A">
      <w:pPr>
        <w:pStyle w:val="Code"/>
      </w:pPr>
    </w:p>
    <w:p w14:paraId="44C3BC70" w14:textId="77777777" w:rsidR="001F448A" w:rsidRPr="001F448A" w:rsidRDefault="001F448A" w:rsidP="001F448A">
      <w:pPr>
        <w:pStyle w:val="Code"/>
      </w:pPr>
      <w:r w:rsidRPr="001F448A">
        <w:t xml:space="preserve">                        loginSuccessful = </w:t>
      </w:r>
      <w:r w:rsidRPr="001F448A">
        <w:rPr>
          <w:color w:val="0000FF"/>
        </w:rPr>
        <w:t>true</w:t>
      </w:r>
      <w:r w:rsidRPr="001F448A">
        <w:t>;</w:t>
      </w:r>
    </w:p>
    <w:p w14:paraId="2420E2FD" w14:textId="77777777" w:rsidR="001F448A" w:rsidRPr="001F448A" w:rsidRDefault="001F448A" w:rsidP="001F448A">
      <w:pPr>
        <w:pStyle w:val="Code"/>
      </w:pPr>
      <w:r w:rsidRPr="001F448A">
        <w:t xml:space="preserve">                        </w:t>
      </w:r>
      <w:r w:rsidRPr="001F448A">
        <w:rPr>
          <w:color w:val="0000FF"/>
        </w:rPr>
        <w:t>break</w:t>
      </w:r>
      <w:r w:rsidRPr="001F448A">
        <w:t>;</w:t>
      </w:r>
    </w:p>
    <w:p w14:paraId="1CB0D6A2" w14:textId="77777777" w:rsidR="001F448A" w:rsidRPr="001F448A" w:rsidRDefault="001F448A" w:rsidP="001F448A">
      <w:pPr>
        <w:pStyle w:val="Code"/>
      </w:pPr>
      <w:r w:rsidRPr="001F448A">
        <w:t xml:space="preserve">                    }</w:t>
      </w:r>
    </w:p>
    <w:p w14:paraId="4726CCB5" w14:textId="77777777" w:rsidR="001F448A" w:rsidRPr="001F448A" w:rsidRDefault="001F448A" w:rsidP="001F448A">
      <w:pPr>
        <w:pStyle w:val="Code"/>
      </w:pPr>
      <w:r w:rsidRPr="001F448A">
        <w:t xml:space="preserve">                }</w:t>
      </w:r>
    </w:p>
    <w:p w14:paraId="36881D03" w14:textId="77777777" w:rsidR="001F448A" w:rsidRPr="001F448A" w:rsidRDefault="001F448A" w:rsidP="001F448A">
      <w:pPr>
        <w:pStyle w:val="Code"/>
      </w:pPr>
    </w:p>
    <w:p w14:paraId="1ECDCD17" w14:textId="77777777" w:rsidR="001F448A" w:rsidRPr="001F448A" w:rsidRDefault="001F448A" w:rsidP="001F448A">
      <w:pPr>
        <w:pStyle w:val="Code"/>
      </w:pPr>
      <w:r w:rsidRPr="001F448A">
        <w:t xml:space="preserve">                </w:t>
      </w:r>
      <w:r w:rsidRPr="001F448A">
        <w:rPr>
          <w:color w:val="0000FF"/>
        </w:rPr>
        <w:t>if</w:t>
      </w:r>
      <w:r w:rsidRPr="001F448A">
        <w:t xml:space="preserve"> (!loginSuccessful)</w:t>
      </w:r>
    </w:p>
    <w:p w14:paraId="5841AC64" w14:textId="77777777" w:rsidR="001F448A" w:rsidRPr="001F448A" w:rsidRDefault="001F448A" w:rsidP="001F448A">
      <w:pPr>
        <w:pStyle w:val="Code"/>
      </w:pPr>
      <w:r w:rsidRPr="001F448A">
        <w:t xml:space="preserve">                {</w:t>
      </w:r>
    </w:p>
    <w:p w14:paraId="6A7F6BA4" w14:textId="77777777" w:rsidR="001F448A" w:rsidRPr="001F448A" w:rsidRDefault="001F448A" w:rsidP="001F448A">
      <w:pPr>
        <w:pStyle w:val="Code"/>
      </w:pPr>
      <w:r w:rsidRPr="001F448A">
        <w:t xml:space="preserve">                    MessageBox.Show(</w:t>
      </w:r>
      <w:r w:rsidRPr="001F448A">
        <w:rPr>
          <w:color w:val="A31515"/>
        </w:rPr>
        <w:t>"Invalid username or password."</w:t>
      </w:r>
      <w:r w:rsidRPr="001F448A">
        <w:t>);</w:t>
      </w:r>
    </w:p>
    <w:p w14:paraId="35516153" w14:textId="77777777" w:rsidR="001F448A" w:rsidRPr="001F448A" w:rsidRDefault="001F448A" w:rsidP="001F448A">
      <w:pPr>
        <w:pStyle w:val="Code"/>
      </w:pPr>
      <w:r w:rsidRPr="001F448A">
        <w:t xml:space="preserve">                }</w:t>
      </w:r>
    </w:p>
    <w:p w14:paraId="0E0F7277" w14:textId="77777777" w:rsidR="001F448A" w:rsidRPr="001F448A" w:rsidRDefault="001F448A" w:rsidP="001F448A">
      <w:pPr>
        <w:pStyle w:val="Code"/>
      </w:pPr>
      <w:r w:rsidRPr="001F448A">
        <w:t xml:space="preserve">            }</w:t>
      </w:r>
    </w:p>
    <w:p w14:paraId="01A6F362" w14:textId="77777777" w:rsidR="001F448A" w:rsidRPr="001F448A" w:rsidRDefault="001F448A" w:rsidP="001F448A">
      <w:pPr>
        <w:pStyle w:val="Code"/>
      </w:pPr>
      <w:r w:rsidRPr="001F448A">
        <w:t xml:space="preserve">            </w:t>
      </w:r>
      <w:r w:rsidRPr="001F448A">
        <w:rPr>
          <w:color w:val="0000FF"/>
        </w:rPr>
        <w:t>catch</w:t>
      </w:r>
      <w:r w:rsidRPr="001F448A">
        <w:t xml:space="preserve"> (Exception ex) { MessageBox.Show(</w:t>
      </w:r>
      <w:r w:rsidRPr="001F448A">
        <w:rPr>
          <w:color w:val="A31515"/>
        </w:rPr>
        <w:t>"Error reading the file: "</w:t>
      </w:r>
      <w:r w:rsidRPr="001F448A">
        <w:t xml:space="preserve"> + ex.Message); }</w:t>
      </w:r>
    </w:p>
    <w:p w14:paraId="7CD3BA42" w14:textId="77777777" w:rsidR="001F448A" w:rsidRPr="001F448A" w:rsidRDefault="001F448A" w:rsidP="001F448A">
      <w:pPr>
        <w:pStyle w:val="Code"/>
      </w:pPr>
      <w:r w:rsidRPr="001F448A">
        <w:t xml:space="preserve">        }</w:t>
      </w:r>
    </w:p>
    <w:p w14:paraId="619D7701" w14:textId="77777777" w:rsidR="001F448A" w:rsidRPr="001F448A" w:rsidRDefault="001F448A" w:rsidP="001F448A">
      <w:pPr>
        <w:pStyle w:val="Code"/>
      </w:pPr>
    </w:p>
    <w:p w14:paraId="70EB3E7F" w14:textId="77777777" w:rsidR="001F448A" w:rsidRPr="001F448A" w:rsidRDefault="001F448A" w:rsidP="001F448A">
      <w:pPr>
        <w:pStyle w:val="Code"/>
      </w:pPr>
    </w:p>
    <w:p w14:paraId="0BC985E0"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Exit_Click(</w:t>
      </w:r>
      <w:r w:rsidRPr="001F448A">
        <w:rPr>
          <w:color w:val="0000FF"/>
        </w:rPr>
        <w:t>object</w:t>
      </w:r>
      <w:r w:rsidRPr="001F448A">
        <w:t xml:space="preserve"> sender, RoutedEventArgs e)</w:t>
      </w:r>
    </w:p>
    <w:p w14:paraId="4D21A00A" w14:textId="77777777" w:rsidR="001F448A" w:rsidRPr="001F448A" w:rsidRDefault="001F448A" w:rsidP="001F448A">
      <w:pPr>
        <w:pStyle w:val="Code"/>
      </w:pPr>
      <w:r w:rsidRPr="001F448A">
        <w:t xml:space="preserve">        {</w:t>
      </w:r>
    </w:p>
    <w:p w14:paraId="1E058C48" w14:textId="77777777" w:rsidR="001F448A" w:rsidRPr="001F448A" w:rsidRDefault="001F448A" w:rsidP="001F448A">
      <w:pPr>
        <w:pStyle w:val="Code"/>
      </w:pPr>
      <w:r w:rsidRPr="001F448A">
        <w:t xml:space="preserve">            Environment.Exit(0);</w:t>
      </w:r>
    </w:p>
    <w:p w14:paraId="55E3682B" w14:textId="77777777" w:rsidR="001F448A" w:rsidRPr="001F448A" w:rsidRDefault="001F448A" w:rsidP="001F448A">
      <w:pPr>
        <w:pStyle w:val="Code"/>
      </w:pPr>
      <w:r w:rsidRPr="001F448A">
        <w:t xml:space="preserve">        }</w:t>
      </w:r>
    </w:p>
    <w:p w14:paraId="10201470" w14:textId="77777777" w:rsidR="001F448A" w:rsidRPr="001F448A" w:rsidRDefault="001F448A" w:rsidP="001F448A">
      <w:pPr>
        <w:pStyle w:val="Code"/>
      </w:pPr>
    </w:p>
    <w:p w14:paraId="39BCC5DC"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Register_Click(</w:t>
      </w:r>
      <w:r w:rsidRPr="001F448A">
        <w:rPr>
          <w:color w:val="0000FF"/>
        </w:rPr>
        <w:t>object</w:t>
      </w:r>
      <w:r w:rsidRPr="001F448A">
        <w:t xml:space="preserve"> sender, RoutedEventArgs e)</w:t>
      </w:r>
    </w:p>
    <w:p w14:paraId="19FF531B" w14:textId="77777777" w:rsidR="001F448A" w:rsidRPr="001F448A" w:rsidRDefault="001F448A" w:rsidP="001F448A">
      <w:pPr>
        <w:pStyle w:val="Code"/>
      </w:pPr>
      <w:r w:rsidRPr="001F448A">
        <w:t xml:space="preserve">        {</w:t>
      </w:r>
    </w:p>
    <w:p w14:paraId="7323DF8A" w14:textId="77777777" w:rsidR="001F448A" w:rsidRPr="001F448A" w:rsidRDefault="001F448A" w:rsidP="001F448A">
      <w:pPr>
        <w:pStyle w:val="Code"/>
      </w:pPr>
      <w:r w:rsidRPr="001F448A">
        <w:t xml:space="preserve">            Registration registration = </w:t>
      </w:r>
      <w:r w:rsidRPr="001F448A">
        <w:rPr>
          <w:color w:val="0000FF"/>
        </w:rPr>
        <w:t>new</w:t>
      </w:r>
      <w:r w:rsidRPr="001F448A">
        <w:t xml:space="preserve"> Registration();</w:t>
      </w:r>
    </w:p>
    <w:p w14:paraId="42439BD5" w14:textId="77777777" w:rsidR="001F448A" w:rsidRPr="001F448A" w:rsidRDefault="001F448A" w:rsidP="001F448A">
      <w:pPr>
        <w:pStyle w:val="Code"/>
      </w:pPr>
      <w:r w:rsidRPr="001F448A">
        <w:t xml:space="preserve">            registration.Show();</w:t>
      </w:r>
    </w:p>
    <w:p w14:paraId="36BE0708" w14:textId="77777777" w:rsidR="001F448A" w:rsidRPr="008B2726" w:rsidRDefault="001F448A" w:rsidP="001F448A">
      <w:pPr>
        <w:pStyle w:val="Code"/>
      </w:pPr>
      <w:r w:rsidRPr="001F448A">
        <w:t xml:space="preserve">            </w:t>
      </w:r>
      <w:r w:rsidRPr="008B2726">
        <w:rPr>
          <w:color w:val="0000FF"/>
        </w:rPr>
        <w:t>this</w:t>
      </w:r>
      <w:r w:rsidRPr="008B2726">
        <w:t>.Close();</w:t>
      </w:r>
    </w:p>
    <w:p w14:paraId="332090C7" w14:textId="77777777" w:rsidR="001F448A" w:rsidRPr="008B2726" w:rsidRDefault="001F448A" w:rsidP="001F448A">
      <w:pPr>
        <w:pStyle w:val="Code"/>
      </w:pPr>
      <w:r w:rsidRPr="008B2726">
        <w:t xml:space="preserve">        }</w:t>
      </w:r>
    </w:p>
    <w:p w14:paraId="035EF817" w14:textId="77777777" w:rsidR="001F448A" w:rsidRPr="008B2726" w:rsidRDefault="001F448A" w:rsidP="001F448A">
      <w:pPr>
        <w:pStyle w:val="Code"/>
      </w:pPr>
      <w:r w:rsidRPr="008B2726">
        <w:t xml:space="preserve">    }</w:t>
      </w:r>
    </w:p>
    <w:p w14:paraId="4AB351C5" w14:textId="77A74666" w:rsidR="001F448A" w:rsidRPr="008B2726" w:rsidRDefault="001F448A" w:rsidP="001F448A">
      <w:pPr>
        <w:pStyle w:val="Code"/>
      </w:pPr>
      <w:r w:rsidRPr="008B2726">
        <w:t>}</w:t>
      </w:r>
    </w:p>
    <w:p w14:paraId="1B8CE7F0" w14:textId="5C54DD0A" w:rsidR="001F448A" w:rsidRDefault="001F448A" w:rsidP="001F448A">
      <w:pPr>
        <w:pStyle w:val="Caption"/>
        <w:rPr>
          <w:lang w:val="en-US"/>
        </w:rPr>
      </w:pPr>
      <w:r w:rsidRPr="001F448A">
        <w:rPr>
          <w:lang w:val="en-US"/>
        </w:rPr>
        <w:t>RegistrationWindow</w:t>
      </w:r>
      <w:r>
        <w:rPr>
          <w:lang w:val="en-US"/>
        </w:rPr>
        <w:t>.xaml</w:t>
      </w:r>
    </w:p>
    <w:p w14:paraId="0F815006" w14:textId="77777777" w:rsidR="001F448A" w:rsidRPr="001F448A" w:rsidRDefault="001F448A" w:rsidP="001F448A">
      <w:pPr>
        <w:pStyle w:val="Code"/>
        <w:rPr>
          <w:color w:val="000000"/>
        </w:rPr>
      </w:pPr>
      <w:r w:rsidRPr="001F448A">
        <w:t>&lt;</w:t>
      </w:r>
      <w:r w:rsidRPr="001F448A">
        <w:rPr>
          <w:color w:val="A31515"/>
        </w:rPr>
        <w:t>Window</w:t>
      </w:r>
      <w:r w:rsidRPr="001F448A">
        <w:rPr>
          <w:color w:val="FF0000"/>
        </w:rPr>
        <w:t xml:space="preserve"> x</w:t>
      </w:r>
      <w:r w:rsidRPr="001F448A">
        <w:t>:</w:t>
      </w:r>
      <w:r w:rsidRPr="001F448A">
        <w:rPr>
          <w:color w:val="FF0000"/>
        </w:rPr>
        <w:t>Class</w:t>
      </w:r>
      <w:r w:rsidRPr="001F448A">
        <w:t>="GeniusStudio.Windows.Registration"</w:t>
      </w:r>
    </w:p>
    <w:p w14:paraId="6EE7A80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t>="http://schemas.microsoft.com/winfx/2006/xaml/presentation"</w:t>
      </w:r>
    </w:p>
    <w:p w14:paraId="4825268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t>:</w:t>
      </w:r>
      <w:r w:rsidRPr="001F448A">
        <w:rPr>
          <w:color w:val="FF0000"/>
        </w:rPr>
        <w:t>x</w:t>
      </w:r>
      <w:r w:rsidRPr="001F448A">
        <w:t>="http://schemas.microsoft.com/winfx/2006/xaml"</w:t>
      </w:r>
    </w:p>
    <w:p w14:paraId="5444B02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t>:</w:t>
      </w:r>
      <w:r w:rsidRPr="001F448A">
        <w:rPr>
          <w:color w:val="FF0000"/>
        </w:rPr>
        <w:t>d</w:t>
      </w:r>
      <w:r w:rsidRPr="001F448A">
        <w:t>="http://schemas.microsoft.com/expression/blend/2008"</w:t>
      </w:r>
    </w:p>
    <w:p w14:paraId="6A27E76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t>:</w:t>
      </w:r>
      <w:r w:rsidRPr="001F448A">
        <w:rPr>
          <w:color w:val="FF0000"/>
        </w:rPr>
        <w:t>mc</w:t>
      </w:r>
      <w:r w:rsidRPr="001F448A">
        <w:t>="http://schemas.openxmlformats.org/markup-compatibility/2006"</w:t>
      </w:r>
    </w:p>
    <w:p w14:paraId="17E5E6B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t>:</w:t>
      </w:r>
      <w:r w:rsidRPr="001F448A">
        <w:rPr>
          <w:color w:val="FF0000"/>
        </w:rPr>
        <w:t>local</w:t>
      </w:r>
      <w:r w:rsidRPr="001F448A">
        <w:t>="clr-namespace:GeniusStudio.Windows"</w:t>
      </w:r>
    </w:p>
    <w:p w14:paraId="69D1A59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mc</w:t>
      </w:r>
      <w:r w:rsidRPr="001F448A">
        <w:t>:</w:t>
      </w:r>
      <w:r w:rsidRPr="001F448A">
        <w:rPr>
          <w:color w:val="FF0000"/>
        </w:rPr>
        <w:t>Ignorable</w:t>
      </w:r>
      <w:r w:rsidRPr="001F448A">
        <w:t>="d"</w:t>
      </w:r>
    </w:p>
    <w:p w14:paraId="2ACA964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Title</w:t>
      </w:r>
      <w:r w:rsidRPr="001F448A">
        <w:t>="Login"</w:t>
      </w:r>
      <w:r w:rsidRPr="001F448A">
        <w:rPr>
          <w:color w:val="FF0000"/>
        </w:rPr>
        <w:t xml:space="preserve"> Height</w:t>
      </w:r>
      <w:r w:rsidRPr="001F448A">
        <w:t>="400"</w:t>
      </w:r>
      <w:r w:rsidRPr="001F448A">
        <w:rPr>
          <w:color w:val="FF0000"/>
        </w:rPr>
        <w:t xml:space="preserve"> Width</w:t>
      </w:r>
      <w:r w:rsidRPr="001F448A">
        <w:t>="300"</w:t>
      </w:r>
      <w:r w:rsidRPr="001F448A">
        <w:rPr>
          <w:color w:val="000000"/>
        </w:rPr>
        <w:t xml:space="preserve"> </w:t>
      </w:r>
    </w:p>
    <w:p w14:paraId="38F313E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ResizeMode</w:t>
      </w:r>
      <w:r w:rsidRPr="001F448A">
        <w:t>="NoResize"</w:t>
      </w:r>
      <w:r w:rsidRPr="001F448A">
        <w:rPr>
          <w:color w:val="FF0000"/>
        </w:rPr>
        <w:t xml:space="preserve"> WindowStartupLocation</w:t>
      </w:r>
      <w:r w:rsidRPr="001F448A">
        <w:t>="CenterScreen"</w:t>
      </w:r>
    </w:p>
    <w:p w14:paraId="604E778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Background</w:t>
      </w:r>
      <w:r w:rsidRPr="001F448A">
        <w:t>="#272829"&gt;</w:t>
      </w:r>
    </w:p>
    <w:p w14:paraId="3D4C5940"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Grid</w:t>
      </w:r>
      <w:r w:rsidRPr="001F448A">
        <w:t>&gt;</w:t>
      </w:r>
    </w:p>
    <w:p w14:paraId="3508B29C"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TextBlock</w:t>
      </w:r>
    </w:p>
    <w:p w14:paraId="29B8D3A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t>="40"</w:t>
      </w:r>
    </w:p>
    <w:p w14:paraId="329C845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t>="65,59,46,0"</w:t>
      </w:r>
    </w:p>
    <w:p w14:paraId="398E9D5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t>="Top"</w:t>
      </w:r>
    </w:p>
    <w:p w14:paraId="2F368C8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t>="Bahnschrift"</w:t>
      </w:r>
    </w:p>
    <w:p w14:paraId="5ABA489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FontSize</w:t>
      </w:r>
      <w:r w:rsidRPr="001F448A">
        <w:t>="30"</w:t>
      </w:r>
    </w:p>
    <w:p w14:paraId="3780E85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Foreground</w:t>
      </w:r>
      <w:r w:rsidRPr="001F448A">
        <w:t>="#FFF6E0"&gt;</w:t>
      </w:r>
    </w:p>
    <w:p w14:paraId="675DE649" w14:textId="77777777" w:rsidR="001F448A" w:rsidRPr="001F448A" w:rsidRDefault="001F448A" w:rsidP="001F448A">
      <w:pPr>
        <w:pStyle w:val="Code"/>
        <w:rPr>
          <w:color w:val="000000"/>
        </w:rPr>
      </w:pPr>
      <w:r w:rsidRPr="001F448A">
        <w:rPr>
          <w:color w:val="000000"/>
        </w:rPr>
        <w:t xml:space="preserve">            Registration</w:t>
      </w:r>
    </w:p>
    <w:p w14:paraId="18585D75"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TextBlock</w:t>
      </w:r>
      <w:r w:rsidRPr="001F448A">
        <w:t>&gt;</w:t>
      </w:r>
    </w:p>
    <w:p w14:paraId="11060A4E"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Label</w:t>
      </w:r>
    </w:p>
    <w:p w14:paraId="2FC5F9A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Foreground</w:t>
      </w:r>
      <w:r w:rsidRPr="001F448A">
        <w:t>="#FFF6E0"</w:t>
      </w:r>
    </w:p>
    <w:p w14:paraId="5908232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t>="50,122,0,0"</w:t>
      </w:r>
    </w:p>
    <w:p w14:paraId="283AAAE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t>="Left"</w:t>
      </w:r>
    </w:p>
    <w:p w14:paraId="6DBB17D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t>="Top"</w:t>
      </w:r>
    </w:p>
    <w:p w14:paraId="3D8D73B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t>="Bahnschrift"</w:t>
      </w:r>
    </w:p>
    <w:p w14:paraId="769DBFC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Target</w:t>
      </w:r>
      <w:r w:rsidRPr="001F448A">
        <w:t>="{</w:t>
      </w:r>
      <w:r w:rsidRPr="001F448A">
        <w:rPr>
          <w:color w:val="A31515"/>
        </w:rPr>
        <w:t>Binding</w:t>
      </w:r>
      <w:r w:rsidRPr="001F448A">
        <w:rPr>
          <w:color w:val="FF0000"/>
        </w:rPr>
        <w:t xml:space="preserve"> ElementName</w:t>
      </w:r>
      <w:r w:rsidRPr="001F448A">
        <w:t>=LoginTxt}"&gt;</w:t>
      </w:r>
    </w:p>
    <w:p w14:paraId="1CD3E069" w14:textId="77777777" w:rsidR="001F448A" w:rsidRPr="001F448A" w:rsidRDefault="001F448A" w:rsidP="001F448A">
      <w:pPr>
        <w:pStyle w:val="Code"/>
        <w:rPr>
          <w:color w:val="000000"/>
        </w:rPr>
      </w:pPr>
      <w:r w:rsidRPr="001F448A">
        <w:rPr>
          <w:color w:val="000000"/>
        </w:rPr>
        <w:t xml:space="preserve">            _</w:t>
      </w:r>
      <w:r>
        <w:rPr>
          <w:color w:val="000000"/>
          <w:lang w:val="ru-RU"/>
        </w:rPr>
        <w:t>Логін</w:t>
      </w:r>
    </w:p>
    <w:p w14:paraId="0754D3D2" w14:textId="77777777" w:rsidR="001F448A" w:rsidRPr="001F448A" w:rsidRDefault="001F448A" w:rsidP="001F448A">
      <w:pPr>
        <w:pStyle w:val="Code"/>
        <w:rPr>
          <w:color w:val="000000"/>
        </w:rPr>
      </w:pPr>
      <w:r w:rsidRPr="001F448A">
        <w:rPr>
          <w:color w:val="000000"/>
        </w:rPr>
        <w:lastRenderedPageBreak/>
        <w:t xml:space="preserve">        </w:t>
      </w:r>
      <w:r w:rsidRPr="001F448A">
        <w:t>&lt;/</w:t>
      </w:r>
      <w:r w:rsidRPr="001F448A">
        <w:rPr>
          <w:color w:val="A31515"/>
        </w:rPr>
        <w:t>Label</w:t>
      </w:r>
      <w:r w:rsidRPr="001F448A">
        <w:t>&gt;</w:t>
      </w:r>
    </w:p>
    <w:p w14:paraId="5C4ED131"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Label</w:t>
      </w:r>
    </w:p>
    <w:p w14:paraId="56BC1D9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Foreground</w:t>
      </w:r>
      <w:r w:rsidRPr="001F448A">
        <w:t>="#FFF6E0"</w:t>
      </w:r>
    </w:p>
    <w:p w14:paraId="09C80D1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t>:</w:t>
      </w:r>
      <w:r w:rsidRPr="001F448A">
        <w:rPr>
          <w:color w:val="FF0000"/>
        </w:rPr>
        <w:t>Name</w:t>
      </w:r>
      <w:r w:rsidRPr="001F448A">
        <w:t>="PassTarget"</w:t>
      </w:r>
    </w:p>
    <w:p w14:paraId="5AA9E52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t>="50,170,0,0"</w:t>
      </w:r>
    </w:p>
    <w:p w14:paraId="42C991F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t>="Left"</w:t>
      </w:r>
    </w:p>
    <w:p w14:paraId="49F1876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t>="Top"</w:t>
      </w:r>
    </w:p>
    <w:p w14:paraId="51E51A2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t>="Bahnschrift"</w:t>
      </w:r>
    </w:p>
    <w:p w14:paraId="5D28C41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Target</w:t>
      </w:r>
      <w:r w:rsidRPr="001F448A">
        <w:t>="{</w:t>
      </w:r>
      <w:r w:rsidRPr="001F448A">
        <w:rPr>
          <w:color w:val="A31515"/>
        </w:rPr>
        <w:t>Binding</w:t>
      </w:r>
      <w:r w:rsidRPr="001F448A">
        <w:rPr>
          <w:color w:val="FF0000"/>
        </w:rPr>
        <w:t xml:space="preserve"> ElementName</w:t>
      </w:r>
      <w:r w:rsidRPr="001F448A">
        <w:t>=Pass}"&gt;</w:t>
      </w:r>
    </w:p>
    <w:p w14:paraId="7FF7D7EF" w14:textId="77777777" w:rsidR="001F448A" w:rsidRPr="001F448A" w:rsidRDefault="001F448A" w:rsidP="001F448A">
      <w:pPr>
        <w:pStyle w:val="Code"/>
        <w:rPr>
          <w:color w:val="000000"/>
        </w:rPr>
      </w:pPr>
      <w:r w:rsidRPr="001F448A">
        <w:rPr>
          <w:color w:val="000000"/>
        </w:rPr>
        <w:t xml:space="preserve">            _</w:t>
      </w:r>
      <w:r>
        <w:rPr>
          <w:color w:val="000000"/>
          <w:lang w:val="ru-RU"/>
        </w:rPr>
        <w:t>Пароль</w:t>
      </w:r>
    </w:p>
    <w:p w14:paraId="6223D865"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Label</w:t>
      </w:r>
      <w:r w:rsidRPr="001F448A">
        <w:t>&gt;</w:t>
      </w:r>
    </w:p>
    <w:p w14:paraId="14317C2D"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TextBlock</w:t>
      </w:r>
      <w:r w:rsidRPr="001F448A">
        <w:rPr>
          <w:color w:val="000000"/>
        </w:rPr>
        <w:t xml:space="preserve">            </w:t>
      </w:r>
    </w:p>
    <w:p w14:paraId="497589E3"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Foreground</w:t>
      </w:r>
      <w:r w:rsidRPr="001F448A">
        <w:t>="#FFF6E0"</w:t>
      </w:r>
    </w:p>
    <w:p w14:paraId="3D37A48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t>:</w:t>
      </w:r>
      <w:r w:rsidRPr="001F448A">
        <w:rPr>
          <w:color w:val="FF0000"/>
        </w:rPr>
        <w:t>Name</w:t>
      </w:r>
      <w:r w:rsidRPr="001F448A">
        <w:t>="AdminText"</w:t>
      </w:r>
    </w:p>
    <w:p w14:paraId="1AAEB6F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t>="55,223,0,0"</w:t>
      </w:r>
    </w:p>
    <w:p w14:paraId="3BACF95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t>="Left"</w:t>
      </w:r>
    </w:p>
    <w:p w14:paraId="75E75F5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t>="Top"</w:t>
      </w:r>
    </w:p>
    <w:p w14:paraId="4842794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Visibility</w:t>
      </w:r>
      <w:r w:rsidRPr="001F448A">
        <w:t>="Collapsed"</w:t>
      </w:r>
    </w:p>
    <w:p w14:paraId="39339AC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t>="Bahnschrift"&gt;</w:t>
      </w:r>
    </w:p>
    <w:p w14:paraId="0BC63D35" w14:textId="77777777" w:rsidR="001F448A" w:rsidRPr="001F448A" w:rsidRDefault="001F448A" w:rsidP="001F448A">
      <w:pPr>
        <w:pStyle w:val="Code"/>
        <w:rPr>
          <w:color w:val="000000"/>
        </w:rPr>
      </w:pPr>
      <w:r w:rsidRPr="001F448A">
        <w:rPr>
          <w:color w:val="000000"/>
        </w:rPr>
        <w:t xml:space="preserve">            </w:t>
      </w:r>
      <w:r>
        <w:rPr>
          <w:color w:val="000000"/>
          <w:lang w:val="ru-RU"/>
        </w:rPr>
        <w:t>Адмін</w:t>
      </w:r>
    </w:p>
    <w:p w14:paraId="4F26DD77"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TextBlock</w:t>
      </w:r>
      <w:r w:rsidRPr="001F448A">
        <w:t>&gt;</w:t>
      </w:r>
    </w:p>
    <w:p w14:paraId="210AF573"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TextBox</w:t>
      </w:r>
    </w:p>
    <w:p w14:paraId="3C7700B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t>:</w:t>
      </w:r>
      <w:r w:rsidRPr="001F448A">
        <w:rPr>
          <w:color w:val="FF0000"/>
        </w:rPr>
        <w:t>Name</w:t>
      </w:r>
      <w:r w:rsidRPr="001F448A">
        <w:t>="LoginTxtBox"</w:t>
      </w:r>
    </w:p>
    <w:p w14:paraId="3C6422D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t>="24"</w:t>
      </w:r>
    </w:p>
    <w:p w14:paraId="68992CD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Width</w:t>
      </w:r>
      <w:r w:rsidRPr="001F448A">
        <w:t>="200"</w:t>
      </w:r>
    </w:p>
    <w:p w14:paraId="575AA17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t>="Top"</w:t>
      </w:r>
    </w:p>
    <w:p w14:paraId="4AF1AFF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t>="Center"</w:t>
      </w:r>
    </w:p>
    <w:p w14:paraId="34F79C9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t>="0,141,0,0"</w:t>
      </w:r>
    </w:p>
    <w:p w14:paraId="1A3F709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t>="{</w:t>
      </w:r>
      <w:r w:rsidRPr="001F448A">
        <w:rPr>
          <w:color w:val="A31515"/>
        </w:rPr>
        <w:t>DynamicResource</w:t>
      </w:r>
      <w:r w:rsidRPr="001F448A">
        <w:rPr>
          <w:color w:val="FF0000"/>
        </w:rPr>
        <w:t xml:space="preserve"> ResourceKey</w:t>
      </w:r>
      <w:r w:rsidRPr="001F448A">
        <w:t>=TextBoxStyle}"</w:t>
      </w:r>
      <w:r w:rsidRPr="001F448A">
        <w:rPr>
          <w:color w:val="000000"/>
        </w:rPr>
        <w:t xml:space="preserve"> </w:t>
      </w:r>
    </w:p>
    <w:p w14:paraId="0ECE8CD3"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Foreground</w:t>
      </w:r>
      <w:r w:rsidRPr="001F448A">
        <w:t>="#404040"</w:t>
      </w:r>
    </w:p>
    <w:p w14:paraId="24FD30D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Padding</w:t>
      </w:r>
      <w:r w:rsidRPr="001F448A">
        <w:t>="5 4"</w:t>
      </w:r>
      <w:r w:rsidRPr="001F448A">
        <w:rPr>
          <w:color w:val="000000"/>
        </w:rPr>
        <w:t xml:space="preserve"> </w:t>
      </w:r>
    </w:p>
    <w:p w14:paraId="2046F50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t>="Bahnschrift"</w:t>
      </w:r>
    </w:p>
    <w:p w14:paraId="5D3205D9" w14:textId="77777777" w:rsidR="001F448A" w:rsidRPr="001F448A" w:rsidRDefault="001F448A" w:rsidP="001F448A">
      <w:pPr>
        <w:pStyle w:val="Code"/>
        <w:rPr>
          <w:color w:val="000000"/>
        </w:rPr>
      </w:pPr>
      <w:r w:rsidRPr="001F448A">
        <w:rPr>
          <w:color w:val="000000"/>
        </w:rPr>
        <w:t xml:space="preserve">           </w:t>
      </w:r>
      <w:r w:rsidRPr="001F448A">
        <w:t xml:space="preserve"> /&gt;</w:t>
      </w:r>
    </w:p>
    <w:p w14:paraId="6317318B"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PasswordBox</w:t>
      </w:r>
    </w:p>
    <w:p w14:paraId="0BD487E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t>:</w:t>
      </w:r>
      <w:r w:rsidRPr="001F448A">
        <w:rPr>
          <w:color w:val="FF0000"/>
        </w:rPr>
        <w:t>Name</w:t>
      </w:r>
      <w:r w:rsidRPr="001F448A">
        <w:t>="PasswordBox"</w:t>
      </w:r>
    </w:p>
    <w:p w14:paraId="736F4E2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t>="24"</w:t>
      </w:r>
    </w:p>
    <w:p w14:paraId="10175F0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Width</w:t>
      </w:r>
      <w:r w:rsidRPr="001F448A">
        <w:t>="200"</w:t>
      </w:r>
    </w:p>
    <w:p w14:paraId="6BA5766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t>="Top"</w:t>
      </w:r>
    </w:p>
    <w:p w14:paraId="45BCCFC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t>="Center"</w:t>
      </w:r>
    </w:p>
    <w:p w14:paraId="777B9DC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t>="0,190,0,0"</w:t>
      </w:r>
    </w:p>
    <w:p w14:paraId="5C615DC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t>="{</w:t>
      </w:r>
      <w:r w:rsidRPr="001F448A">
        <w:rPr>
          <w:color w:val="A31515"/>
        </w:rPr>
        <w:t>DynamicResource</w:t>
      </w:r>
      <w:r w:rsidRPr="001F448A">
        <w:rPr>
          <w:color w:val="FF0000"/>
        </w:rPr>
        <w:t xml:space="preserve"> ResourceKey</w:t>
      </w:r>
      <w:r w:rsidRPr="001F448A">
        <w:t>=PassBoxStyle}"</w:t>
      </w:r>
      <w:r w:rsidRPr="001F448A">
        <w:rPr>
          <w:color w:val="000000"/>
        </w:rPr>
        <w:t xml:space="preserve">  </w:t>
      </w:r>
    </w:p>
    <w:p w14:paraId="1E58281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Foreground</w:t>
      </w:r>
      <w:r w:rsidRPr="001F448A">
        <w:t>="#404040"</w:t>
      </w:r>
    </w:p>
    <w:p w14:paraId="3705B63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Padding</w:t>
      </w:r>
      <w:r w:rsidRPr="001F448A">
        <w:t>="5 4"</w:t>
      </w:r>
      <w:r w:rsidRPr="001F448A">
        <w:rPr>
          <w:color w:val="000000"/>
        </w:rPr>
        <w:t xml:space="preserve"> </w:t>
      </w:r>
    </w:p>
    <w:p w14:paraId="712B617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t>="Bahnschrift"</w:t>
      </w:r>
    </w:p>
    <w:p w14:paraId="28473979" w14:textId="77777777" w:rsidR="001F448A" w:rsidRPr="001F448A" w:rsidRDefault="001F448A" w:rsidP="001F448A">
      <w:pPr>
        <w:pStyle w:val="Code"/>
        <w:rPr>
          <w:color w:val="000000"/>
        </w:rPr>
      </w:pPr>
      <w:r w:rsidRPr="001F448A">
        <w:rPr>
          <w:color w:val="000000"/>
        </w:rPr>
        <w:t xml:space="preserve">           </w:t>
      </w:r>
      <w:r w:rsidRPr="001F448A">
        <w:t xml:space="preserve"> /&gt;</w:t>
      </w:r>
    </w:p>
    <w:p w14:paraId="4F749A9E"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Button</w:t>
      </w:r>
    </w:p>
    <w:p w14:paraId="475C7A1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t>:</w:t>
      </w:r>
      <w:r w:rsidRPr="001F448A">
        <w:rPr>
          <w:color w:val="FF0000"/>
        </w:rPr>
        <w:t>Name</w:t>
      </w:r>
      <w:r w:rsidRPr="001F448A">
        <w:t>="RegisterBtn"</w:t>
      </w:r>
    </w:p>
    <w:p w14:paraId="41C3896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t>="50"</w:t>
      </w:r>
    </w:p>
    <w:p w14:paraId="057B539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t>="Top"</w:t>
      </w:r>
    </w:p>
    <w:p w14:paraId="6741B40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t>="75,284,75,0"</w:t>
      </w:r>
    </w:p>
    <w:p w14:paraId="5EA4158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Content</w:t>
      </w:r>
      <w:r w:rsidRPr="001F448A">
        <w:t>="Register"</w:t>
      </w:r>
    </w:p>
    <w:p w14:paraId="57DBDE7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t>="Bahnschrift"</w:t>
      </w:r>
    </w:p>
    <w:p w14:paraId="28F1B0E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t>="{</w:t>
      </w:r>
      <w:r w:rsidRPr="001F448A">
        <w:rPr>
          <w:color w:val="A31515"/>
        </w:rPr>
        <w:t>StaticResource</w:t>
      </w:r>
      <w:r w:rsidRPr="001F448A">
        <w:rPr>
          <w:color w:val="FF0000"/>
        </w:rPr>
        <w:t xml:space="preserve"> ButtonStyle</w:t>
      </w:r>
      <w:r w:rsidRPr="001F448A">
        <w:t>}"</w:t>
      </w:r>
      <w:r w:rsidRPr="001F448A">
        <w:rPr>
          <w:color w:val="000000"/>
        </w:rPr>
        <w:t xml:space="preserve"> </w:t>
      </w:r>
    </w:p>
    <w:p w14:paraId="5B1C609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Click</w:t>
      </w:r>
      <w:r w:rsidRPr="001F448A">
        <w:t>="RegisterBtn_Click"/&gt;</w:t>
      </w:r>
    </w:p>
    <w:p w14:paraId="6AB15B90"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Button</w:t>
      </w:r>
    </w:p>
    <w:p w14:paraId="311288B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t>:</w:t>
      </w:r>
      <w:r w:rsidRPr="001F448A">
        <w:rPr>
          <w:color w:val="FF0000"/>
        </w:rPr>
        <w:t>Name</w:t>
      </w:r>
      <w:r w:rsidRPr="001F448A">
        <w:t>="Return"</w:t>
      </w:r>
    </w:p>
    <w:p w14:paraId="2F12BEE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t>="25"</w:t>
      </w:r>
    </w:p>
    <w:p w14:paraId="7D334EA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t>="Bottom"</w:t>
      </w:r>
    </w:p>
    <w:p w14:paraId="345D649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t>="230,0,10,330"</w:t>
      </w:r>
    </w:p>
    <w:p w14:paraId="7DE8BB82" w14:textId="77777777" w:rsidR="001F448A" w:rsidRPr="001F448A" w:rsidRDefault="001F448A" w:rsidP="001F448A">
      <w:pPr>
        <w:pStyle w:val="Code"/>
        <w:rPr>
          <w:color w:val="000000"/>
        </w:rPr>
      </w:pPr>
      <w:r w:rsidRPr="001F448A">
        <w:rPr>
          <w:color w:val="000000"/>
        </w:rPr>
        <w:lastRenderedPageBreak/>
        <w:t xml:space="preserve">           </w:t>
      </w:r>
      <w:r w:rsidRPr="001F448A">
        <w:rPr>
          <w:color w:val="FF0000"/>
        </w:rPr>
        <w:t xml:space="preserve"> Content</w:t>
      </w:r>
      <w:r w:rsidRPr="001F448A">
        <w:t>="Back"</w:t>
      </w:r>
    </w:p>
    <w:p w14:paraId="646E757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t>="Bahnschrift"</w:t>
      </w:r>
    </w:p>
    <w:p w14:paraId="7C9C5CC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t>="{</w:t>
      </w:r>
      <w:r w:rsidRPr="001F448A">
        <w:rPr>
          <w:color w:val="A31515"/>
        </w:rPr>
        <w:t>DynamicResource</w:t>
      </w:r>
      <w:r w:rsidRPr="001F448A">
        <w:rPr>
          <w:color w:val="FF0000"/>
        </w:rPr>
        <w:t xml:space="preserve"> ExitButtonStyle</w:t>
      </w:r>
      <w:r w:rsidRPr="001F448A">
        <w:t>}"</w:t>
      </w:r>
      <w:r w:rsidRPr="001F448A">
        <w:rPr>
          <w:color w:val="000000"/>
        </w:rPr>
        <w:t xml:space="preserve"> </w:t>
      </w:r>
    </w:p>
    <w:p w14:paraId="159FE0E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Click</w:t>
      </w:r>
      <w:r w:rsidRPr="001F448A">
        <w:t>="Back_Click"/&gt;</w:t>
      </w:r>
    </w:p>
    <w:p w14:paraId="3184217D"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Button</w:t>
      </w:r>
    </w:p>
    <w:p w14:paraId="35057FE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t>:</w:t>
      </w:r>
      <w:r w:rsidRPr="001F448A">
        <w:rPr>
          <w:color w:val="FF0000"/>
        </w:rPr>
        <w:t>Name</w:t>
      </w:r>
      <w:r w:rsidRPr="001F448A">
        <w:t>="AdminBtn"</w:t>
      </w:r>
    </w:p>
    <w:p w14:paraId="2F08329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t>="30"</w:t>
      </w:r>
    </w:p>
    <w:p w14:paraId="688A49E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Width</w:t>
      </w:r>
      <w:r w:rsidRPr="001F448A">
        <w:t>="170"</w:t>
      </w:r>
    </w:p>
    <w:p w14:paraId="1C42552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t>="Top"</w:t>
      </w:r>
    </w:p>
    <w:p w14:paraId="37CA578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t>="Center"</w:t>
      </w:r>
    </w:p>
    <w:p w14:paraId="688D522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t>="0,237,0,0"</w:t>
      </w:r>
    </w:p>
    <w:p w14:paraId="10966AA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Content</w:t>
      </w:r>
      <w:r w:rsidRPr="001F448A">
        <w:t>="Admin"</w:t>
      </w:r>
    </w:p>
    <w:p w14:paraId="75866E7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t>="Bahnschrift"</w:t>
      </w:r>
    </w:p>
    <w:p w14:paraId="4149D23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t>="{</w:t>
      </w:r>
      <w:r w:rsidRPr="001F448A">
        <w:rPr>
          <w:color w:val="A31515"/>
        </w:rPr>
        <w:t>StaticResource</w:t>
      </w:r>
      <w:r w:rsidRPr="001F448A">
        <w:rPr>
          <w:color w:val="FF0000"/>
        </w:rPr>
        <w:t xml:space="preserve"> ButtonStyle</w:t>
      </w:r>
      <w:r w:rsidRPr="001F448A">
        <w:t>}"</w:t>
      </w:r>
      <w:r w:rsidRPr="001F448A">
        <w:rPr>
          <w:color w:val="000000"/>
        </w:rPr>
        <w:t xml:space="preserve"> </w:t>
      </w:r>
    </w:p>
    <w:p w14:paraId="48120D9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Click</w:t>
      </w:r>
      <w:r w:rsidRPr="001F448A">
        <w:t>="Admin_Click"/&gt;</w:t>
      </w:r>
    </w:p>
    <w:p w14:paraId="77A09852"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PasswordBox</w:t>
      </w:r>
    </w:p>
    <w:p w14:paraId="670077A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t>:</w:t>
      </w:r>
      <w:r w:rsidRPr="001F448A">
        <w:rPr>
          <w:color w:val="FF0000"/>
        </w:rPr>
        <w:t>Name</w:t>
      </w:r>
      <w:r w:rsidRPr="001F448A">
        <w:t>="AdminPasswordBox"</w:t>
      </w:r>
    </w:p>
    <w:p w14:paraId="17FB10D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t>="24"</w:t>
      </w:r>
    </w:p>
    <w:p w14:paraId="15C2EE4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Width</w:t>
      </w:r>
      <w:r w:rsidRPr="001F448A">
        <w:t>="200"</w:t>
      </w:r>
    </w:p>
    <w:p w14:paraId="723B637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t>="{</w:t>
      </w:r>
      <w:r w:rsidRPr="001F448A">
        <w:rPr>
          <w:color w:val="A31515"/>
        </w:rPr>
        <w:t>DynamicResource</w:t>
      </w:r>
      <w:r w:rsidRPr="001F448A">
        <w:rPr>
          <w:color w:val="FF0000"/>
        </w:rPr>
        <w:t xml:space="preserve"> ResourceKey</w:t>
      </w:r>
      <w:r w:rsidRPr="001F448A">
        <w:t>=PassBoxStyle}"</w:t>
      </w:r>
      <w:r w:rsidRPr="001F448A">
        <w:rPr>
          <w:color w:val="000000"/>
        </w:rPr>
        <w:t xml:space="preserve">  </w:t>
      </w:r>
    </w:p>
    <w:p w14:paraId="6B63D85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Foreground</w:t>
      </w:r>
      <w:r w:rsidRPr="001F448A">
        <w:t>="#404040"</w:t>
      </w:r>
    </w:p>
    <w:p w14:paraId="706F9B9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Padding</w:t>
      </w:r>
      <w:r w:rsidRPr="001F448A">
        <w:t>="5 4"</w:t>
      </w:r>
      <w:r w:rsidRPr="001F448A">
        <w:rPr>
          <w:color w:val="000000"/>
        </w:rPr>
        <w:t xml:space="preserve"> </w:t>
      </w:r>
    </w:p>
    <w:p w14:paraId="04B0877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Visibility</w:t>
      </w:r>
      <w:r w:rsidRPr="001F448A">
        <w:t>="Collapsed"</w:t>
      </w:r>
    </w:p>
    <w:p w14:paraId="034975B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t>="Bahnschrift"</w:t>
      </w:r>
    </w:p>
    <w:p w14:paraId="34368C2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t>="Top"</w:t>
      </w:r>
    </w:p>
    <w:p w14:paraId="2BABB2B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t>="Center"</w:t>
      </w:r>
    </w:p>
    <w:p w14:paraId="74F44C0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t>="0,237,0,0"</w:t>
      </w:r>
    </w:p>
    <w:p w14:paraId="5B15AD2A" w14:textId="77777777" w:rsidR="001F448A" w:rsidRPr="008B2726" w:rsidRDefault="001F448A" w:rsidP="001F448A">
      <w:pPr>
        <w:pStyle w:val="Code"/>
        <w:rPr>
          <w:color w:val="000000"/>
        </w:rPr>
      </w:pPr>
      <w:r w:rsidRPr="001F448A">
        <w:rPr>
          <w:color w:val="000000"/>
        </w:rPr>
        <w:t xml:space="preserve">           </w:t>
      </w:r>
      <w:r w:rsidRPr="001F448A">
        <w:t xml:space="preserve"> </w:t>
      </w:r>
      <w:r w:rsidRPr="008B2726">
        <w:t>/&gt;</w:t>
      </w:r>
    </w:p>
    <w:p w14:paraId="69A11193" w14:textId="77777777" w:rsidR="001F448A" w:rsidRPr="008B2726" w:rsidRDefault="001F448A" w:rsidP="001F448A">
      <w:pPr>
        <w:pStyle w:val="Code"/>
        <w:rPr>
          <w:color w:val="000000"/>
        </w:rPr>
      </w:pPr>
      <w:r w:rsidRPr="008B2726">
        <w:rPr>
          <w:color w:val="000000"/>
        </w:rPr>
        <w:t xml:space="preserve">    </w:t>
      </w:r>
      <w:r w:rsidRPr="008B2726">
        <w:t>&lt;/</w:t>
      </w:r>
      <w:r w:rsidRPr="008B2726">
        <w:rPr>
          <w:color w:val="A31515"/>
        </w:rPr>
        <w:t>Grid</w:t>
      </w:r>
      <w:r w:rsidRPr="008B2726">
        <w:t>&gt;</w:t>
      </w:r>
    </w:p>
    <w:p w14:paraId="3EB0A6BE" w14:textId="05FA8C0D" w:rsidR="001F448A" w:rsidRPr="008B2726" w:rsidRDefault="001F448A" w:rsidP="001F448A">
      <w:pPr>
        <w:pStyle w:val="Code"/>
        <w:rPr>
          <w:color w:val="000000"/>
        </w:rPr>
      </w:pPr>
      <w:r w:rsidRPr="008B2726">
        <w:t>&lt;/</w:t>
      </w:r>
      <w:r w:rsidRPr="008B2726">
        <w:rPr>
          <w:color w:val="A31515"/>
        </w:rPr>
        <w:t>Window</w:t>
      </w:r>
      <w:r w:rsidRPr="008B2726">
        <w:t>&gt;</w:t>
      </w:r>
    </w:p>
    <w:p w14:paraId="0FD28D8C" w14:textId="19F9A643" w:rsidR="001F448A" w:rsidRDefault="001F448A" w:rsidP="001F448A">
      <w:pPr>
        <w:pStyle w:val="Caption"/>
        <w:rPr>
          <w:lang w:val="en-US"/>
        </w:rPr>
      </w:pPr>
      <w:r w:rsidRPr="001F448A">
        <w:rPr>
          <w:lang w:val="en-US"/>
        </w:rPr>
        <w:t>RegistrationWindow</w:t>
      </w:r>
      <w:r>
        <w:rPr>
          <w:lang w:val="en-US"/>
        </w:rPr>
        <w:t>.xaml.cs</w:t>
      </w:r>
    </w:p>
    <w:p w14:paraId="620CE812" w14:textId="77777777" w:rsidR="001F448A" w:rsidRPr="001F448A" w:rsidRDefault="001F448A" w:rsidP="001F448A">
      <w:pPr>
        <w:pStyle w:val="Code"/>
      </w:pPr>
      <w:r w:rsidRPr="001F448A">
        <w:rPr>
          <w:color w:val="0000FF"/>
        </w:rPr>
        <w:t>using</w:t>
      </w:r>
      <w:r w:rsidRPr="001F448A">
        <w:t xml:space="preserve"> GeniusStudio;</w:t>
      </w:r>
    </w:p>
    <w:p w14:paraId="242FD7C0" w14:textId="77777777" w:rsidR="001F448A" w:rsidRPr="001F448A" w:rsidRDefault="001F448A" w:rsidP="001F448A">
      <w:pPr>
        <w:pStyle w:val="Code"/>
      </w:pPr>
      <w:r w:rsidRPr="001F448A">
        <w:rPr>
          <w:color w:val="0000FF"/>
        </w:rPr>
        <w:t>using</w:t>
      </w:r>
      <w:r w:rsidRPr="001F448A">
        <w:t xml:space="preserve"> System;</w:t>
      </w:r>
    </w:p>
    <w:p w14:paraId="5A74B917" w14:textId="77777777" w:rsidR="001F448A" w:rsidRPr="001F448A" w:rsidRDefault="001F448A" w:rsidP="001F448A">
      <w:pPr>
        <w:pStyle w:val="Code"/>
      </w:pPr>
      <w:r w:rsidRPr="001F448A">
        <w:rPr>
          <w:color w:val="0000FF"/>
        </w:rPr>
        <w:t>using</w:t>
      </w:r>
      <w:r w:rsidRPr="001F448A">
        <w:t xml:space="preserve"> System.Collections.Generic;</w:t>
      </w:r>
    </w:p>
    <w:p w14:paraId="4AED871D" w14:textId="77777777" w:rsidR="001F448A" w:rsidRPr="001F448A" w:rsidRDefault="001F448A" w:rsidP="001F448A">
      <w:pPr>
        <w:pStyle w:val="Code"/>
      </w:pPr>
      <w:r w:rsidRPr="001F448A">
        <w:rPr>
          <w:color w:val="0000FF"/>
        </w:rPr>
        <w:t>using</w:t>
      </w:r>
      <w:r w:rsidRPr="001F448A">
        <w:t xml:space="preserve"> System.IO;</w:t>
      </w:r>
    </w:p>
    <w:p w14:paraId="1565429F" w14:textId="77777777" w:rsidR="001F448A" w:rsidRPr="001F448A" w:rsidRDefault="001F448A" w:rsidP="001F448A">
      <w:pPr>
        <w:pStyle w:val="Code"/>
      </w:pPr>
      <w:r w:rsidRPr="001F448A">
        <w:rPr>
          <w:color w:val="0000FF"/>
        </w:rPr>
        <w:t>using</w:t>
      </w:r>
      <w:r w:rsidRPr="001F448A">
        <w:t xml:space="preserve"> System.Linq;</w:t>
      </w:r>
    </w:p>
    <w:p w14:paraId="68B9947E" w14:textId="77777777" w:rsidR="001F448A" w:rsidRPr="001F448A" w:rsidRDefault="001F448A" w:rsidP="001F448A">
      <w:pPr>
        <w:pStyle w:val="Code"/>
      </w:pPr>
      <w:r w:rsidRPr="001F448A">
        <w:rPr>
          <w:color w:val="0000FF"/>
        </w:rPr>
        <w:t>using</w:t>
      </w:r>
      <w:r w:rsidRPr="001F448A">
        <w:t xml:space="preserve"> System.Text;</w:t>
      </w:r>
    </w:p>
    <w:p w14:paraId="32829199" w14:textId="77777777" w:rsidR="001F448A" w:rsidRPr="001F448A" w:rsidRDefault="001F448A" w:rsidP="001F448A">
      <w:pPr>
        <w:pStyle w:val="Code"/>
      </w:pPr>
      <w:r w:rsidRPr="001F448A">
        <w:rPr>
          <w:color w:val="0000FF"/>
        </w:rPr>
        <w:t>using</w:t>
      </w:r>
      <w:r w:rsidRPr="001F448A">
        <w:t xml:space="preserve"> System.Threading.Tasks;</w:t>
      </w:r>
    </w:p>
    <w:p w14:paraId="56185CAB" w14:textId="77777777" w:rsidR="001F448A" w:rsidRPr="001F448A" w:rsidRDefault="001F448A" w:rsidP="001F448A">
      <w:pPr>
        <w:pStyle w:val="Code"/>
      </w:pPr>
      <w:r w:rsidRPr="001F448A">
        <w:rPr>
          <w:color w:val="0000FF"/>
        </w:rPr>
        <w:t>using</w:t>
      </w:r>
      <w:r w:rsidRPr="001F448A">
        <w:t xml:space="preserve"> System.Windows;</w:t>
      </w:r>
    </w:p>
    <w:p w14:paraId="7FA7EDE6" w14:textId="77777777" w:rsidR="001F448A" w:rsidRPr="001F448A" w:rsidRDefault="001F448A" w:rsidP="001F448A">
      <w:pPr>
        <w:pStyle w:val="Code"/>
      </w:pPr>
      <w:r w:rsidRPr="001F448A">
        <w:rPr>
          <w:color w:val="0000FF"/>
        </w:rPr>
        <w:t>using</w:t>
      </w:r>
      <w:r w:rsidRPr="001F448A">
        <w:t xml:space="preserve"> System.Windows.Controls;</w:t>
      </w:r>
    </w:p>
    <w:p w14:paraId="685E9254" w14:textId="77777777" w:rsidR="001F448A" w:rsidRPr="001F448A" w:rsidRDefault="001F448A" w:rsidP="001F448A">
      <w:pPr>
        <w:pStyle w:val="Code"/>
      </w:pPr>
      <w:r w:rsidRPr="001F448A">
        <w:rPr>
          <w:color w:val="0000FF"/>
        </w:rPr>
        <w:t>using</w:t>
      </w:r>
      <w:r w:rsidRPr="001F448A">
        <w:t xml:space="preserve"> System.Windows.Data;</w:t>
      </w:r>
    </w:p>
    <w:p w14:paraId="0F209170" w14:textId="77777777" w:rsidR="001F448A" w:rsidRPr="001F448A" w:rsidRDefault="001F448A" w:rsidP="001F448A">
      <w:pPr>
        <w:pStyle w:val="Code"/>
      </w:pPr>
      <w:r w:rsidRPr="001F448A">
        <w:rPr>
          <w:color w:val="0000FF"/>
        </w:rPr>
        <w:t>using</w:t>
      </w:r>
      <w:r w:rsidRPr="001F448A">
        <w:t xml:space="preserve"> System.Windows.Documents;</w:t>
      </w:r>
    </w:p>
    <w:p w14:paraId="6F781EE5" w14:textId="77777777" w:rsidR="001F448A" w:rsidRPr="001F448A" w:rsidRDefault="001F448A" w:rsidP="001F448A">
      <w:pPr>
        <w:pStyle w:val="Code"/>
      </w:pPr>
      <w:r w:rsidRPr="001F448A">
        <w:rPr>
          <w:color w:val="0000FF"/>
        </w:rPr>
        <w:t>using</w:t>
      </w:r>
      <w:r w:rsidRPr="001F448A">
        <w:t xml:space="preserve"> System.Windows.Input;</w:t>
      </w:r>
    </w:p>
    <w:p w14:paraId="6E4633A5" w14:textId="77777777" w:rsidR="001F448A" w:rsidRPr="001F448A" w:rsidRDefault="001F448A" w:rsidP="001F448A">
      <w:pPr>
        <w:pStyle w:val="Code"/>
      </w:pPr>
      <w:r w:rsidRPr="001F448A">
        <w:rPr>
          <w:color w:val="0000FF"/>
        </w:rPr>
        <w:t>using</w:t>
      </w:r>
      <w:r w:rsidRPr="001F448A">
        <w:t xml:space="preserve"> System.Windows.Media;</w:t>
      </w:r>
    </w:p>
    <w:p w14:paraId="163835E8" w14:textId="77777777" w:rsidR="001F448A" w:rsidRPr="001F448A" w:rsidRDefault="001F448A" w:rsidP="001F448A">
      <w:pPr>
        <w:pStyle w:val="Code"/>
      </w:pPr>
      <w:r w:rsidRPr="001F448A">
        <w:rPr>
          <w:color w:val="0000FF"/>
        </w:rPr>
        <w:t>using</w:t>
      </w:r>
      <w:r w:rsidRPr="001F448A">
        <w:t xml:space="preserve"> System.Windows.Media.Imaging;</w:t>
      </w:r>
    </w:p>
    <w:p w14:paraId="0578CD97" w14:textId="77777777" w:rsidR="001F448A" w:rsidRPr="001F448A" w:rsidRDefault="001F448A" w:rsidP="001F448A">
      <w:pPr>
        <w:pStyle w:val="Code"/>
      </w:pPr>
      <w:r w:rsidRPr="001F448A">
        <w:rPr>
          <w:color w:val="0000FF"/>
        </w:rPr>
        <w:t>using</w:t>
      </w:r>
      <w:r w:rsidRPr="001F448A">
        <w:t xml:space="preserve"> System.Windows.Shapes;</w:t>
      </w:r>
    </w:p>
    <w:p w14:paraId="0673D833" w14:textId="77777777" w:rsidR="001F448A" w:rsidRPr="001F448A" w:rsidRDefault="001F448A" w:rsidP="001F448A">
      <w:pPr>
        <w:pStyle w:val="Code"/>
      </w:pPr>
    </w:p>
    <w:p w14:paraId="2539D4CD" w14:textId="77777777" w:rsidR="001F448A" w:rsidRPr="001F448A" w:rsidRDefault="001F448A" w:rsidP="001F448A">
      <w:pPr>
        <w:pStyle w:val="Code"/>
      </w:pPr>
      <w:r w:rsidRPr="001F448A">
        <w:rPr>
          <w:color w:val="0000FF"/>
        </w:rPr>
        <w:t>namespace</w:t>
      </w:r>
      <w:r w:rsidRPr="001F448A">
        <w:t xml:space="preserve"> GeniusStudio.Windows</w:t>
      </w:r>
    </w:p>
    <w:p w14:paraId="36A57FC2" w14:textId="77777777" w:rsidR="001F448A" w:rsidRPr="001F448A" w:rsidRDefault="001F448A" w:rsidP="001F448A">
      <w:pPr>
        <w:pStyle w:val="Code"/>
      </w:pPr>
      <w:r w:rsidRPr="001F448A">
        <w:t>{</w:t>
      </w:r>
    </w:p>
    <w:p w14:paraId="062313AA" w14:textId="77777777" w:rsidR="001F448A" w:rsidRPr="001F448A" w:rsidRDefault="001F448A" w:rsidP="001F448A">
      <w:pPr>
        <w:pStyle w:val="Code"/>
      </w:pPr>
      <w:r w:rsidRPr="001F448A">
        <w:t xml:space="preserve">    </w:t>
      </w:r>
      <w:r w:rsidRPr="001F448A">
        <w:rPr>
          <w:color w:val="808080"/>
        </w:rPr>
        <w:t>///</w:t>
      </w:r>
      <w:r w:rsidRPr="001F448A">
        <w:rPr>
          <w:color w:val="008000"/>
        </w:rPr>
        <w:t xml:space="preserve"> </w:t>
      </w:r>
      <w:r w:rsidRPr="001F448A">
        <w:rPr>
          <w:color w:val="808080"/>
        </w:rPr>
        <w:t>&lt;summary&gt;</w:t>
      </w:r>
    </w:p>
    <w:p w14:paraId="0AB6209A" w14:textId="77777777" w:rsidR="001F448A" w:rsidRPr="001F448A" w:rsidRDefault="001F448A" w:rsidP="001F448A">
      <w:pPr>
        <w:pStyle w:val="Code"/>
      </w:pPr>
      <w:r w:rsidRPr="001F448A">
        <w:t xml:space="preserve">    </w:t>
      </w:r>
      <w:r w:rsidRPr="001F448A">
        <w:rPr>
          <w:color w:val="808080"/>
        </w:rPr>
        <w:t>///</w:t>
      </w:r>
      <w:r w:rsidRPr="001F448A">
        <w:rPr>
          <w:color w:val="008000"/>
        </w:rPr>
        <w:t xml:space="preserve"> </w:t>
      </w:r>
      <w:r>
        <w:rPr>
          <w:color w:val="008000"/>
          <w:lang w:val="ru-RU"/>
        </w:rPr>
        <w:t>Логика</w:t>
      </w:r>
      <w:r w:rsidRPr="001F448A">
        <w:rPr>
          <w:color w:val="008000"/>
        </w:rPr>
        <w:t xml:space="preserve"> </w:t>
      </w:r>
      <w:r>
        <w:rPr>
          <w:color w:val="008000"/>
          <w:lang w:val="ru-RU"/>
        </w:rPr>
        <w:t>взаимодействия</w:t>
      </w:r>
      <w:r w:rsidRPr="001F448A">
        <w:rPr>
          <w:color w:val="008000"/>
        </w:rPr>
        <w:t xml:space="preserve"> </w:t>
      </w:r>
      <w:r>
        <w:rPr>
          <w:color w:val="008000"/>
          <w:lang w:val="ru-RU"/>
        </w:rPr>
        <w:t>для</w:t>
      </w:r>
      <w:r w:rsidRPr="001F448A">
        <w:rPr>
          <w:color w:val="008000"/>
        </w:rPr>
        <w:t xml:space="preserve"> Registration.xaml</w:t>
      </w:r>
    </w:p>
    <w:p w14:paraId="080D5E22" w14:textId="77777777" w:rsidR="001F448A" w:rsidRPr="001F448A" w:rsidRDefault="001F448A" w:rsidP="001F448A">
      <w:pPr>
        <w:pStyle w:val="Code"/>
      </w:pPr>
      <w:r w:rsidRPr="001F448A">
        <w:t xml:space="preserve">    </w:t>
      </w:r>
      <w:r w:rsidRPr="001F448A">
        <w:rPr>
          <w:color w:val="808080"/>
        </w:rPr>
        <w:t>///</w:t>
      </w:r>
      <w:r w:rsidRPr="001F448A">
        <w:rPr>
          <w:color w:val="008000"/>
        </w:rPr>
        <w:t xml:space="preserve"> </w:t>
      </w:r>
      <w:r w:rsidRPr="001F448A">
        <w:rPr>
          <w:color w:val="808080"/>
        </w:rPr>
        <w:t>&lt;/summary&gt;</w:t>
      </w:r>
    </w:p>
    <w:p w14:paraId="03E0FBF2" w14:textId="77777777" w:rsidR="001F448A" w:rsidRPr="001F448A" w:rsidRDefault="001F448A" w:rsidP="001F448A">
      <w:pPr>
        <w:pStyle w:val="Code"/>
      </w:pPr>
      <w:r w:rsidRPr="001F448A">
        <w:t xml:space="preserve">    </w:t>
      </w:r>
      <w:r w:rsidRPr="001F448A">
        <w:rPr>
          <w:color w:val="0000FF"/>
        </w:rPr>
        <w:t>public</w:t>
      </w:r>
      <w:r w:rsidRPr="001F448A">
        <w:t xml:space="preserve"> </w:t>
      </w:r>
      <w:r w:rsidRPr="001F448A">
        <w:rPr>
          <w:color w:val="0000FF"/>
        </w:rPr>
        <w:t>partial</w:t>
      </w:r>
      <w:r w:rsidRPr="001F448A">
        <w:t xml:space="preserve"> </w:t>
      </w:r>
      <w:r w:rsidRPr="001F448A">
        <w:rPr>
          <w:color w:val="0000FF"/>
        </w:rPr>
        <w:t>class</w:t>
      </w:r>
      <w:r w:rsidRPr="001F448A">
        <w:t xml:space="preserve"> </w:t>
      </w:r>
      <w:r w:rsidRPr="001F448A">
        <w:rPr>
          <w:color w:val="2B91AF"/>
        </w:rPr>
        <w:t>Registration</w:t>
      </w:r>
      <w:r w:rsidRPr="001F448A">
        <w:t xml:space="preserve"> : Window</w:t>
      </w:r>
    </w:p>
    <w:p w14:paraId="692E323A" w14:textId="77777777" w:rsidR="001F448A" w:rsidRPr="001F448A" w:rsidRDefault="001F448A" w:rsidP="001F448A">
      <w:pPr>
        <w:pStyle w:val="Code"/>
      </w:pPr>
      <w:r w:rsidRPr="001F448A">
        <w:t xml:space="preserve">    {</w:t>
      </w:r>
    </w:p>
    <w:p w14:paraId="2C49C791" w14:textId="77777777" w:rsidR="001F448A" w:rsidRPr="001F448A" w:rsidRDefault="001F448A" w:rsidP="001F448A">
      <w:pPr>
        <w:pStyle w:val="Code"/>
      </w:pPr>
      <w:r w:rsidRPr="001F448A">
        <w:t xml:space="preserve">        </w:t>
      </w:r>
      <w:r w:rsidRPr="001F448A">
        <w:rPr>
          <w:color w:val="0000FF"/>
        </w:rPr>
        <w:t>static</w:t>
      </w:r>
      <w:r w:rsidRPr="001F448A">
        <w:t xml:space="preserve"> String Data = </w:t>
      </w:r>
      <w:r w:rsidRPr="001F448A">
        <w:rPr>
          <w:color w:val="800000"/>
        </w:rPr>
        <w:t>@"Data/"</w:t>
      </w:r>
      <w:r w:rsidRPr="001F448A">
        <w:t>;</w:t>
      </w:r>
    </w:p>
    <w:p w14:paraId="2579E01E" w14:textId="77777777" w:rsidR="001F448A" w:rsidRPr="001F448A" w:rsidRDefault="001F448A" w:rsidP="001F448A">
      <w:pPr>
        <w:pStyle w:val="Code"/>
      </w:pPr>
      <w:r w:rsidRPr="001F448A">
        <w:t xml:space="preserve">        </w:t>
      </w:r>
      <w:r w:rsidRPr="001F448A">
        <w:rPr>
          <w:color w:val="0000FF"/>
        </w:rPr>
        <w:t>static</w:t>
      </w:r>
      <w:r w:rsidRPr="001F448A">
        <w:t xml:space="preserve"> String loginFile = </w:t>
      </w:r>
      <w:r w:rsidRPr="001F448A">
        <w:rPr>
          <w:color w:val="A31515"/>
        </w:rPr>
        <w:t>"Login.txt"</w:t>
      </w:r>
      <w:r w:rsidRPr="001F448A">
        <w:t>;</w:t>
      </w:r>
    </w:p>
    <w:p w14:paraId="4F979B97" w14:textId="77777777" w:rsidR="001F448A" w:rsidRPr="001F448A" w:rsidRDefault="001F448A" w:rsidP="001F448A">
      <w:pPr>
        <w:pStyle w:val="Code"/>
      </w:pPr>
    </w:p>
    <w:p w14:paraId="0638CEA5" w14:textId="77777777" w:rsidR="001F448A" w:rsidRPr="001F448A" w:rsidRDefault="001F448A" w:rsidP="001F448A">
      <w:pPr>
        <w:pStyle w:val="Code"/>
      </w:pPr>
      <w:r w:rsidRPr="001F448A">
        <w:t xml:space="preserve">        </w:t>
      </w:r>
      <w:r w:rsidRPr="001F448A">
        <w:rPr>
          <w:color w:val="0000FF"/>
        </w:rPr>
        <w:t>public</w:t>
      </w:r>
      <w:r w:rsidRPr="001F448A">
        <w:t xml:space="preserve"> </w:t>
      </w:r>
      <w:r w:rsidRPr="001F448A">
        <w:rPr>
          <w:color w:val="2B91AF"/>
        </w:rPr>
        <w:t>Registration</w:t>
      </w:r>
      <w:r w:rsidRPr="001F448A">
        <w:t>()</w:t>
      </w:r>
    </w:p>
    <w:p w14:paraId="4C5C3ACD" w14:textId="77777777" w:rsidR="001F448A" w:rsidRPr="001F448A" w:rsidRDefault="001F448A" w:rsidP="001F448A">
      <w:pPr>
        <w:pStyle w:val="Code"/>
      </w:pPr>
      <w:r w:rsidRPr="001F448A">
        <w:lastRenderedPageBreak/>
        <w:t xml:space="preserve">        {</w:t>
      </w:r>
    </w:p>
    <w:p w14:paraId="0948A06B" w14:textId="77777777" w:rsidR="001F448A" w:rsidRPr="001F448A" w:rsidRDefault="001F448A" w:rsidP="001F448A">
      <w:pPr>
        <w:pStyle w:val="Code"/>
      </w:pPr>
      <w:r w:rsidRPr="001F448A">
        <w:t xml:space="preserve">            InitializeComponent();</w:t>
      </w:r>
    </w:p>
    <w:p w14:paraId="423EE976" w14:textId="77777777" w:rsidR="001F448A" w:rsidRPr="001F448A" w:rsidRDefault="001F448A" w:rsidP="001F448A">
      <w:pPr>
        <w:pStyle w:val="Code"/>
      </w:pPr>
      <w:r w:rsidRPr="001F448A">
        <w:t xml:space="preserve">        }</w:t>
      </w:r>
    </w:p>
    <w:p w14:paraId="028F1D60" w14:textId="77777777" w:rsidR="001F448A" w:rsidRPr="001F448A" w:rsidRDefault="001F448A" w:rsidP="001F448A">
      <w:pPr>
        <w:pStyle w:val="Code"/>
      </w:pPr>
    </w:p>
    <w:p w14:paraId="4766A69E"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RegisterBtn_Click(</w:t>
      </w:r>
      <w:r w:rsidRPr="001F448A">
        <w:rPr>
          <w:color w:val="0000FF"/>
        </w:rPr>
        <w:t>object</w:t>
      </w:r>
      <w:r w:rsidRPr="001F448A">
        <w:t xml:space="preserve"> sender, RoutedEventArgs e)</w:t>
      </w:r>
    </w:p>
    <w:p w14:paraId="4812E4D3" w14:textId="77777777" w:rsidR="001F448A" w:rsidRPr="001F448A" w:rsidRDefault="001F448A" w:rsidP="001F448A">
      <w:pPr>
        <w:pStyle w:val="Code"/>
      </w:pPr>
      <w:r w:rsidRPr="001F448A">
        <w:t xml:space="preserve">        {</w:t>
      </w:r>
    </w:p>
    <w:p w14:paraId="17E152F0" w14:textId="77777777" w:rsidR="001F448A" w:rsidRPr="001F448A" w:rsidRDefault="001F448A" w:rsidP="001F448A">
      <w:pPr>
        <w:pStyle w:val="Code"/>
      </w:pPr>
      <w:r w:rsidRPr="001F448A">
        <w:t xml:space="preserve">            </w:t>
      </w:r>
      <w:r w:rsidRPr="001F448A">
        <w:rPr>
          <w:color w:val="0000FF"/>
        </w:rPr>
        <w:t>string</w:t>
      </w:r>
      <w:r w:rsidRPr="001F448A">
        <w:t xml:space="preserve"> login = LoginTxtBox.Text;</w:t>
      </w:r>
    </w:p>
    <w:p w14:paraId="3A378453" w14:textId="77777777" w:rsidR="001F448A" w:rsidRPr="001F448A" w:rsidRDefault="001F448A" w:rsidP="001F448A">
      <w:pPr>
        <w:pStyle w:val="Code"/>
      </w:pPr>
      <w:r w:rsidRPr="001F448A">
        <w:t xml:space="preserve">            </w:t>
      </w:r>
      <w:r w:rsidRPr="001F448A">
        <w:rPr>
          <w:color w:val="0000FF"/>
        </w:rPr>
        <w:t>string</w:t>
      </w:r>
      <w:r w:rsidRPr="001F448A">
        <w:t xml:space="preserve"> password = PasswordBox.Password;</w:t>
      </w:r>
    </w:p>
    <w:p w14:paraId="7EDC3466" w14:textId="77777777" w:rsidR="001F448A" w:rsidRPr="001F448A" w:rsidRDefault="001F448A" w:rsidP="001F448A">
      <w:pPr>
        <w:pStyle w:val="Code"/>
      </w:pPr>
      <w:r w:rsidRPr="001F448A">
        <w:t xml:space="preserve">            </w:t>
      </w:r>
      <w:r w:rsidRPr="001F448A">
        <w:rPr>
          <w:color w:val="0000FF"/>
        </w:rPr>
        <w:t>string</w:t>
      </w:r>
      <w:r w:rsidRPr="001F448A">
        <w:t xml:space="preserve"> admin;</w:t>
      </w:r>
    </w:p>
    <w:p w14:paraId="60D31B7F" w14:textId="77777777" w:rsidR="001F448A" w:rsidRPr="001F448A" w:rsidRDefault="001F448A" w:rsidP="001F448A">
      <w:pPr>
        <w:pStyle w:val="Code"/>
      </w:pPr>
    </w:p>
    <w:p w14:paraId="1DD2CD73" w14:textId="77777777" w:rsidR="001F448A" w:rsidRPr="001F448A" w:rsidRDefault="001F448A" w:rsidP="001F448A">
      <w:pPr>
        <w:pStyle w:val="Code"/>
      </w:pPr>
      <w:r w:rsidRPr="001F448A">
        <w:t xml:space="preserve">            </w:t>
      </w:r>
      <w:r w:rsidRPr="001F448A">
        <w:rPr>
          <w:color w:val="0000FF"/>
        </w:rPr>
        <w:t>if</w:t>
      </w:r>
      <w:r w:rsidRPr="001F448A">
        <w:t xml:space="preserve"> (AdminPasswordBox.Password == </w:t>
      </w:r>
      <w:r w:rsidRPr="001F448A">
        <w:rPr>
          <w:color w:val="A31515"/>
        </w:rPr>
        <w:t>"860790"</w:t>
      </w:r>
      <w:r w:rsidRPr="001F448A">
        <w:t>)</w:t>
      </w:r>
    </w:p>
    <w:p w14:paraId="3B208759" w14:textId="77777777" w:rsidR="001F448A" w:rsidRPr="001F448A" w:rsidRDefault="001F448A" w:rsidP="001F448A">
      <w:pPr>
        <w:pStyle w:val="Code"/>
      </w:pPr>
      <w:r w:rsidRPr="001F448A">
        <w:t xml:space="preserve">            {</w:t>
      </w:r>
    </w:p>
    <w:p w14:paraId="69F5419D" w14:textId="77777777" w:rsidR="001F448A" w:rsidRPr="001F448A" w:rsidRDefault="001F448A" w:rsidP="001F448A">
      <w:pPr>
        <w:pStyle w:val="Code"/>
      </w:pPr>
      <w:r w:rsidRPr="001F448A">
        <w:t xml:space="preserve">                admin = </w:t>
      </w:r>
      <w:r w:rsidRPr="001F448A">
        <w:rPr>
          <w:color w:val="A31515"/>
        </w:rPr>
        <w:t>"1"</w:t>
      </w:r>
      <w:r w:rsidRPr="001F448A">
        <w:t>;</w:t>
      </w:r>
    </w:p>
    <w:p w14:paraId="00E30D8A" w14:textId="77777777" w:rsidR="001F448A" w:rsidRPr="001F448A" w:rsidRDefault="001F448A" w:rsidP="001F448A">
      <w:pPr>
        <w:pStyle w:val="Code"/>
      </w:pPr>
      <w:r w:rsidRPr="001F448A">
        <w:t xml:space="preserve">            }</w:t>
      </w:r>
    </w:p>
    <w:p w14:paraId="218B1105" w14:textId="77777777" w:rsidR="001F448A" w:rsidRPr="001F448A" w:rsidRDefault="001F448A" w:rsidP="001F448A">
      <w:pPr>
        <w:pStyle w:val="Code"/>
      </w:pPr>
      <w:r w:rsidRPr="001F448A">
        <w:t xml:space="preserve">            </w:t>
      </w:r>
      <w:r w:rsidRPr="001F448A">
        <w:rPr>
          <w:color w:val="0000FF"/>
        </w:rPr>
        <w:t>else</w:t>
      </w:r>
    </w:p>
    <w:p w14:paraId="6F18B4E5" w14:textId="77777777" w:rsidR="001F448A" w:rsidRPr="001F448A" w:rsidRDefault="001F448A" w:rsidP="001F448A">
      <w:pPr>
        <w:pStyle w:val="Code"/>
      </w:pPr>
      <w:r w:rsidRPr="001F448A">
        <w:t xml:space="preserve">            {</w:t>
      </w:r>
    </w:p>
    <w:p w14:paraId="21E0B6DB" w14:textId="77777777" w:rsidR="001F448A" w:rsidRPr="001F448A" w:rsidRDefault="001F448A" w:rsidP="001F448A">
      <w:pPr>
        <w:pStyle w:val="Code"/>
      </w:pPr>
      <w:r w:rsidRPr="001F448A">
        <w:t xml:space="preserve">                admin = </w:t>
      </w:r>
      <w:r w:rsidRPr="001F448A">
        <w:rPr>
          <w:color w:val="A31515"/>
        </w:rPr>
        <w:t>"0"</w:t>
      </w:r>
      <w:r w:rsidRPr="001F448A">
        <w:t>;</w:t>
      </w:r>
    </w:p>
    <w:p w14:paraId="44D3C2F4" w14:textId="77777777" w:rsidR="001F448A" w:rsidRPr="001F448A" w:rsidRDefault="001F448A" w:rsidP="001F448A">
      <w:pPr>
        <w:pStyle w:val="Code"/>
      </w:pPr>
      <w:r w:rsidRPr="001F448A">
        <w:t xml:space="preserve">            }    </w:t>
      </w:r>
    </w:p>
    <w:p w14:paraId="0AEAEADA" w14:textId="77777777" w:rsidR="001F448A" w:rsidRPr="001F448A" w:rsidRDefault="001F448A" w:rsidP="001F448A">
      <w:pPr>
        <w:pStyle w:val="Code"/>
      </w:pPr>
      <w:r w:rsidRPr="001F448A">
        <w:t xml:space="preserve">            </w:t>
      </w:r>
      <w:r w:rsidRPr="001F448A">
        <w:rPr>
          <w:color w:val="0000FF"/>
        </w:rPr>
        <w:t>string</w:t>
      </w:r>
      <w:r w:rsidRPr="001F448A">
        <w:t xml:space="preserve"> data = </w:t>
      </w:r>
      <w:r w:rsidRPr="001F448A">
        <w:rPr>
          <w:color w:val="A31515"/>
        </w:rPr>
        <w:t>$"</w:t>
      </w:r>
      <w:r w:rsidRPr="001F448A">
        <w:t>{login}</w:t>
      </w:r>
      <w:r w:rsidRPr="001F448A">
        <w:rPr>
          <w:color w:val="A31515"/>
        </w:rPr>
        <w:t>,</w:t>
      </w:r>
      <w:r w:rsidRPr="001F448A">
        <w:t>{password}</w:t>
      </w:r>
      <w:r w:rsidRPr="001F448A">
        <w:rPr>
          <w:color w:val="A31515"/>
        </w:rPr>
        <w:t>,</w:t>
      </w:r>
      <w:r w:rsidRPr="001F448A">
        <w:t>{admin}</w:t>
      </w:r>
      <w:r w:rsidRPr="001F448A">
        <w:rPr>
          <w:color w:val="A31515"/>
        </w:rPr>
        <w:t>"</w:t>
      </w:r>
      <w:r w:rsidRPr="001F448A">
        <w:t>;</w:t>
      </w:r>
    </w:p>
    <w:p w14:paraId="7140695C" w14:textId="77777777" w:rsidR="001F448A" w:rsidRPr="001F448A" w:rsidRDefault="001F448A" w:rsidP="001F448A">
      <w:pPr>
        <w:pStyle w:val="Code"/>
      </w:pPr>
    </w:p>
    <w:p w14:paraId="4F16E927" w14:textId="77777777" w:rsidR="001F448A" w:rsidRPr="001F448A" w:rsidRDefault="001F448A" w:rsidP="001F448A">
      <w:pPr>
        <w:pStyle w:val="Code"/>
      </w:pPr>
      <w:r w:rsidRPr="001F448A">
        <w:t xml:space="preserve">            </w:t>
      </w:r>
      <w:r w:rsidRPr="001F448A">
        <w:rPr>
          <w:color w:val="0000FF"/>
        </w:rPr>
        <w:t>using</w:t>
      </w:r>
      <w:r w:rsidRPr="001F448A">
        <w:t xml:space="preserve"> (StreamWriter writer = </w:t>
      </w:r>
      <w:r w:rsidRPr="001F448A">
        <w:rPr>
          <w:color w:val="0000FF"/>
        </w:rPr>
        <w:t>new</w:t>
      </w:r>
      <w:r w:rsidRPr="001F448A">
        <w:t xml:space="preserve"> StreamWriter(Data + loginFile, </w:t>
      </w:r>
      <w:r w:rsidRPr="001F448A">
        <w:rPr>
          <w:color w:val="0000FF"/>
        </w:rPr>
        <w:t>true</w:t>
      </w:r>
      <w:r w:rsidRPr="001F448A">
        <w:t>))</w:t>
      </w:r>
    </w:p>
    <w:p w14:paraId="3CFB6B63" w14:textId="77777777" w:rsidR="001F448A" w:rsidRPr="001F448A" w:rsidRDefault="001F448A" w:rsidP="001F448A">
      <w:pPr>
        <w:pStyle w:val="Code"/>
      </w:pPr>
      <w:r w:rsidRPr="001F448A">
        <w:t xml:space="preserve">            {</w:t>
      </w:r>
    </w:p>
    <w:p w14:paraId="1453963A" w14:textId="77777777" w:rsidR="001F448A" w:rsidRPr="001F448A" w:rsidRDefault="001F448A" w:rsidP="001F448A">
      <w:pPr>
        <w:pStyle w:val="Code"/>
      </w:pPr>
      <w:r w:rsidRPr="001F448A">
        <w:t xml:space="preserve">                writer.WriteLine(data);</w:t>
      </w:r>
    </w:p>
    <w:p w14:paraId="65B6D9B4" w14:textId="77777777" w:rsidR="001F448A" w:rsidRPr="001F448A" w:rsidRDefault="001F448A" w:rsidP="001F448A">
      <w:pPr>
        <w:pStyle w:val="Code"/>
      </w:pPr>
      <w:r w:rsidRPr="001F448A">
        <w:t xml:space="preserve">                writer.Close();</w:t>
      </w:r>
    </w:p>
    <w:p w14:paraId="32CAB5CB" w14:textId="77777777" w:rsidR="001F448A" w:rsidRPr="001F448A" w:rsidRDefault="001F448A" w:rsidP="001F448A">
      <w:pPr>
        <w:pStyle w:val="Code"/>
      </w:pPr>
      <w:r w:rsidRPr="001F448A">
        <w:t xml:space="preserve">            }</w:t>
      </w:r>
    </w:p>
    <w:p w14:paraId="25ACF9B3" w14:textId="77777777" w:rsidR="001F448A" w:rsidRPr="001F448A" w:rsidRDefault="001F448A" w:rsidP="001F448A">
      <w:pPr>
        <w:pStyle w:val="Code"/>
      </w:pPr>
      <w:r w:rsidRPr="001F448A">
        <w:t xml:space="preserve">            MessageBox.Show (</w:t>
      </w:r>
      <w:r w:rsidRPr="001F448A">
        <w:rPr>
          <w:color w:val="A31515"/>
        </w:rPr>
        <w:t>"</w:t>
      </w:r>
      <w:r>
        <w:rPr>
          <w:color w:val="A31515"/>
          <w:lang w:val="ru-RU"/>
        </w:rPr>
        <w:t>Зареестровано</w:t>
      </w:r>
      <w:r w:rsidRPr="001F448A">
        <w:rPr>
          <w:color w:val="A31515"/>
        </w:rPr>
        <w:t>"</w:t>
      </w:r>
      <w:r w:rsidRPr="001F448A">
        <w:t>);</w:t>
      </w:r>
    </w:p>
    <w:p w14:paraId="77F41068" w14:textId="77777777" w:rsidR="001F448A" w:rsidRPr="001F448A" w:rsidRDefault="001F448A" w:rsidP="001F448A">
      <w:pPr>
        <w:pStyle w:val="Code"/>
      </w:pPr>
    </w:p>
    <w:p w14:paraId="69265173" w14:textId="77777777" w:rsidR="001F448A" w:rsidRPr="001F448A" w:rsidRDefault="001F448A" w:rsidP="001F448A">
      <w:pPr>
        <w:pStyle w:val="Code"/>
      </w:pPr>
      <w:r w:rsidRPr="001F448A">
        <w:t xml:space="preserve">        }</w:t>
      </w:r>
    </w:p>
    <w:p w14:paraId="7E0FA9BA" w14:textId="77777777" w:rsidR="001F448A" w:rsidRPr="001F448A" w:rsidRDefault="001F448A" w:rsidP="001F448A">
      <w:pPr>
        <w:pStyle w:val="Code"/>
      </w:pPr>
    </w:p>
    <w:p w14:paraId="39EF3590"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Admin_Click(</w:t>
      </w:r>
      <w:r w:rsidRPr="001F448A">
        <w:rPr>
          <w:color w:val="0000FF"/>
        </w:rPr>
        <w:t>object</w:t>
      </w:r>
      <w:r w:rsidRPr="001F448A">
        <w:t xml:space="preserve"> sender, RoutedEventArgs e)</w:t>
      </w:r>
    </w:p>
    <w:p w14:paraId="28E6ABDB" w14:textId="77777777" w:rsidR="001F448A" w:rsidRPr="001F448A" w:rsidRDefault="001F448A" w:rsidP="001F448A">
      <w:pPr>
        <w:pStyle w:val="Code"/>
      </w:pPr>
      <w:r w:rsidRPr="001F448A">
        <w:t xml:space="preserve">        {</w:t>
      </w:r>
    </w:p>
    <w:p w14:paraId="345BC288" w14:textId="77777777" w:rsidR="001F448A" w:rsidRPr="001F448A" w:rsidRDefault="001F448A" w:rsidP="001F448A">
      <w:pPr>
        <w:pStyle w:val="Code"/>
      </w:pPr>
      <w:r w:rsidRPr="001F448A">
        <w:t xml:space="preserve">            AdminPasswordBox.Visibility = Visibility.Visible;</w:t>
      </w:r>
    </w:p>
    <w:p w14:paraId="3F42AA4E" w14:textId="77777777" w:rsidR="001F448A" w:rsidRPr="001F448A" w:rsidRDefault="001F448A" w:rsidP="001F448A">
      <w:pPr>
        <w:pStyle w:val="Code"/>
      </w:pPr>
      <w:r w:rsidRPr="001F448A">
        <w:t xml:space="preserve">            AdminText.Visibility = Visibility.Visible;</w:t>
      </w:r>
    </w:p>
    <w:p w14:paraId="7B8C5670" w14:textId="77777777" w:rsidR="001F448A" w:rsidRPr="001F448A" w:rsidRDefault="001F448A" w:rsidP="001F448A">
      <w:pPr>
        <w:pStyle w:val="Code"/>
      </w:pPr>
      <w:r w:rsidRPr="001F448A">
        <w:t xml:space="preserve">            AdminBtn.Visibility = Visibility.Collapsed;</w:t>
      </w:r>
    </w:p>
    <w:p w14:paraId="51DCFA4D" w14:textId="77777777" w:rsidR="001F448A" w:rsidRPr="001F448A" w:rsidRDefault="001F448A" w:rsidP="001F448A">
      <w:pPr>
        <w:pStyle w:val="Code"/>
      </w:pPr>
      <w:r w:rsidRPr="001F448A">
        <w:t xml:space="preserve">        }</w:t>
      </w:r>
    </w:p>
    <w:p w14:paraId="257B404E" w14:textId="77777777" w:rsidR="001F448A" w:rsidRPr="001F448A" w:rsidRDefault="001F448A" w:rsidP="001F448A">
      <w:pPr>
        <w:pStyle w:val="Code"/>
      </w:pPr>
    </w:p>
    <w:p w14:paraId="045EAC22"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Back_Click(</w:t>
      </w:r>
      <w:r w:rsidRPr="001F448A">
        <w:rPr>
          <w:color w:val="0000FF"/>
        </w:rPr>
        <w:t>object</w:t>
      </w:r>
      <w:r w:rsidRPr="001F448A">
        <w:t xml:space="preserve"> sender, RoutedEventArgs e)</w:t>
      </w:r>
    </w:p>
    <w:p w14:paraId="3EFE45E1" w14:textId="77777777" w:rsidR="001F448A" w:rsidRPr="001F448A" w:rsidRDefault="001F448A" w:rsidP="001F448A">
      <w:pPr>
        <w:pStyle w:val="Code"/>
      </w:pPr>
      <w:r w:rsidRPr="001F448A">
        <w:t xml:space="preserve">        {</w:t>
      </w:r>
    </w:p>
    <w:p w14:paraId="3BCBA50D" w14:textId="77777777" w:rsidR="001F448A" w:rsidRPr="001F448A" w:rsidRDefault="001F448A" w:rsidP="001F448A">
      <w:pPr>
        <w:pStyle w:val="Code"/>
      </w:pPr>
      <w:r w:rsidRPr="001F448A">
        <w:t xml:space="preserve">            WinLog login = </w:t>
      </w:r>
      <w:r w:rsidRPr="001F448A">
        <w:rPr>
          <w:color w:val="0000FF"/>
        </w:rPr>
        <w:t>new</w:t>
      </w:r>
      <w:r w:rsidRPr="001F448A">
        <w:t xml:space="preserve"> WinLog();</w:t>
      </w:r>
    </w:p>
    <w:p w14:paraId="0E87B52C" w14:textId="77777777" w:rsidR="001F448A" w:rsidRPr="001F448A" w:rsidRDefault="001F448A" w:rsidP="001F448A">
      <w:pPr>
        <w:pStyle w:val="Code"/>
      </w:pPr>
      <w:r w:rsidRPr="001F448A">
        <w:t xml:space="preserve">            login.Show();</w:t>
      </w:r>
    </w:p>
    <w:p w14:paraId="073E1D79" w14:textId="77777777" w:rsidR="001F448A" w:rsidRPr="008B2726" w:rsidRDefault="001F448A" w:rsidP="001F448A">
      <w:pPr>
        <w:pStyle w:val="Code"/>
      </w:pPr>
      <w:r w:rsidRPr="001F448A">
        <w:t xml:space="preserve">            </w:t>
      </w:r>
      <w:r w:rsidRPr="008B2726">
        <w:rPr>
          <w:color w:val="0000FF"/>
        </w:rPr>
        <w:t>this</w:t>
      </w:r>
      <w:r w:rsidRPr="008B2726">
        <w:t>.Close();</w:t>
      </w:r>
    </w:p>
    <w:p w14:paraId="74FD5F2E" w14:textId="77777777" w:rsidR="001F448A" w:rsidRPr="008B2726" w:rsidRDefault="001F448A" w:rsidP="001F448A">
      <w:pPr>
        <w:pStyle w:val="Code"/>
      </w:pPr>
      <w:r w:rsidRPr="008B2726">
        <w:t xml:space="preserve">        }</w:t>
      </w:r>
    </w:p>
    <w:p w14:paraId="373958B4" w14:textId="77777777" w:rsidR="001F448A" w:rsidRPr="008B2726" w:rsidRDefault="001F448A" w:rsidP="001F448A">
      <w:pPr>
        <w:pStyle w:val="Code"/>
      </w:pPr>
      <w:r w:rsidRPr="008B2726">
        <w:t xml:space="preserve">    }</w:t>
      </w:r>
    </w:p>
    <w:p w14:paraId="196C06A6" w14:textId="6FB682D4" w:rsidR="001F448A" w:rsidRPr="008B2726" w:rsidRDefault="001F448A" w:rsidP="001F448A">
      <w:pPr>
        <w:pStyle w:val="Code"/>
      </w:pPr>
      <w:r w:rsidRPr="008B2726">
        <w:t>}</w:t>
      </w:r>
    </w:p>
    <w:p w14:paraId="2A3780DD" w14:textId="6047CB85" w:rsidR="001F448A" w:rsidRDefault="001F448A" w:rsidP="001F448A">
      <w:pPr>
        <w:pStyle w:val="Caption"/>
        <w:rPr>
          <w:lang w:val="en-US"/>
        </w:rPr>
      </w:pPr>
      <w:r w:rsidRPr="001F448A">
        <w:rPr>
          <w:lang w:val="en-US"/>
        </w:rPr>
        <w:t>MainWindow</w:t>
      </w:r>
      <w:r>
        <w:rPr>
          <w:lang w:val="en-US"/>
        </w:rPr>
        <w:t>.xaml</w:t>
      </w:r>
    </w:p>
    <w:p w14:paraId="3262F581" w14:textId="77777777" w:rsidR="001F448A" w:rsidRPr="001F448A" w:rsidRDefault="001F448A" w:rsidP="001F448A">
      <w:pPr>
        <w:pStyle w:val="Code"/>
        <w:rPr>
          <w:color w:val="000000"/>
        </w:rPr>
      </w:pPr>
      <w:r w:rsidRPr="001F448A">
        <w:t>&lt;</w:t>
      </w:r>
      <w:r w:rsidRPr="001F448A">
        <w:rPr>
          <w:color w:val="A31515"/>
        </w:rPr>
        <w:t>Window</w:t>
      </w:r>
      <w:r w:rsidRPr="001F448A">
        <w:rPr>
          <w:color w:val="FF0000"/>
        </w:rPr>
        <w:t xml:space="preserve"> x</w:t>
      </w:r>
      <w:r w:rsidRPr="001F448A">
        <w:t>:</w:t>
      </w:r>
      <w:r w:rsidRPr="001F448A">
        <w:rPr>
          <w:color w:val="FF0000"/>
        </w:rPr>
        <w:t>Class</w:t>
      </w:r>
      <w:r w:rsidRPr="001F448A">
        <w:t>="GeniusStudio.MainWindow"</w:t>
      </w:r>
    </w:p>
    <w:p w14:paraId="19711BC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t>="http://schemas.microsoft.com/winfx/2006/xaml/presentation"</w:t>
      </w:r>
    </w:p>
    <w:p w14:paraId="2343407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t>:</w:t>
      </w:r>
      <w:r w:rsidRPr="001F448A">
        <w:rPr>
          <w:color w:val="FF0000"/>
        </w:rPr>
        <w:t>x</w:t>
      </w:r>
      <w:r w:rsidRPr="001F448A">
        <w:t>="http://schemas.microsoft.com/winfx/2006/xaml"</w:t>
      </w:r>
    </w:p>
    <w:p w14:paraId="660CDE4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t>:</w:t>
      </w:r>
      <w:r w:rsidRPr="001F448A">
        <w:rPr>
          <w:color w:val="FF0000"/>
        </w:rPr>
        <w:t>d</w:t>
      </w:r>
      <w:r w:rsidRPr="001F448A">
        <w:t>="http://schemas.microsoft.com/expression/blend/2008"</w:t>
      </w:r>
    </w:p>
    <w:p w14:paraId="16B8742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t>:</w:t>
      </w:r>
      <w:r w:rsidRPr="001F448A">
        <w:rPr>
          <w:color w:val="FF0000"/>
        </w:rPr>
        <w:t>mc</w:t>
      </w:r>
      <w:r w:rsidRPr="001F448A">
        <w:t>="http://schemas.openxmlformats.org/markup-compatibility/2006"</w:t>
      </w:r>
    </w:p>
    <w:p w14:paraId="3D4DE48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t>:</w:t>
      </w:r>
      <w:r w:rsidRPr="001F448A">
        <w:rPr>
          <w:color w:val="FF0000"/>
        </w:rPr>
        <w:t>local</w:t>
      </w:r>
      <w:r w:rsidRPr="001F448A">
        <w:t>="clr-namespace:GeniusStudio"</w:t>
      </w:r>
    </w:p>
    <w:p w14:paraId="7043C98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mc</w:t>
      </w:r>
      <w:r w:rsidRPr="001F448A">
        <w:t>:</w:t>
      </w:r>
      <w:r w:rsidRPr="001F448A">
        <w:rPr>
          <w:color w:val="FF0000"/>
        </w:rPr>
        <w:t>Ignorable</w:t>
      </w:r>
      <w:r w:rsidRPr="001F448A">
        <w:t>="d"</w:t>
      </w:r>
    </w:p>
    <w:p w14:paraId="739747B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Title</w:t>
      </w:r>
      <w:r w:rsidRPr="001F448A">
        <w:t>="MainWindow"</w:t>
      </w:r>
      <w:r w:rsidRPr="001F448A">
        <w:rPr>
          <w:color w:val="000000"/>
        </w:rPr>
        <w:t xml:space="preserve"> </w:t>
      </w:r>
    </w:p>
    <w:p w14:paraId="0DA7F5B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t>="1080"</w:t>
      </w:r>
      <w:r w:rsidRPr="001F448A">
        <w:rPr>
          <w:color w:val="000000"/>
        </w:rPr>
        <w:t xml:space="preserve"> </w:t>
      </w:r>
    </w:p>
    <w:p w14:paraId="7F89BE5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Width</w:t>
      </w:r>
      <w:r w:rsidRPr="001F448A">
        <w:t>="1920"</w:t>
      </w:r>
      <w:r w:rsidRPr="001F448A">
        <w:rPr>
          <w:color w:val="000000"/>
        </w:rPr>
        <w:t xml:space="preserve"> </w:t>
      </w:r>
    </w:p>
    <w:p w14:paraId="625852D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WindowStyle</w:t>
      </w:r>
      <w:r w:rsidRPr="001F448A">
        <w:t>="None"</w:t>
      </w:r>
      <w:r w:rsidRPr="001F448A">
        <w:rPr>
          <w:color w:val="000000"/>
        </w:rPr>
        <w:t xml:space="preserve"> </w:t>
      </w:r>
    </w:p>
    <w:p w14:paraId="716FF64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WindowState</w:t>
      </w:r>
      <w:r w:rsidRPr="001F448A">
        <w:t>="Maximized"&gt;</w:t>
      </w:r>
    </w:p>
    <w:p w14:paraId="6F47BD49"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Grid</w:t>
      </w:r>
      <w:r w:rsidRPr="001F448A">
        <w:t>&gt;</w:t>
      </w:r>
    </w:p>
    <w:p w14:paraId="2E357C0D" w14:textId="77777777" w:rsidR="001F448A" w:rsidRPr="001F448A" w:rsidRDefault="001F448A" w:rsidP="001F448A">
      <w:pPr>
        <w:pStyle w:val="Code"/>
        <w:rPr>
          <w:color w:val="000000"/>
        </w:rPr>
      </w:pPr>
      <w:r w:rsidRPr="001F448A">
        <w:rPr>
          <w:color w:val="000000"/>
        </w:rPr>
        <w:lastRenderedPageBreak/>
        <w:t xml:space="preserve">    </w:t>
      </w:r>
      <w:r w:rsidRPr="001F448A">
        <w:t>&lt;</w:t>
      </w:r>
      <w:r w:rsidRPr="001F448A">
        <w:rPr>
          <w:color w:val="A31515"/>
        </w:rPr>
        <w:t>Grid.RowDefinitions</w:t>
      </w:r>
      <w:r w:rsidRPr="001F448A">
        <w:t>&gt;</w:t>
      </w:r>
    </w:p>
    <w:p w14:paraId="54E4D32A"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RowDefinition</w:t>
      </w:r>
      <w:r w:rsidRPr="001F448A">
        <w:rPr>
          <w:color w:val="FF0000"/>
        </w:rPr>
        <w:t xml:space="preserve"> Height</w:t>
      </w:r>
      <w:r w:rsidRPr="001F448A">
        <w:t>="5*" /&gt;</w:t>
      </w:r>
    </w:p>
    <w:p w14:paraId="6985E74B"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RowDefinition</w:t>
      </w:r>
      <w:r w:rsidRPr="001F448A">
        <w:rPr>
          <w:color w:val="FF0000"/>
        </w:rPr>
        <w:t xml:space="preserve"> Height</w:t>
      </w:r>
      <w:r w:rsidRPr="001F448A">
        <w:t>="*" /&gt;</w:t>
      </w:r>
    </w:p>
    <w:p w14:paraId="51071DCF"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Grid.RowDefinitions</w:t>
      </w:r>
      <w:r w:rsidRPr="001F448A">
        <w:t>&gt;</w:t>
      </w:r>
    </w:p>
    <w:p w14:paraId="190F67D1"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Grid.ColumnDefinitions</w:t>
      </w:r>
      <w:r w:rsidRPr="001F448A">
        <w:t>&gt;</w:t>
      </w:r>
    </w:p>
    <w:p w14:paraId="7F0E79B0"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ColumnDefinition</w:t>
      </w:r>
      <w:r w:rsidRPr="001F448A">
        <w:rPr>
          <w:color w:val="FF0000"/>
        </w:rPr>
        <w:t xml:space="preserve"> Width</w:t>
      </w:r>
      <w:r w:rsidRPr="001F448A">
        <w:t>="*" /&gt;</w:t>
      </w:r>
    </w:p>
    <w:p w14:paraId="695F610D"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ColumnDefinition</w:t>
      </w:r>
      <w:r w:rsidRPr="001F448A">
        <w:rPr>
          <w:color w:val="FF0000"/>
        </w:rPr>
        <w:t xml:space="preserve"> Width</w:t>
      </w:r>
      <w:r w:rsidRPr="001F448A">
        <w:t>="4*" /&gt;</w:t>
      </w:r>
    </w:p>
    <w:p w14:paraId="0B1B2357"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Grid.ColumnDefinitions</w:t>
      </w:r>
      <w:r w:rsidRPr="001F448A">
        <w:t>&gt;</w:t>
      </w:r>
    </w:p>
    <w:p w14:paraId="2B277E7F"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StackPanel</w:t>
      </w:r>
    </w:p>
    <w:p w14:paraId="252CA95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Grid.Row</w:t>
      </w:r>
      <w:r w:rsidRPr="001F448A">
        <w:t>="0"</w:t>
      </w:r>
    </w:p>
    <w:p w14:paraId="3D68B12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Grid.Column</w:t>
      </w:r>
      <w:r w:rsidRPr="001F448A">
        <w:t>="0"</w:t>
      </w:r>
    </w:p>
    <w:p w14:paraId="7461743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Background</w:t>
      </w:r>
      <w:r w:rsidRPr="001F448A">
        <w:t>="#735F32"&gt;</w:t>
      </w:r>
    </w:p>
    <w:p w14:paraId="59B37722"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Button</w:t>
      </w:r>
    </w:p>
    <w:p w14:paraId="54EE2C9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t>:</w:t>
      </w:r>
      <w:r w:rsidRPr="001F448A">
        <w:rPr>
          <w:color w:val="FF0000"/>
        </w:rPr>
        <w:t>Name</w:t>
      </w:r>
      <w:r w:rsidRPr="001F448A">
        <w:t>="BtnMenu"</w:t>
      </w:r>
    </w:p>
    <w:p w14:paraId="5031838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MinWidth</w:t>
      </w:r>
      <w:r w:rsidRPr="001F448A">
        <w:t>="110"</w:t>
      </w:r>
    </w:p>
    <w:p w14:paraId="168EE63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MinHeight</w:t>
      </w:r>
      <w:r w:rsidRPr="001F448A">
        <w:t>="70"</w:t>
      </w:r>
    </w:p>
    <w:p w14:paraId="0322E3F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t>="20,18,20,20"</w:t>
      </w:r>
    </w:p>
    <w:p w14:paraId="6C8F2FB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Click</w:t>
      </w:r>
      <w:r w:rsidRPr="001F448A">
        <w:t>="BtnMenu_Click"</w:t>
      </w:r>
    </w:p>
    <w:p w14:paraId="4C27B01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Content</w:t>
      </w:r>
      <w:r w:rsidRPr="001F448A">
        <w:t>="Menu"</w:t>
      </w:r>
    </w:p>
    <w:p w14:paraId="299C57E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Cursor</w:t>
      </w:r>
      <w:r w:rsidRPr="001F448A">
        <w:t>="Hand"</w:t>
      </w:r>
    </w:p>
    <w:p w14:paraId="6DE3F23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t>="{</w:t>
      </w:r>
      <w:r w:rsidRPr="001F448A">
        <w:rPr>
          <w:color w:val="A31515"/>
        </w:rPr>
        <w:t>DynamicResource</w:t>
      </w:r>
      <w:r w:rsidRPr="001F448A">
        <w:rPr>
          <w:color w:val="FF0000"/>
        </w:rPr>
        <w:t xml:space="preserve"> ResourceKey</w:t>
      </w:r>
      <w:r w:rsidRPr="001F448A">
        <w:t>=ButtonStyle}"</w:t>
      </w:r>
      <w:r w:rsidRPr="001F448A">
        <w:rPr>
          <w:color w:val="000000"/>
        </w:rPr>
        <w:t xml:space="preserve"> </w:t>
      </w:r>
    </w:p>
    <w:p w14:paraId="5CCFC02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t>="Bahnschrift" /&gt;</w:t>
      </w:r>
    </w:p>
    <w:p w14:paraId="290C9854"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Button</w:t>
      </w:r>
    </w:p>
    <w:p w14:paraId="633C8C6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t>:</w:t>
      </w:r>
      <w:r w:rsidRPr="001F448A">
        <w:rPr>
          <w:color w:val="FF0000"/>
        </w:rPr>
        <w:t>Name</w:t>
      </w:r>
      <w:r w:rsidRPr="001F448A">
        <w:t>="BtnAddCatalog"</w:t>
      </w:r>
    </w:p>
    <w:p w14:paraId="24E34CF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t>="Bahnschrift"</w:t>
      </w:r>
    </w:p>
    <w:p w14:paraId="3F0CA21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MinWidth</w:t>
      </w:r>
      <w:r w:rsidRPr="001F448A">
        <w:t>="110"</w:t>
      </w:r>
    </w:p>
    <w:p w14:paraId="62B3C1B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MinHeight</w:t>
      </w:r>
      <w:r w:rsidRPr="001F448A">
        <w:t>="70"</w:t>
      </w:r>
    </w:p>
    <w:p w14:paraId="251C915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t>="20"</w:t>
      </w:r>
    </w:p>
    <w:p w14:paraId="5401292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Click</w:t>
      </w:r>
      <w:r w:rsidRPr="001F448A">
        <w:t>="BtnAddCatalog_Click"</w:t>
      </w:r>
    </w:p>
    <w:p w14:paraId="4B946F8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Content</w:t>
      </w:r>
      <w:r w:rsidRPr="001F448A">
        <w:t>="Add Catalog"</w:t>
      </w:r>
    </w:p>
    <w:p w14:paraId="18871D8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Cursor</w:t>
      </w:r>
      <w:r w:rsidRPr="001F448A">
        <w:t>="Hand"</w:t>
      </w:r>
    </w:p>
    <w:p w14:paraId="12859B1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t>="{</w:t>
      </w:r>
      <w:r w:rsidRPr="001F448A">
        <w:rPr>
          <w:color w:val="A31515"/>
        </w:rPr>
        <w:t>DynamicResource</w:t>
      </w:r>
      <w:r w:rsidRPr="001F448A">
        <w:rPr>
          <w:color w:val="FF0000"/>
        </w:rPr>
        <w:t xml:space="preserve"> ResourceKey</w:t>
      </w:r>
      <w:r w:rsidRPr="001F448A">
        <w:t>=ButtonStyle}" /&gt;</w:t>
      </w:r>
    </w:p>
    <w:p w14:paraId="2A9AA3C8"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StackPanel</w:t>
      </w:r>
      <w:r w:rsidRPr="001F448A">
        <w:t>&gt;</w:t>
      </w:r>
    </w:p>
    <w:p w14:paraId="098A09E0"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StackPanel</w:t>
      </w:r>
    </w:p>
    <w:p w14:paraId="0FA97E2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t>:</w:t>
      </w:r>
      <w:r w:rsidRPr="001F448A">
        <w:rPr>
          <w:color w:val="FF0000"/>
        </w:rPr>
        <w:t>Name</w:t>
      </w:r>
      <w:r w:rsidRPr="001F448A">
        <w:t>="WrapInfo"</w:t>
      </w:r>
    </w:p>
    <w:p w14:paraId="7459D60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Grid.Row</w:t>
      </w:r>
      <w:r w:rsidRPr="001F448A">
        <w:t>="0"</w:t>
      </w:r>
    </w:p>
    <w:p w14:paraId="3575341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Grid.Column</w:t>
      </w:r>
      <w:r w:rsidRPr="001F448A">
        <w:t>="1"</w:t>
      </w:r>
    </w:p>
    <w:p w14:paraId="6C5C5D4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Background</w:t>
      </w:r>
      <w:r w:rsidRPr="001F448A">
        <w:t>="#272829"</w:t>
      </w:r>
      <w:r w:rsidRPr="001F448A">
        <w:rPr>
          <w:color w:val="FF0000"/>
        </w:rPr>
        <w:t xml:space="preserve"> Grid.RowSpan</w:t>
      </w:r>
      <w:r w:rsidRPr="001F448A">
        <w:t>="2" /&gt;</w:t>
      </w:r>
    </w:p>
    <w:p w14:paraId="2E7431FC"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StackPanel</w:t>
      </w:r>
    </w:p>
    <w:p w14:paraId="3AAE505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Grid.Row</w:t>
      </w:r>
      <w:r w:rsidRPr="001F448A">
        <w:t>="1"</w:t>
      </w:r>
    </w:p>
    <w:p w14:paraId="4C4BD6A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Grid.Column</w:t>
      </w:r>
      <w:r w:rsidRPr="001F448A">
        <w:t>="2"</w:t>
      </w:r>
    </w:p>
    <w:p w14:paraId="147639A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Grid.ColumnSpan</w:t>
      </w:r>
      <w:r w:rsidRPr="001F448A">
        <w:t>="2"&gt;</w:t>
      </w:r>
    </w:p>
    <w:p w14:paraId="168EA0F9"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StackPanel</w:t>
      </w:r>
      <w:r w:rsidRPr="001F448A">
        <w:t>&gt;</w:t>
      </w:r>
    </w:p>
    <w:p w14:paraId="78C23A1C"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StackPanel</w:t>
      </w:r>
    </w:p>
    <w:p w14:paraId="4E3C333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Grid.Row</w:t>
      </w:r>
      <w:r w:rsidRPr="001F448A">
        <w:t>="1"</w:t>
      </w:r>
    </w:p>
    <w:p w14:paraId="7685A64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Grid.Column</w:t>
      </w:r>
      <w:r w:rsidRPr="001F448A">
        <w:t>="0"</w:t>
      </w:r>
    </w:p>
    <w:p w14:paraId="004A230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Background</w:t>
      </w:r>
      <w:r w:rsidRPr="001F448A">
        <w:t>="#735F32"&gt;</w:t>
      </w:r>
    </w:p>
    <w:p w14:paraId="372EA6F9"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Button</w:t>
      </w:r>
    </w:p>
    <w:p w14:paraId="13C879B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t>:</w:t>
      </w:r>
      <w:r w:rsidRPr="001F448A">
        <w:rPr>
          <w:color w:val="FF0000"/>
        </w:rPr>
        <w:t>Name</w:t>
      </w:r>
      <w:r w:rsidRPr="001F448A">
        <w:t>="ReLogin"</w:t>
      </w:r>
    </w:p>
    <w:p w14:paraId="0CF2793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MinWidth</w:t>
      </w:r>
      <w:r w:rsidRPr="001F448A">
        <w:t>="110"</w:t>
      </w:r>
    </w:p>
    <w:p w14:paraId="4D20DFA3"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MinHeight</w:t>
      </w:r>
      <w:r w:rsidRPr="001F448A">
        <w:t>="70"</w:t>
      </w:r>
    </w:p>
    <w:p w14:paraId="013053F3"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t>="20,0"</w:t>
      </w:r>
    </w:p>
    <w:p w14:paraId="36113BB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Click</w:t>
      </w:r>
      <w:r w:rsidRPr="001F448A">
        <w:t>="ReLogin_Click"</w:t>
      </w:r>
    </w:p>
    <w:p w14:paraId="4E2BA16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Content</w:t>
      </w:r>
      <w:r w:rsidRPr="001F448A">
        <w:t>="Relogin"</w:t>
      </w:r>
    </w:p>
    <w:p w14:paraId="7ADD041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t>="Bahnschrift"</w:t>
      </w:r>
    </w:p>
    <w:p w14:paraId="0BF33F0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t>="{</w:t>
      </w:r>
      <w:r w:rsidRPr="001F448A">
        <w:rPr>
          <w:color w:val="A31515"/>
        </w:rPr>
        <w:t>DynamicResource</w:t>
      </w:r>
      <w:r w:rsidRPr="001F448A">
        <w:rPr>
          <w:color w:val="FF0000"/>
        </w:rPr>
        <w:t xml:space="preserve"> ResourceKey</w:t>
      </w:r>
      <w:r w:rsidRPr="001F448A">
        <w:t>=ButtonStyle}" /&gt;</w:t>
      </w:r>
    </w:p>
    <w:p w14:paraId="0DC694E4"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Button</w:t>
      </w:r>
    </w:p>
    <w:p w14:paraId="164AA70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t>:</w:t>
      </w:r>
      <w:r w:rsidRPr="001F448A">
        <w:rPr>
          <w:color w:val="FF0000"/>
        </w:rPr>
        <w:t>Name</w:t>
      </w:r>
      <w:r w:rsidRPr="001F448A">
        <w:t>="BtnExit"</w:t>
      </w:r>
    </w:p>
    <w:p w14:paraId="48F673D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MinWidth</w:t>
      </w:r>
      <w:r w:rsidRPr="001F448A">
        <w:t>="110"</w:t>
      </w:r>
    </w:p>
    <w:p w14:paraId="31C7A13B" w14:textId="77777777" w:rsidR="001F448A" w:rsidRPr="001F448A" w:rsidRDefault="001F448A" w:rsidP="001F448A">
      <w:pPr>
        <w:pStyle w:val="Code"/>
        <w:rPr>
          <w:color w:val="000000"/>
        </w:rPr>
      </w:pPr>
      <w:r w:rsidRPr="001F448A">
        <w:rPr>
          <w:color w:val="000000"/>
        </w:rPr>
        <w:lastRenderedPageBreak/>
        <w:t xml:space="preserve">           </w:t>
      </w:r>
      <w:r w:rsidRPr="001F448A">
        <w:rPr>
          <w:color w:val="FF0000"/>
        </w:rPr>
        <w:t xml:space="preserve"> MinHeight</w:t>
      </w:r>
      <w:r w:rsidRPr="001F448A">
        <w:t>="70"</w:t>
      </w:r>
    </w:p>
    <w:p w14:paraId="528113E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t>="20,3,20,20"</w:t>
      </w:r>
    </w:p>
    <w:p w14:paraId="3CE532A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Click</w:t>
      </w:r>
      <w:r w:rsidRPr="001F448A">
        <w:t>="BtnExit_Click"</w:t>
      </w:r>
    </w:p>
    <w:p w14:paraId="3FD3F65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Content</w:t>
      </w:r>
      <w:r w:rsidRPr="001F448A">
        <w:t>="Exit"</w:t>
      </w:r>
    </w:p>
    <w:p w14:paraId="419D8B9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IsCancel</w:t>
      </w:r>
      <w:r w:rsidRPr="001F448A">
        <w:t>="True"</w:t>
      </w:r>
    </w:p>
    <w:p w14:paraId="54011DF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t>="{</w:t>
      </w:r>
      <w:r w:rsidRPr="001F448A">
        <w:rPr>
          <w:color w:val="A31515"/>
        </w:rPr>
        <w:t>DynamicResource</w:t>
      </w:r>
      <w:r w:rsidRPr="001F448A">
        <w:rPr>
          <w:color w:val="FF0000"/>
        </w:rPr>
        <w:t xml:space="preserve"> ResourceKey</w:t>
      </w:r>
      <w:r w:rsidRPr="001F448A">
        <w:t>=ExitButtonStyle}" /&gt;</w:t>
      </w:r>
    </w:p>
    <w:p w14:paraId="49E734BE"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StackPanel</w:t>
      </w:r>
      <w:r w:rsidRPr="001F448A">
        <w:t>&gt;</w:t>
      </w:r>
    </w:p>
    <w:p w14:paraId="45DF36B6" w14:textId="77777777" w:rsidR="001F448A" w:rsidRPr="001F448A" w:rsidRDefault="001F448A" w:rsidP="001F448A">
      <w:pPr>
        <w:pStyle w:val="Code"/>
        <w:rPr>
          <w:color w:val="000000"/>
        </w:rPr>
      </w:pPr>
      <w:r w:rsidRPr="001F448A">
        <w:rPr>
          <w:color w:val="000000"/>
        </w:rPr>
        <w:t xml:space="preserve">    </w:t>
      </w:r>
      <w:r w:rsidRPr="001F448A">
        <w:t>&lt;</w:t>
      </w:r>
      <w:r w:rsidRPr="001F448A">
        <w:rPr>
          <w:color w:val="A31515"/>
        </w:rPr>
        <w:t>Frame</w:t>
      </w:r>
    </w:p>
    <w:p w14:paraId="1F42CE3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t>:</w:t>
      </w:r>
      <w:r w:rsidRPr="001F448A">
        <w:rPr>
          <w:color w:val="FF0000"/>
        </w:rPr>
        <w:t>Name</w:t>
      </w:r>
      <w:r w:rsidRPr="001F448A">
        <w:t>="frame"</w:t>
      </w:r>
    </w:p>
    <w:p w14:paraId="60EDF59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Grid.Row</w:t>
      </w:r>
      <w:r w:rsidRPr="001F448A">
        <w:t>="0"</w:t>
      </w:r>
    </w:p>
    <w:p w14:paraId="23F45583"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Grid.Column</w:t>
      </w:r>
      <w:r w:rsidRPr="001F448A">
        <w:t>="1"</w:t>
      </w:r>
    </w:p>
    <w:p w14:paraId="6F81556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t>="20,20,20,20"</w:t>
      </w:r>
    </w:p>
    <w:p w14:paraId="4FB585C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Loaded</w:t>
      </w:r>
      <w:r w:rsidRPr="001F448A">
        <w:t>="frame_Loaded"</w:t>
      </w:r>
    </w:p>
    <w:p w14:paraId="01DA738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NavigationUIVisibility</w:t>
      </w:r>
      <w:r w:rsidRPr="001F448A">
        <w:t>="Hidden"</w:t>
      </w:r>
      <w:r w:rsidRPr="001F448A">
        <w:rPr>
          <w:color w:val="FF0000"/>
        </w:rPr>
        <w:t xml:space="preserve"> Grid.RowSpan</w:t>
      </w:r>
      <w:r w:rsidRPr="001F448A">
        <w:t>="2" /&gt;</w:t>
      </w:r>
    </w:p>
    <w:p w14:paraId="348E86B1" w14:textId="77777777" w:rsidR="001F448A" w:rsidRPr="008B2726" w:rsidRDefault="001F448A" w:rsidP="001F448A">
      <w:pPr>
        <w:pStyle w:val="Code"/>
        <w:rPr>
          <w:color w:val="000000"/>
        </w:rPr>
      </w:pPr>
      <w:r w:rsidRPr="008B2726">
        <w:t>&lt;/</w:t>
      </w:r>
      <w:r w:rsidRPr="008B2726">
        <w:rPr>
          <w:color w:val="A31515"/>
        </w:rPr>
        <w:t>Grid</w:t>
      </w:r>
      <w:r w:rsidRPr="008B2726">
        <w:t>&gt;</w:t>
      </w:r>
    </w:p>
    <w:p w14:paraId="3D579684" w14:textId="6EC23217" w:rsidR="001F448A" w:rsidRPr="008B2726" w:rsidRDefault="001F448A" w:rsidP="001F448A">
      <w:pPr>
        <w:pStyle w:val="Code"/>
        <w:rPr>
          <w:color w:val="000000"/>
        </w:rPr>
      </w:pPr>
      <w:r w:rsidRPr="008B2726">
        <w:rPr>
          <w:color w:val="000000"/>
        </w:rPr>
        <w:t xml:space="preserve">    </w:t>
      </w:r>
      <w:r w:rsidRPr="008B2726">
        <w:t>&lt;/</w:t>
      </w:r>
      <w:r w:rsidRPr="008B2726">
        <w:rPr>
          <w:color w:val="A31515"/>
        </w:rPr>
        <w:t>Window</w:t>
      </w:r>
      <w:r w:rsidRPr="008B2726">
        <w:t>&gt;</w:t>
      </w:r>
    </w:p>
    <w:p w14:paraId="42ED71E7" w14:textId="643620B0" w:rsidR="001F448A" w:rsidRDefault="001F448A" w:rsidP="001F448A">
      <w:pPr>
        <w:pStyle w:val="Caption"/>
        <w:rPr>
          <w:lang w:val="en-US"/>
        </w:rPr>
      </w:pPr>
      <w:r w:rsidRPr="001F448A">
        <w:rPr>
          <w:lang w:val="en-US"/>
        </w:rPr>
        <w:t>MainWindow</w:t>
      </w:r>
      <w:r>
        <w:rPr>
          <w:lang w:val="en-US"/>
        </w:rPr>
        <w:t>.xaml.cs</w:t>
      </w:r>
    </w:p>
    <w:p w14:paraId="3C610C26" w14:textId="77777777" w:rsidR="001F448A" w:rsidRPr="001F448A" w:rsidRDefault="001F448A" w:rsidP="001F448A">
      <w:pPr>
        <w:pStyle w:val="Code"/>
      </w:pPr>
      <w:r w:rsidRPr="001F448A">
        <w:rPr>
          <w:color w:val="0000FF"/>
        </w:rPr>
        <w:t>using</w:t>
      </w:r>
      <w:r w:rsidRPr="001F448A">
        <w:t xml:space="preserve"> System;</w:t>
      </w:r>
    </w:p>
    <w:p w14:paraId="721BE804" w14:textId="77777777" w:rsidR="001F448A" w:rsidRPr="001F448A" w:rsidRDefault="001F448A" w:rsidP="001F448A">
      <w:pPr>
        <w:pStyle w:val="Code"/>
      </w:pPr>
      <w:r w:rsidRPr="001F448A">
        <w:rPr>
          <w:color w:val="0000FF"/>
        </w:rPr>
        <w:t>using</w:t>
      </w:r>
      <w:r w:rsidRPr="001F448A">
        <w:t xml:space="preserve"> System.Windows;</w:t>
      </w:r>
    </w:p>
    <w:p w14:paraId="33A0D5F8" w14:textId="77777777" w:rsidR="001F448A" w:rsidRPr="001F448A" w:rsidRDefault="001F448A" w:rsidP="001F448A">
      <w:pPr>
        <w:pStyle w:val="Code"/>
      </w:pPr>
    </w:p>
    <w:p w14:paraId="3C3D4FF4" w14:textId="77777777" w:rsidR="001F448A" w:rsidRPr="001F448A" w:rsidRDefault="001F448A" w:rsidP="001F448A">
      <w:pPr>
        <w:pStyle w:val="Code"/>
      </w:pPr>
      <w:r w:rsidRPr="001F448A">
        <w:rPr>
          <w:color w:val="0000FF"/>
        </w:rPr>
        <w:t>namespace</w:t>
      </w:r>
      <w:r w:rsidRPr="001F448A">
        <w:t xml:space="preserve"> GeniusStudio</w:t>
      </w:r>
    </w:p>
    <w:p w14:paraId="17311AB6" w14:textId="77777777" w:rsidR="001F448A" w:rsidRPr="001F448A" w:rsidRDefault="001F448A" w:rsidP="001F448A">
      <w:pPr>
        <w:pStyle w:val="Code"/>
      </w:pPr>
      <w:r w:rsidRPr="001F448A">
        <w:t>{</w:t>
      </w:r>
    </w:p>
    <w:p w14:paraId="51DA6E24" w14:textId="77777777" w:rsidR="001F448A" w:rsidRPr="001F448A" w:rsidRDefault="001F448A" w:rsidP="001F448A">
      <w:pPr>
        <w:pStyle w:val="Code"/>
      </w:pPr>
      <w:r w:rsidRPr="001F448A">
        <w:t xml:space="preserve">    </w:t>
      </w:r>
      <w:r w:rsidRPr="001F448A">
        <w:rPr>
          <w:color w:val="808080"/>
        </w:rPr>
        <w:t>///</w:t>
      </w:r>
      <w:r w:rsidRPr="001F448A">
        <w:rPr>
          <w:color w:val="008000"/>
        </w:rPr>
        <w:t xml:space="preserve"> </w:t>
      </w:r>
      <w:r w:rsidRPr="001F448A">
        <w:rPr>
          <w:color w:val="808080"/>
        </w:rPr>
        <w:t>&lt;summary&gt;</w:t>
      </w:r>
    </w:p>
    <w:p w14:paraId="43C0337E" w14:textId="77777777" w:rsidR="001F448A" w:rsidRPr="001F448A" w:rsidRDefault="001F448A" w:rsidP="001F448A">
      <w:pPr>
        <w:pStyle w:val="Code"/>
      </w:pPr>
      <w:r w:rsidRPr="001F448A">
        <w:t xml:space="preserve">    </w:t>
      </w:r>
      <w:r w:rsidRPr="001F448A">
        <w:rPr>
          <w:color w:val="808080"/>
        </w:rPr>
        <w:t>///</w:t>
      </w:r>
      <w:r w:rsidRPr="001F448A">
        <w:rPr>
          <w:color w:val="008000"/>
        </w:rPr>
        <w:t xml:space="preserve"> Interaction logic for MainWindow.xaml</w:t>
      </w:r>
    </w:p>
    <w:p w14:paraId="3F844F80" w14:textId="77777777" w:rsidR="001F448A" w:rsidRPr="001F448A" w:rsidRDefault="001F448A" w:rsidP="001F448A">
      <w:pPr>
        <w:pStyle w:val="Code"/>
      </w:pPr>
      <w:r w:rsidRPr="001F448A">
        <w:t xml:space="preserve">    </w:t>
      </w:r>
      <w:r w:rsidRPr="001F448A">
        <w:rPr>
          <w:color w:val="808080"/>
        </w:rPr>
        <w:t>///</w:t>
      </w:r>
      <w:r w:rsidRPr="001F448A">
        <w:rPr>
          <w:color w:val="008000"/>
        </w:rPr>
        <w:t xml:space="preserve"> </w:t>
      </w:r>
      <w:r w:rsidRPr="001F448A">
        <w:rPr>
          <w:color w:val="808080"/>
        </w:rPr>
        <w:t>&lt;/summary&gt;</w:t>
      </w:r>
    </w:p>
    <w:p w14:paraId="51EABC76" w14:textId="77777777" w:rsidR="001F448A" w:rsidRPr="001F448A" w:rsidRDefault="001F448A" w:rsidP="001F448A">
      <w:pPr>
        <w:pStyle w:val="Code"/>
      </w:pPr>
      <w:r w:rsidRPr="001F448A">
        <w:t xml:space="preserve">    </w:t>
      </w:r>
      <w:r w:rsidRPr="001F448A">
        <w:rPr>
          <w:color w:val="0000FF"/>
        </w:rPr>
        <w:t>public</w:t>
      </w:r>
      <w:r w:rsidRPr="001F448A">
        <w:t xml:space="preserve"> </w:t>
      </w:r>
      <w:r w:rsidRPr="001F448A">
        <w:rPr>
          <w:color w:val="0000FF"/>
        </w:rPr>
        <w:t>partial</w:t>
      </w:r>
      <w:r w:rsidRPr="001F448A">
        <w:t xml:space="preserve"> </w:t>
      </w:r>
      <w:r w:rsidRPr="001F448A">
        <w:rPr>
          <w:color w:val="0000FF"/>
        </w:rPr>
        <w:t>class</w:t>
      </w:r>
      <w:r w:rsidRPr="001F448A">
        <w:t xml:space="preserve"> </w:t>
      </w:r>
      <w:r w:rsidRPr="001F448A">
        <w:rPr>
          <w:color w:val="2B91AF"/>
        </w:rPr>
        <w:t>MainWindow</w:t>
      </w:r>
      <w:r w:rsidRPr="001F448A">
        <w:t xml:space="preserve"> : Window</w:t>
      </w:r>
    </w:p>
    <w:p w14:paraId="354CE857" w14:textId="77777777" w:rsidR="001F448A" w:rsidRPr="001F448A" w:rsidRDefault="001F448A" w:rsidP="001F448A">
      <w:pPr>
        <w:pStyle w:val="Code"/>
      </w:pPr>
      <w:r w:rsidRPr="001F448A">
        <w:t xml:space="preserve">    {</w:t>
      </w:r>
    </w:p>
    <w:p w14:paraId="627A138A" w14:textId="77777777" w:rsidR="001F448A" w:rsidRPr="001F448A" w:rsidRDefault="001F448A" w:rsidP="001F448A">
      <w:pPr>
        <w:pStyle w:val="Code"/>
      </w:pPr>
    </w:p>
    <w:p w14:paraId="004C8F58" w14:textId="77777777" w:rsidR="001F448A" w:rsidRPr="001F448A" w:rsidRDefault="001F448A" w:rsidP="001F448A">
      <w:pPr>
        <w:pStyle w:val="Code"/>
      </w:pPr>
      <w:r w:rsidRPr="001F448A">
        <w:t xml:space="preserve">        </w:t>
      </w:r>
      <w:r w:rsidRPr="001F448A">
        <w:rPr>
          <w:color w:val="0000FF"/>
        </w:rPr>
        <w:t>public</w:t>
      </w:r>
      <w:r w:rsidRPr="001F448A">
        <w:t xml:space="preserve"> </w:t>
      </w:r>
      <w:r w:rsidRPr="001F448A">
        <w:rPr>
          <w:color w:val="2B91AF"/>
        </w:rPr>
        <w:t>MainWindow</w:t>
      </w:r>
      <w:r w:rsidRPr="001F448A">
        <w:t>(</w:t>
      </w:r>
      <w:r w:rsidRPr="001F448A">
        <w:rPr>
          <w:color w:val="0000FF"/>
        </w:rPr>
        <w:t>string</w:t>
      </w:r>
      <w:r w:rsidRPr="001F448A">
        <w:t xml:space="preserve"> adminLevel)</w:t>
      </w:r>
    </w:p>
    <w:p w14:paraId="1423E043" w14:textId="77777777" w:rsidR="001F448A" w:rsidRPr="001F448A" w:rsidRDefault="001F448A" w:rsidP="001F448A">
      <w:pPr>
        <w:pStyle w:val="Code"/>
      </w:pPr>
      <w:r w:rsidRPr="001F448A">
        <w:t xml:space="preserve">        {</w:t>
      </w:r>
    </w:p>
    <w:p w14:paraId="3F5F3425" w14:textId="77777777" w:rsidR="001F448A" w:rsidRPr="001F448A" w:rsidRDefault="001F448A" w:rsidP="001F448A">
      <w:pPr>
        <w:pStyle w:val="Code"/>
      </w:pPr>
      <w:r w:rsidRPr="001F448A">
        <w:t xml:space="preserve">            InitializeComponent();</w:t>
      </w:r>
    </w:p>
    <w:p w14:paraId="4260546D" w14:textId="77777777" w:rsidR="001F448A" w:rsidRPr="001F448A" w:rsidRDefault="001F448A" w:rsidP="001F448A">
      <w:pPr>
        <w:pStyle w:val="Code"/>
      </w:pPr>
      <w:r w:rsidRPr="001F448A">
        <w:t xml:space="preserve">            </w:t>
      </w:r>
      <w:r w:rsidRPr="001F448A">
        <w:rPr>
          <w:color w:val="0000FF"/>
        </w:rPr>
        <w:t>if</w:t>
      </w:r>
      <w:r w:rsidRPr="001F448A">
        <w:t xml:space="preserve"> (adminLevel == </w:t>
      </w:r>
      <w:r w:rsidRPr="001F448A">
        <w:rPr>
          <w:color w:val="A31515"/>
        </w:rPr>
        <w:t>"1"</w:t>
      </w:r>
      <w:r w:rsidRPr="001F448A">
        <w:t>)</w:t>
      </w:r>
    </w:p>
    <w:p w14:paraId="0493B59D" w14:textId="77777777" w:rsidR="001F448A" w:rsidRPr="001F448A" w:rsidRDefault="001F448A" w:rsidP="001F448A">
      <w:pPr>
        <w:pStyle w:val="Code"/>
      </w:pPr>
      <w:r w:rsidRPr="001F448A">
        <w:t xml:space="preserve">            {</w:t>
      </w:r>
    </w:p>
    <w:p w14:paraId="31AAFD9C" w14:textId="77777777" w:rsidR="001F448A" w:rsidRPr="001F448A" w:rsidRDefault="001F448A" w:rsidP="001F448A">
      <w:pPr>
        <w:pStyle w:val="Code"/>
      </w:pPr>
      <w:r w:rsidRPr="001F448A">
        <w:t xml:space="preserve">                BtnAddCatalog.Visibility = Visibility.Visible;</w:t>
      </w:r>
    </w:p>
    <w:p w14:paraId="07D01EA5" w14:textId="77777777" w:rsidR="001F448A" w:rsidRPr="001F448A" w:rsidRDefault="001F448A" w:rsidP="001F448A">
      <w:pPr>
        <w:pStyle w:val="Code"/>
      </w:pPr>
      <w:r w:rsidRPr="001F448A">
        <w:t xml:space="preserve">            }</w:t>
      </w:r>
    </w:p>
    <w:p w14:paraId="563452AB" w14:textId="77777777" w:rsidR="001F448A" w:rsidRPr="001F448A" w:rsidRDefault="001F448A" w:rsidP="001F448A">
      <w:pPr>
        <w:pStyle w:val="Code"/>
      </w:pPr>
      <w:r w:rsidRPr="001F448A">
        <w:t xml:space="preserve">            </w:t>
      </w:r>
      <w:r w:rsidRPr="001F448A">
        <w:rPr>
          <w:color w:val="0000FF"/>
        </w:rPr>
        <w:t>else</w:t>
      </w:r>
      <w:r w:rsidRPr="001F448A">
        <w:t xml:space="preserve"> </w:t>
      </w:r>
      <w:r w:rsidRPr="001F448A">
        <w:rPr>
          <w:color w:val="0000FF"/>
        </w:rPr>
        <w:t>if</w:t>
      </w:r>
      <w:r w:rsidRPr="001F448A">
        <w:t xml:space="preserve"> (adminLevel == </w:t>
      </w:r>
      <w:r w:rsidRPr="001F448A">
        <w:rPr>
          <w:color w:val="A31515"/>
        </w:rPr>
        <w:t>"0"</w:t>
      </w:r>
      <w:r w:rsidRPr="001F448A">
        <w:t>)</w:t>
      </w:r>
    </w:p>
    <w:p w14:paraId="305442D6" w14:textId="77777777" w:rsidR="001F448A" w:rsidRPr="001F448A" w:rsidRDefault="001F448A" w:rsidP="001F448A">
      <w:pPr>
        <w:pStyle w:val="Code"/>
      </w:pPr>
      <w:r w:rsidRPr="001F448A">
        <w:t xml:space="preserve">            {</w:t>
      </w:r>
    </w:p>
    <w:p w14:paraId="2B94E7FB" w14:textId="77777777" w:rsidR="001F448A" w:rsidRPr="001F448A" w:rsidRDefault="001F448A" w:rsidP="001F448A">
      <w:pPr>
        <w:pStyle w:val="Code"/>
      </w:pPr>
      <w:r w:rsidRPr="001F448A">
        <w:t xml:space="preserve">                BtnAddCatalog.Visibility = Visibility.Collapsed;</w:t>
      </w:r>
    </w:p>
    <w:p w14:paraId="0A9452AA" w14:textId="77777777" w:rsidR="001F448A" w:rsidRPr="001F448A" w:rsidRDefault="001F448A" w:rsidP="001F448A">
      <w:pPr>
        <w:pStyle w:val="Code"/>
      </w:pPr>
      <w:r w:rsidRPr="001F448A">
        <w:t xml:space="preserve">            }</w:t>
      </w:r>
    </w:p>
    <w:p w14:paraId="77340C5C" w14:textId="77777777" w:rsidR="001F448A" w:rsidRPr="001F448A" w:rsidRDefault="001F448A" w:rsidP="001F448A">
      <w:pPr>
        <w:pStyle w:val="Code"/>
      </w:pPr>
      <w:r w:rsidRPr="001F448A">
        <w:t xml:space="preserve">        }</w:t>
      </w:r>
    </w:p>
    <w:p w14:paraId="22CB2600" w14:textId="77777777" w:rsidR="001F448A" w:rsidRPr="001F448A" w:rsidRDefault="001F448A" w:rsidP="001F448A">
      <w:pPr>
        <w:pStyle w:val="Code"/>
      </w:pPr>
    </w:p>
    <w:p w14:paraId="667D9C26"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BtnMenu_Click(</w:t>
      </w:r>
      <w:r w:rsidRPr="001F448A">
        <w:rPr>
          <w:color w:val="0000FF"/>
        </w:rPr>
        <w:t>object</w:t>
      </w:r>
      <w:r w:rsidRPr="001F448A">
        <w:t xml:space="preserve"> sender, RoutedEventArgs e)</w:t>
      </w:r>
    </w:p>
    <w:p w14:paraId="7BDC48F3" w14:textId="77777777" w:rsidR="001F448A" w:rsidRPr="001F448A" w:rsidRDefault="001F448A" w:rsidP="001F448A">
      <w:pPr>
        <w:pStyle w:val="Code"/>
      </w:pPr>
      <w:r w:rsidRPr="001F448A">
        <w:t xml:space="preserve">        {</w:t>
      </w:r>
    </w:p>
    <w:p w14:paraId="4CE788BD" w14:textId="77777777" w:rsidR="001F448A" w:rsidRPr="001F448A" w:rsidRDefault="001F448A" w:rsidP="001F448A">
      <w:pPr>
        <w:pStyle w:val="Code"/>
      </w:pPr>
      <w:r w:rsidRPr="001F448A">
        <w:t xml:space="preserve">            frame.Content = </w:t>
      </w:r>
      <w:r w:rsidRPr="001F448A">
        <w:rPr>
          <w:color w:val="0000FF"/>
        </w:rPr>
        <w:t>new</w:t>
      </w:r>
      <w:r w:rsidRPr="001F448A">
        <w:t xml:space="preserve"> BtnMenuPage();</w:t>
      </w:r>
    </w:p>
    <w:p w14:paraId="69759B3E" w14:textId="77777777" w:rsidR="001F448A" w:rsidRPr="001F448A" w:rsidRDefault="001F448A" w:rsidP="001F448A">
      <w:pPr>
        <w:pStyle w:val="Code"/>
      </w:pPr>
      <w:r w:rsidRPr="001F448A">
        <w:t xml:space="preserve">        }</w:t>
      </w:r>
    </w:p>
    <w:p w14:paraId="5FD17888" w14:textId="77777777" w:rsidR="001F448A" w:rsidRPr="001F448A" w:rsidRDefault="001F448A" w:rsidP="001F448A">
      <w:pPr>
        <w:pStyle w:val="Code"/>
      </w:pPr>
    </w:p>
    <w:p w14:paraId="0209DF8A"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BtnExit_Click(</w:t>
      </w:r>
      <w:r w:rsidRPr="001F448A">
        <w:rPr>
          <w:color w:val="0000FF"/>
        </w:rPr>
        <w:t>object</w:t>
      </w:r>
      <w:r w:rsidRPr="001F448A">
        <w:t xml:space="preserve"> sender, RoutedEventArgs e)</w:t>
      </w:r>
    </w:p>
    <w:p w14:paraId="4FD15459" w14:textId="77777777" w:rsidR="001F448A" w:rsidRPr="001F448A" w:rsidRDefault="001F448A" w:rsidP="001F448A">
      <w:pPr>
        <w:pStyle w:val="Code"/>
      </w:pPr>
      <w:r w:rsidRPr="001F448A">
        <w:t xml:space="preserve">        {</w:t>
      </w:r>
    </w:p>
    <w:p w14:paraId="2C9DC269" w14:textId="77777777" w:rsidR="001F448A" w:rsidRPr="001F448A" w:rsidRDefault="001F448A" w:rsidP="001F448A">
      <w:pPr>
        <w:pStyle w:val="Code"/>
      </w:pPr>
      <w:r w:rsidRPr="001F448A">
        <w:t xml:space="preserve">            Environment.Exit(0);</w:t>
      </w:r>
    </w:p>
    <w:p w14:paraId="3B380C17" w14:textId="77777777" w:rsidR="001F448A" w:rsidRPr="001F448A" w:rsidRDefault="001F448A" w:rsidP="001F448A">
      <w:pPr>
        <w:pStyle w:val="Code"/>
      </w:pPr>
      <w:r w:rsidRPr="001F448A">
        <w:t xml:space="preserve">        }</w:t>
      </w:r>
    </w:p>
    <w:p w14:paraId="70348EF1" w14:textId="77777777" w:rsidR="001F448A" w:rsidRPr="001F448A" w:rsidRDefault="001F448A" w:rsidP="001F448A">
      <w:pPr>
        <w:pStyle w:val="Code"/>
      </w:pPr>
    </w:p>
    <w:p w14:paraId="2B5CA36C"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ReLogin_Click(</w:t>
      </w:r>
      <w:r w:rsidRPr="001F448A">
        <w:rPr>
          <w:color w:val="0000FF"/>
        </w:rPr>
        <w:t>object</w:t>
      </w:r>
      <w:r w:rsidRPr="001F448A">
        <w:t xml:space="preserve"> sender, RoutedEventArgs e)</w:t>
      </w:r>
    </w:p>
    <w:p w14:paraId="1BF6210E" w14:textId="77777777" w:rsidR="001F448A" w:rsidRPr="001F448A" w:rsidRDefault="001F448A" w:rsidP="001F448A">
      <w:pPr>
        <w:pStyle w:val="Code"/>
      </w:pPr>
      <w:r w:rsidRPr="001F448A">
        <w:t xml:space="preserve">        {</w:t>
      </w:r>
    </w:p>
    <w:p w14:paraId="4C5EE01D" w14:textId="77777777" w:rsidR="001F448A" w:rsidRPr="001F448A" w:rsidRDefault="001F448A" w:rsidP="001F448A">
      <w:pPr>
        <w:pStyle w:val="Code"/>
      </w:pPr>
      <w:r w:rsidRPr="001F448A">
        <w:t xml:space="preserve">            WinLog authorization = </w:t>
      </w:r>
      <w:r w:rsidRPr="001F448A">
        <w:rPr>
          <w:color w:val="0000FF"/>
        </w:rPr>
        <w:t>new</w:t>
      </w:r>
      <w:r w:rsidRPr="001F448A">
        <w:t xml:space="preserve"> WinLog();</w:t>
      </w:r>
    </w:p>
    <w:p w14:paraId="6EC8A40E" w14:textId="77777777" w:rsidR="001F448A" w:rsidRPr="001F448A" w:rsidRDefault="001F448A" w:rsidP="001F448A">
      <w:pPr>
        <w:pStyle w:val="Code"/>
      </w:pPr>
      <w:r w:rsidRPr="001F448A">
        <w:t xml:space="preserve">            authorization.Show();</w:t>
      </w:r>
    </w:p>
    <w:p w14:paraId="224AA007" w14:textId="77777777" w:rsidR="001F448A" w:rsidRPr="001F448A" w:rsidRDefault="001F448A" w:rsidP="001F448A">
      <w:pPr>
        <w:pStyle w:val="Code"/>
      </w:pPr>
      <w:r w:rsidRPr="001F448A">
        <w:t xml:space="preserve">            </w:t>
      </w:r>
      <w:r w:rsidRPr="001F448A">
        <w:rPr>
          <w:color w:val="0000FF"/>
        </w:rPr>
        <w:t>this</w:t>
      </w:r>
      <w:r w:rsidRPr="001F448A">
        <w:t>.Close();</w:t>
      </w:r>
    </w:p>
    <w:p w14:paraId="23E9F899" w14:textId="77777777" w:rsidR="001F448A" w:rsidRPr="001F448A" w:rsidRDefault="001F448A" w:rsidP="001F448A">
      <w:pPr>
        <w:pStyle w:val="Code"/>
      </w:pPr>
      <w:r w:rsidRPr="001F448A">
        <w:t xml:space="preserve">        }</w:t>
      </w:r>
    </w:p>
    <w:p w14:paraId="61F2C711" w14:textId="77777777" w:rsidR="001F448A" w:rsidRPr="001F448A" w:rsidRDefault="001F448A" w:rsidP="001F448A">
      <w:pPr>
        <w:pStyle w:val="Code"/>
      </w:pPr>
    </w:p>
    <w:p w14:paraId="39CBCDF0" w14:textId="77777777" w:rsidR="001F448A" w:rsidRPr="001F448A" w:rsidRDefault="001F448A" w:rsidP="001F448A">
      <w:pPr>
        <w:pStyle w:val="Code"/>
      </w:pPr>
      <w:r w:rsidRPr="001F448A">
        <w:lastRenderedPageBreak/>
        <w:t xml:space="preserve">        </w:t>
      </w:r>
      <w:r w:rsidRPr="001F448A">
        <w:rPr>
          <w:color w:val="0000FF"/>
        </w:rPr>
        <w:t>private</w:t>
      </w:r>
      <w:r w:rsidRPr="001F448A">
        <w:t xml:space="preserve"> </w:t>
      </w:r>
      <w:r w:rsidRPr="001F448A">
        <w:rPr>
          <w:color w:val="0000FF"/>
        </w:rPr>
        <w:t>void</w:t>
      </w:r>
      <w:r w:rsidRPr="001F448A">
        <w:t xml:space="preserve"> BtnAddCatalog_Click(</w:t>
      </w:r>
      <w:r w:rsidRPr="001F448A">
        <w:rPr>
          <w:color w:val="0000FF"/>
        </w:rPr>
        <w:t>object</w:t>
      </w:r>
      <w:r w:rsidRPr="001F448A">
        <w:t xml:space="preserve"> sender, RoutedEventArgs e)</w:t>
      </w:r>
    </w:p>
    <w:p w14:paraId="5AA84634" w14:textId="77777777" w:rsidR="001F448A" w:rsidRPr="001F448A" w:rsidRDefault="001F448A" w:rsidP="001F448A">
      <w:pPr>
        <w:pStyle w:val="Code"/>
      </w:pPr>
      <w:r w:rsidRPr="001F448A">
        <w:t xml:space="preserve">        {</w:t>
      </w:r>
    </w:p>
    <w:p w14:paraId="049A26D0" w14:textId="77777777" w:rsidR="001F448A" w:rsidRPr="001F448A" w:rsidRDefault="001F448A" w:rsidP="001F448A">
      <w:pPr>
        <w:pStyle w:val="Code"/>
      </w:pPr>
      <w:r w:rsidRPr="001F448A">
        <w:t xml:space="preserve">            frame.Content = </w:t>
      </w:r>
      <w:r w:rsidRPr="001F448A">
        <w:rPr>
          <w:color w:val="0000FF"/>
        </w:rPr>
        <w:t>new</w:t>
      </w:r>
      <w:r w:rsidRPr="001F448A">
        <w:t xml:space="preserve"> AddMenuPage();</w:t>
      </w:r>
    </w:p>
    <w:p w14:paraId="28CFBEF3" w14:textId="77777777" w:rsidR="001F448A" w:rsidRPr="001F448A" w:rsidRDefault="001F448A" w:rsidP="001F448A">
      <w:pPr>
        <w:pStyle w:val="Code"/>
      </w:pPr>
      <w:r w:rsidRPr="001F448A">
        <w:t xml:space="preserve">        }</w:t>
      </w:r>
    </w:p>
    <w:p w14:paraId="44DD2B65" w14:textId="77777777" w:rsidR="001F448A" w:rsidRPr="001F448A" w:rsidRDefault="001F448A" w:rsidP="001F448A">
      <w:pPr>
        <w:pStyle w:val="Code"/>
      </w:pPr>
    </w:p>
    <w:p w14:paraId="73D6A797"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frame_Loaded(</w:t>
      </w:r>
      <w:r w:rsidRPr="001F448A">
        <w:rPr>
          <w:color w:val="0000FF"/>
        </w:rPr>
        <w:t>object</w:t>
      </w:r>
      <w:r w:rsidRPr="001F448A">
        <w:t xml:space="preserve"> sender, RoutedEventArgs e)</w:t>
      </w:r>
    </w:p>
    <w:p w14:paraId="0CE84D43" w14:textId="77777777" w:rsidR="001F448A" w:rsidRPr="008B2726" w:rsidRDefault="001F448A" w:rsidP="001F448A">
      <w:pPr>
        <w:pStyle w:val="Code"/>
      </w:pPr>
      <w:r w:rsidRPr="001F448A">
        <w:t xml:space="preserve">        </w:t>
      </w:r>
      <w:r w:rsidRPr="008B2726">
        <w:t>{</w:t>
      </w:r>
    </w:p>
    <w:p w14:paraId="46E8AB20" w14:textId="77777777" w:rsidR="001F448A" w:rsidRPr="008B2726" w:rsidRDefault="001F448A" w:rsidP="001F448A">
      <w:pPr>
        <w:pStyle w:val="Code"/>
      </w:pPr>
      <w:r w:rsidRPr="008B2726">
        <w:t xml:space="preserve">            frame.Content = </w:t>
      </w:r>
      <w:r w:rsidRPr="008B2726">
        <w:rPr>
          <w:color w:val="0000FF"/>
        </w:rPr>
        <w:t>new</w:t>
      </w:r>
      <w:r w:rsidRPr="008B2726">
        <w:t xml:space="preserve"> BtnMenuPage();</w:t>
      </w:r>
    </w:p>
    <w:p w14:paraId="66F9D5C5" w14:textId="77777777" w:rsidR="001F448A" w:rsidRPr="008B2726" w:rsidRDefault="001F448A" w:rsidP="001F448A">
      <w:pPr>
        <w:pStyle w:val="Code"/>
      </w:pPr>
      <w:r w:rsidRPr="008B2726">
        <w:t xml:space="preserve">        }</w:t>
      </w:r>
    </w:p>
    <w:p w14:paraId="198ADD08" w14:textId="77777777" w:rsidR="001F448A" w:rsidRPr="008B2726" w:rsidRDefault="001F448A" w:rsidP="001F448A">
      <w:pPr>
        <w:pStyle w:val="Code"/>
      </w:pPr>
      <w:r w:rsidRPr="008B2726">
        <w:t xml:space="preserve">    }</w:t>
      </w:r>
    </w:p>
    <w:p w14:paraId="0B90FEDF" w14:textId="33097A82" w:rsidR="001F448A" w:rsidRPr="008B2726" w:rsidRDefault="001F448A" w:rsidP="001F448A">
      <w:pPr>
        <w:pStyle w:val="Code"/>
      </w:pPr>
      <w:r w:rsidRPr="008B2726">
        <w:t>}</w:t>
      </w:r>
    </w:p>
    <w:p w14:paraId="3EA5FFE5" w14:textId="548E58F3" w:rsidR="001F448A" w:rsidRDefault="001F448A" w:rsidP="001F448A">
      <w:pPr>
        <w:pStyle w:val="Caption"/>
        <w:rPr>
          <w:lang w:val="en-US"/>
        </w:rPr>
      </w:pPr>
      <w:r w:rsidRPr="001F448A">
        <w:rPr>
          <w:lang w:val="en-US"/>
        </w:rPr>
        <w:t>BtnMenuPage</w:t>
      </w:r>
      <w:r>
        <w:rPr>
          <w:lang w:val="en-US"/>
        </w:rPr>
        <w:t>.xaml</w:t>
      </w:r>
    </w:p>
    <w:p w14:paraId="3ED72766" w14:textId="77777777" w:rsidR="001F448A" w:rsidRPr="001F448A" w:rsidRDefault="001F448A" w:rsidP="001F448A">
      <w:pPr>
        <w:pStyle w:val="Code"/>
        <w:rPr>
          <w:color w:val="000000"/>
        </w:rPr>
      </w:pPr>
      <w:r w:rsidRPr="001F448A">
        <w:rPr>
          <w:color w:val="0000FF"/>
        </w:rPr>
        <w:t>&lt;</w:t>
      </w:r>
      <w:r w:rsidRPr="001F448A">
        <w:t>Page</w:t>
      </w:r>
    </w:p>
    <w:p w14:paraId="5F0F5263"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Class</w:t>
      </w:r>
      <w:r w:rsidRPr="001F448A">
        <w:rPr>
          <w:color w:val="0000FF"/>
        </w:rPr>
        <w:t>="GeniusStudio.BtnMenuPage"</w:t>
      </w:r>
    </w:p>
    <w:p w14:paraId="69D8941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rPr>
          <w:color w:val="0000FF"/>
        </w:rPr>
        <w:t>="http://schemas.microsoft.com/winfx/2006/xaml/presentation"</w:t>
      </w:r>
    </w:p>
    <w:p w14:paraId="34B6981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rPr>
          <w:color w:val="0000FF"/>
        </w:rPr>
        <w:t>:</w:t>
      </w:r>
      <w:r w:rsidRPr="001F448A">
        <w:rPr>
          <w:color w:val="FF0000"/>
        </w:rPr>
        <w:t>x</w:t>
      </w:r>
      <w:r w:rsidRPr="001F448A">
        <w:rPr>
          <w:color w:val="0000FF"/>
        </w:rPr>
        <w:t>="http://schemas.microsoft.com/winfx/2006/xaml"</w:t>
      </w:r>
    </w:p>
    <w:p w14:paraId="5BF6753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rPr>
          <w:color w:val="0000FF"/>
        </w:rPr>
        <w:t>:</w:t>
      </w:r>
      <w:r w:rsidRPr="001F448A">
        <w:rPr>
          <w:color w:val="FF0000"/>
        </w:rPr>
        <w:t>d</w:t>
      </w:r>
      <w:r w:rsidRPr="001F448A">
        <w:rPr>
          <w:color w:val="0000FF"/>
        </w:rPr>
        <w:t>="http://schemas.microsoft.com/expression/blend/2008"</w:t>
      </w:r>
    </w:p>
    <w:p w14:paraId="18FC83C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rPr>
          <w:color w:val="0000FF"/>
        </w:rPr>
        <w:t>:</w:t>
      </w:r>
      <w:r w:rsidRPr="001F448A">
        <w:rPr>
          <w:color w:val="FF0000"/>
        </w:rPr>
        <w:t>local</w:t>
      </w:r>
      <w:r w:rsidRPr="001F448A">
        <w:rPr>
          <w:color w:val="0000FF"/>
        </w:rPr>
        <w:t>="clr-namespace:GeniusStudio"</w:t>
      </w:r>
    </w:p>
    <w:p w14:paraId="2A58EC6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rPr>
          <w:color w:val="0000FF"/>
        </w:rPr>
        <w:t>:</w:t>
      </w:r>
      <w:r w:rsidRPr="001F448A">
        <w:rPr>
          <w:color w:val="FF0000"/>
        </w:rPr>
        <w:t>mc</w:t>
      </w:r>
      <w:r w:rsidRPr="001F448A">
        <w:rPr>
          <w:color w:val="0000FF"/>
        </w:rPr>
        <w:t>="http://schemas.openxmlformats.org/markup-compatibility/2006"</w:t>
      </w:r>
    </w:p>
    <w:p w14:paraId="3071BCE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Title</w:t>
      </w:r>
      <w:r w:rsidRPr="001F448A">
        <w:rPr>
          <w:color w:val="0000FF"/>
        </w:rPr>
        <w:t>="BtnMenuPage"</w:t>
      </w:r>
    </w:p>
    <w:p w14:paraId="1667C39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d</w:t>
      </w:r>
      <w:r w:rsidRPr="001F448A">
        <w:rPr>
          <w:color w:val="0000FF"/>
        </w:rPr>
        <w:t>:</w:t>
      </w:r>
      <w:r w:rsidRPr="001F448A">
        <w:rPr>
          <w:color w:val="FF0000"/>
        </w:rPr>
        <w:t>DesignHeight</w:t>
      </w:r>
      <w:r w:rsidRPr="001F448A">
        <w:rPr>
          <w:color w:val="0000FF"/>
        </w:rPr>
        <w:t>="450"</w:t>
      </w:r>
    </w:p>
    <w:p w14:paraId="25C6D55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d</w:t>
      </w:r>
      <w:r w:rsidRPr="001F448A">
        <w:rPr>
          <w:color w:val="0000FF"/>
        </w:rPr>
        <w:t>:</w:t>
      </w:r>
      <w:r w:rsidRPr="001F448A">
        <w:rPr>
          <w:color w:val="FF0000"/>
        </w:rPr>
        <w:t>DesignWidth</w:t>
      </w:r>
      <w:r w:rsidRPr="001F448A">
        <w:rPr>
          <w:color w:val="0000FF"/>
        </w:rPr>
        <w:t>="800"</w:t>
      </w:r>
    </w:p>
    <w:p w14:paraId="57F2420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mc</w:t>
      </w:r>
      <w:r w:rsidRPr="001F448A">
        <w:rPr>
          <w:color w:val="0000FF"/>
        </w:rPr>
        <w:t>:</w:t>
      </w:r>
      <w:r w:rsidRPr="001F448A">
        <w:rPr>
          <w:color w:val="FF0000"/>
        </w:rPr>
        <w:t>Ignorable</w:t>
      </w:r>
      <w:r w:rsidRPr="001F448A">
        <w:rPr>
          <w:color w:val="0000FF"/>
        </w:rPr>
        <w:t>="d"&gt;</w:t>
      </w:r>
    </w:p>
    <w:p w14:paraId="03DB7923" w14:textId="77777777" w:rsidR="001F448A" w:rsidRPr="001F448A" w:rsidRDefault="001F448A" w:rsidP="001F448A">
      <w:pPr>
        <w:pStyle w:val="Code"/>
        <w:rPr>
          <w:color w:val="000000"/>
        </w:rPr>
      </w:pPr>
    </w:p>
    <w:p w14:paraId="15C2D37D"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Grid</w:t>
      </w:r>
      <w:r w:rsidRPr="001F448A">
        <w:rPr>
          <w:color w:val="0000FF"/>
        </w:rPr>
        <w:t>&gt;</w:t>
      </w:r>
    </w:p>
    <w:p w14:paraId="6E38167C"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WrapPanel</w:t>
      </w:r>
    </w:p>
    <w:p w14:paraId="78C3761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Name</w:t>
      </w:r>
      <w:r w:rsidRPr="001F448A">
        <w:rPr>
          <w:color w:val="0000FF"/>
        </w:rPr>
        <w:t>="MenuPanel"</w:t>
      </w:r>
    </w:p>
    <w:p w14:paraId="7D96A26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Grid.Row</w:t>
      </w:r>
      <w:r w:rsidRPr="001F448A">
        <w:rPr>
          <w:color w:val="0000FF"/>
        </w:rPr>
        <w:t>="0"</w:t>
      </w:r>
    </w:p>
    <w:p w14:paraId="16E0427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Grid.Column</w:t>
      </w:r>
      <w:r w:rsidRPr="001F448A">
        <w:rPr>
          <w:color w:val="0000FF"/>
        </w:rPr>
        <w:t>="1"</w:t>
      </w:r>
    </w:p>
    <w:p w14:paraId="3462F0B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Background</w:t>
      </w:r>
      <w:r w:rsidRPr="001F448A">
        <w:rPr>
          <w:color w:val="0000FF"/>
        </w:rPr>
        <w:t>="Transparent"</w:t>
      </w:r>
    </w:p>
    <w:p w14:paraId="52B8ED93"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Visibility</w:t>
      </w:r>
      <w:r w:rsidRPr="001F448A">
        <w:rPr>
          <w:color w:val="0000FF"/>
        </w:rPr>
        <w:t>="Visible"</w:t>
      </w:r>
    </w:p>
    <w:p w14:paraId="1B7F057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Orientation</w:t>
      </w:r>
      <w:r w:rsidRPr="001F448A">
        <w:rPr>
          <w:color w:val="0000FF"/>
        </w:rPr>
        <w:t>="Horizontal" /&gt;</w:t>
      </w:r>
    </w:p>
    <w:p w14:paraId="73021ACB"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WrapPanel</w:t>
      </w:r>
      <w:r w:rsidRPr="001F448A">
        <w:rPr>
          <w:color w:val="FF0000"/>
        </w:rPr>
        <w:t xml:space="preserve"> Name</w:t>
      </w:r>
      <w:r w:rsidRPr="001F448A">
        <w:rPr>
          <w:color w:val="0000FF"/>
        </w:rPr>
        <w:t>="ItemPanel" /&gt;</w:t>
      </w:r>
    </w:p>
    <w:p w14:paraId="32CAD927" w14:textId="77777777" w:rsidR="001F448A" w:rsidRPr="008B2726" w:rsidRDefault="001F448A" w:rsidP="001F448A">
      <w:pPr>
        <w:pStyle w:val="Code"/>
        <w:rPr>
          <w:color w:val="000000"/>
        </w:rPr>
      </w:pPr>
      <w:r w:rsidRPr="001F448A">
        <w:rPr>
          <w:color w:val="000000"/>
        </w:rPr>
        <w:t xml:space="preserve">    </w:t>
      </w:r>
      <w:r w:rsidRPr="008B2726">
        <w:rPr>
          <w:color w:val="0000FF"/>
        </w:rPr>
        <w:t>&lt;/</w:t>
      </w:r>
      <w:r w:rsidRPr="008B2726">
        <w:t>Grid</w:t>
      </w:r>
      <w:r w:rsidRPr="008B2726">
        <w:rPr>
          <w:color w:val="0000FF"/>
        </w:rPr>
        <w:t>&gt;</w:t>
      </w:r>
    </w:p>
    <w:p w14:paraId="73F734FF" w14:textId="1236BFAD" w:rsidR="001F448A" w:rsidRPr="008B2726" w:rsidRDefault="001F448A" w:rsidP="001F448A">
      <w:pPr>
        <w:pStyle w:val="Code"/>
        <w:rPr>
          <w:color w:val="000000"/>
        </w:rPr>
      </w:pPr>
      <w:r w:rsidRPr="008B2726">
        <w:rPr>
          <w:color w:val="0000FF"/>
        </w:rPr>
        <w:t>&lt;/</w:t>
      </w:r>
      <w:r w:rsidRPr="008B2726">
        <w:t>Page</w:t>
      </w:r>
      <w:r w:rsidRPr="008B2726">
        <w:rPr>
          <w:color w:val="0000FF"/>
        </w:rPr>
        <w:t>&gt;</w:t>
      </w:r>
    </w:p>
    <w:p w14:paraId="616018D8" w14:textId="6DB908DB" w:rsidR="001F448A" w:rsidRDefault="001F448A" w:rsidP="001F448A">
      <w:pPr>
        <w:pStyle w:val="Caption"/>
        <w:rPr>
          <w:lang w:val="en-US"/>
        </w:rPr>
      </w:pPr>
      <w:r w:rsidRPr="001F448A">
        <w:rPr>
          <w:lang w:val="en-US"/>
        </w:rPr>
        <w:t>BtnMenuPage</w:t>
      </w:r>
      <w:r>
        <w:rPr>
          <w:lang w:val="en-US"/>
        </w:rPr>
        <w:t>.xaml.cs</w:t>
      </w:r>
    </w:p>
    <w:p w14:paraId="01E9FC00" w14:textId="77777777" w:rsidR="001F448A" w:rsidRPr="001F448A" w:rsidRDefault="001F448A" w:rsidP="001F448A">
      <w:pPr>
        <w:pStyle w:val="Code"/>
      </w:pPr>
      <w:r w:rsidRPr="001F448A">
        <w:rPr>
          <w:color w:val="0000FF"/>
        </w:rPr>
        <w:t>using</w:t>
      </w:r>
      <w:r w:rsidRPr="001F448A">
        <w:t xml:space="preserve"> System;</w:t>
      </w:r>
    </w:p>
    <w:p w14:paraId="08753B95" w14:textId="77777777" w:rsidR="001F448A" w:rsidRPr="001F448A" w:rsidRDefault="001F448A" w:rsidP="001F448A">
      <w:pPr>
        <w:pStyle w:val="Code"/>
      </w:pPr>
      <w:r w:rsidRPr="001F448A">
        <w:rPr>
          <w:color w:val="0000FF"/>
        </w:rPr>
        <w:t>using</w:t>
      </w:r>
      <w:r w:rsidRPr="001F448A">
        <w:t xml:space="preserve"> System.Xml;</w:t>
      </w:r>
    </w:p>
    <w:p w14:paraId="147B83B9" w14:textId="77777777" w:rsidR="001F448A" w:rsidRPr="001F448A" w:rsidRDefault="001F448A" w:rsidP="001F448A">
      <w:pPr>
        <w:pStyle w:val="Code"/>
      </w:pPr>
      <w:r w:rsidRPr="001F448A">
        <w:rPr>
          <w:color w:val="0000FF"/>
        </w:rPr>
        <w:t>using</w:t>
      </w:r>
      <w:r w:rsidRPr="001F448A">
        <w:t xml:space="preserve"> System.Collections.Generic;</w:t>
      </w:r>
    </w:p>
    <w:p w14:paraId="61790A57" w14:textId="77777777" w:rsidR="001F448A" w:rsidRPr="001F448A" w:rsidRDefault="001F448A" w:rsidP="001F448A">
      <w:pPr>
        <w:pStyle w:val="Code"/>
      </w:pPr>
      <w:r w:rsidRPr="001F448A">
        <w:rPr>
          <w:color w:val="0000FF"/>
        </w:rPr>
        <w:t>using</w:t>
      </w:r>
      <w:r w:rsidRPr="001F448A">
        <w:t xml:space="preserve"> System.Collections.ObjectModel;</w:t>
      </w:r>
    </w:p>
    <w:p w14:paraId="7B8E9AC2" w14:textId="77777777" w:rsidR="001F448A" w:rsidRPr="001F448A" w:rsidRDefault="001F448A" w:rsidP="001F448A">
      <w:pPr>
        <w:pStyle w:val="Code"/>
      </w:pPr>
      <w:r w:rsidRPr="001F448A">
        <w:rPr>
          <w:color w:val="0000FF"/>
        </w:rPr>
        <w:t>using</w:t>
      </w:r>
      <w:r w:rsidRPr="001F448A">
        <w:t xml:space="preserve"> System.IO;</w:t>
      </w:r>
    </w:p>
    <w:p w14:paraId="28D40342" w14:textId="77777777" w:rsidR="001F448A" w:rsidRPr="001F448A" w:rsidRDefault="001F448A" w:rsidP="001F448A">
      <w:pPr>
        <w:pStyle w:val="Code"/>
      </w:pPr>
      <w:r w:rsidRPr="001F448A">
        <w:rPr>
          <w:color w:val="0000FF"/>
        </w:rPr>
        <w:t>using</w:t>
      </w:r>
      <w:r w:rsidRPr="001F448A">
        <w:t xml:space="preserve"> System.Linq;</w:t>
      </w:r>
    </w:p>
    <w:p w14:paraId="688DBB56" w14:textId="77777777" w:rsidR="001F448A" w:rsidRPr="001F448A" w:rsidRDefault="001F448A" w:rsidP="001F448A">
      <w:pPr>
        <w:pStyle w:val="Code"/>
      </w:pPr>
      <w:r w:rsidRPr="001F448A">
        <w:rPr>
          <w:color w:val="0000FF"/>
        </w:rPr>
        <w:t>using</w:t>
      </w:r>
      <w:r w:rsidRPr="001F448A">
        <w:t xml:space="preserve"> System.Text;</w:t>
      </w:r>
    </w:p>
    <w:p w14:paraId="2058D392" w14:textId="77777777" w:rsidR="001F448A" w:rsidRPr="001F448A" w:rsidRDefault="001F448A" w:rsidP="001F448A">
      <w:pPr>
        <w:pStyle w:val="Code"/>
      </w:pPr>
      <w:r w:rsidRPr="001F448A">
        <w:rPr>
          <w:color w:val="0000FF"/>
        </w:rPr>
        <w:t>using</w:t>
      </w:r>
      <w:r w:rsidRPr="001F448A">
        <w:t xml:space="preserve"> System.Threading.Tasks;</w:t>
      </w:r>
    </w:p>
    <w:p w14:paraId="0AB94F26" w14:textId="77777777" w:rsidR="001F448A" w:rsidRPr="001F448A" w:rsidRDefault="001F448A" w:rsidP="001F448A">
      <w:pPr>
        <w:pStyle w:val="Code"/>
      </w:pPr>
      <w:r w:rsidRPr="001F448A">
        <w:rPr>
          <w:color w:val="0000FF"/>
        </w:rPr>
        <w:t>using</w:t>
      </w:r>
      <w:r w:rsidRPr="001F448A">
        <w:t xml:space="preserve"> System.Windows;</w:t>
      </w:r>
    </w:p>
    <w:p w14:paraId="021E26BF" w14:textId="77777777" w:rsidR="001F448A" w:rsidRPr="001F448A" w:rsidRDefault="001F448A" w:rsidP="001F448A">
      <w:pPr>
        <w:pStyle w:val="Code"/>
      </w:pPr>
      <w:r w:rsidRPr="001F448A">
        <w:rPr>
          <w:color w:val="0000FF"/>
        </w:rPr>
        <w:t>using</w:t>
      </w:r>
      <w:r w:rsidRPr="001F448A">
        <w:t xml:space="preserve"> System.Windows.Controls;</w:t>
      </w:r>
    </w:p>
    <w:p w14:paraId="59C11ADE" w14:textId="77777777" w:rsidR="001F448A" w:rsidRPr="001F448A" w:rsidRDefault="001F448A" w:rsidP="001F448A">
      <w:pPr>
        <w:pStyle w:val="Code"/>
      </w:pPr>
      <w:r w:rsidRPr="001F448A">
        <w:rPr>
          <w:color w:val="0000FF"/>
        </w:rPr>
        <w:t>using</w:t>
      </w:r>
      <w:r w:rsidRPr="001F448A">
        <w:t xml:space="preserve"> System.Windows.Data;</w:t>
      </w:r>
    </w:p>
    <w:p w14:paraId="60309A4E" w14:textId="77777777" w:rsidR="001F448A" w:rsidRPr="001F448A" w:rsidRDefault="001F448A" w:rsidP="001F448A">
      <w:pPr>
        <w:pStyle w:val="Code"/>
      </w:pPr>
      <w:r w:rsidRPr="001F448A">
        <w:rPr>
          <w:color w:val="0000FF"/>
        </w:rPr>
        <w:t>using</w:t>
      </w:r>
      <w:r w:rsidRPr="001F448A">
        <w:t xml:space="preserve"> System.Windows.Documents;</w:t>
      </w:r>
    </w:p>
    <w:p w14:paraId="439C8325" w14:textId="77777777" w:rsidR="001F448A" w:rsidRPr="001F448A" w:rsidRDefault="001F448A" w:rsidP="001F448A">
      <w:pPr>
        <w:pStyle w:val="Code"/>
      </w:pPr>
      <w:r w:rsidRPr="001F448A">
        <w:rPr>
          <w:color w:val="0000FF"/>
        </w:rPr>
        <w:t>using</w:t>
      </w:r>
      <w:r w:rsidRPr="001F448A">
        <w:t xml:space="preserve"> System.Windows.Input;</w:t>
      </w:r>
    </w:p>
    <w:p w14:paraId="665FEFFD" w14:textId="77777777" w:rsidR="001F448A" w:rsidRPr="001F448A" w:rsidRDefault="001F448A" w:rsidP="001F448A">
      <w:pPr>
        <w:pStyle w:val="Code"/>
      </w:pPr>
      <w:r w:rsidRPr="001F448A">
        <w:rPr>
          <w:color w:val="0000FF"/>
        </w:rPr>
        <w:t>using</w:t>
      </w:r>
      <w:r w:rsidRPr="001F448A">
        <w:t xml:space="preserve"> System.Windows.Media;</w:t>
      </w:r>
    </w:p>
    <w:p w14:paraId="0986BD0B" w14:textId="77777777" w:rsidR="001F448A" w:rsidRPr="001F448A" w:rsidRDefault="001F448A" w:rsidP="001F448A">
      <w:pPr>
        <w:pStyle w:val="Code"/>
      </w:pPr>
      <w:r w:rsidRPr="001F448A">
        <w:rPr>
          <w:color w:val="0000FF"/>
        </w:rPr>
        <w:t>using</w:t>
      </w:r>
      <w:r w:rsidRPr="001F448A">
        <w:t xml:space="preserve"> System.Windows.Media.Imaging;</w:t>
      </w:r>
    </w:p>
    <w:p w14:paraId="110EF357" w14:textId="77777777" w:rsidR="001F448A" w:rsidRPr="001F448A" w:rsidRDefault="001F448A" w:rsidP="001F448A">
      <w:pPr>
        <w:pStyle w:val="Code"/>
      </w:pPr>
      <w:r w:rsidRPr="001F448A">
        <w:rPr>
          <w:color w:val="0000FF"/>
        </w:rPr>
        <w:t>using</w:t>
      </w:r>
      <w:r w:rsidRPr="001F448A">
        <w:t xml:space="preserve"> System.Windows.Navigation;</w:t>
      </w:r>
    </w:p>
    <w:p w14:paraId="059A07C2" w14:textId="77777777" w:rsidR="001F448A" w:rsidRPr="001F448A" w:rsidRDefault="001F448A" w:rsidP="001F448A">
      <w:pPr>
        <w:pStyle w:val="Code"/>
      </w:pPr>
      <w:r w:rsidRPr="001F448A">
        <w:rPr>
          <w:color w:val="0000FF"/>
        </w:rPr>
        <w:t>using</w:t>
      </w:r>
      <w:r w:rsidRPr="001F448A">
        <w:t xml:space="preserve"> System.Windows.Shapes;</w:t>
      </w:r>
    </w:p>
    <w:p w14:paraId="012844F8" w14:textId="77777777" w:rsidR="001F448A" w:rsidRPr="001F448A" w:rsidRDefault="001F448A" w:rsidP="001F448A">
      <w:pPr>
        <w:pStyle w:val="Code"/>
      </w:pPr>
      <w:r w:rsidRPr="001F448A">
        <w:rPr>
          <w:color w:val="0000FF"/>
        </w:rPr>
        <w:t>using</w:t>
      </w:r>
      <w:r w:rsidRPr="001F448A">
        <w:t xml:space="preserve"> System.Xml.Linq;</w:t>
      </w:r>
    </w:p>
    <w:p w14:paraId="00EA8702" w14:textId="77777777" w:rsidR="001F448A" w:rsidRPr="001F448A" w:rsidRDefault="001F448A" w:rsidP="001F448A">
      <w:pPr>
        <w:pStyle w:val="Code"/>
      </w:pPr>
    </w:p>
    <w:p w14:paraId="404A11F3" w14:textId="77777777" w:rsidR="001F448A" w:rsidRPr="001F448A" w:rsidRDefault="001F448A" w:rsidP="001F448A">
      <w:pPr>
        <w:pStyle w:val="Code"/>
      </w:pPr>
      <w:r w:rsidRPr="001F448A">
        <w:rPr>
          <w:color w:val="0000FF"/>
        </w:rPr>
        <w:t>namespace</w:t>
      </w:r>
      <w:r w:rsidRPr="001F448A">
        <w:t xml:space="preserve"> GeniusStudio</w:t>
      </w:r>
    </w:p>
    <w:p w14:paraId="749F5B6B" w14:textId="77777777" w:rsidR="001F448A" w:rsidRPr="001F448A" w:rsidRDefault="001F448A" w:rsidP="001F448A">
      <w:pPr>
        <w:pStyle w:val="Code"/>
      </w:pPr>
      <w:r w:rsidRPr="001F448A">
        <w:t>{</w:t>
      </w:r>
    </w:p>
    <w:p w14:paraId="20831C0C" w14:textId="77777777" w:rsidR="001F448A" w:rsidRPr="001F448A" w:rsidRDefault="001F448A" w:rsidP="001F448A">
      <w:pPr>
        <w:pStyle w:val="Code"/>
      </w:pPr>
      <w:r w:rsidRPr="001F448A">
        <w:lastRenderedPageBreak/>
        <w:t xml:space="preserve">    </w:t>
      </w:r>
      <w:r w:rsidRPr="001F448A">
        <w:rPr>
          <w:color w:val="808080"/>
        </w:rPr>
        <w:t>///</w:t>
      </w:r>
      <w:r w:rsidRPr="001F448A">
        <w:rPr>
          <w:color w:val="008000"/>
        </w:rPr>
        <w:t xml:space="preserve"> </w:t>
      </w:r>
      <w:r w:rsidRPr="001F448A">
        <w:rPr>
          <w:color w:val="808080"/>
        </w:rPr>
        <w:t>&lt;summary&gt;</w:t>
      </w:r>
    </w:p>
    <w:p w14:paraId="60D7BBB8" w14:textId="77777777" w:rsidR="001F448A" w:rsidRPr="001F448A" w:rsidRDefault="001F448A" w:rsidP="001F448A">
      <w:pPr>
        <w:pStyle w:val="Code"/>
      </w:pPr>
      <w:r w:rsidRPr="001F448A">
        <w:t xml:space="preserve">    </w:t>
      </w:r>
      <w:r w:rsidRPr="001F448A">
        <w:rPr>
          <w:color w:val="808080"/>
        </w:rPr>
        <w:t>///</w:t>
      </w:r>
      <w:r w:rsidRPr="001F448A">
        <w:rPr>
          <w:color w:val="008000"/>
        </w:rPr>
        <w:t xml:space="preserve"> </w:t>
      </w:r>
      <w:r>
        <w:rPr>
          <w:color w:val="008000"/>
          <w:lang w:val="ru-RU"/>
        </w:rPr>
        <w:t>Логика</w:t>
      </w:r>
      <w:r w:rsidRPr="001F448A">
        <w:rPr>
          <w:color w:val="008000"/>
        </w:rPr>
        <w:t xml:space="preserve"> </w:t>
      </w:r>
      <w:r>
        <w:rPr>
          <w:color w:val="008000"/>
          <w:lang w:val="ru-RU"/>
        </w:rPr>
        <w:t>взаимодействия</w:t>
      </w:r>
      <w:r w:rsidRPr="001F448A">
        <w:rPr>
          <w:color w:val="008000"/>
        </w:rPr>
        <w:t xml:space="preserve"> </w:t>
      </w:r>
      <w:r>
        <w:rPr>
          <w:color w:val="008000"/>
          <w:lang w:val="ru-RU"/>
        </w:rPr>
        <w:t>для</w:t>
      </w:r>
      <w:r w:rsidRPr="001F448A">
        <w:rPr>
          <w:color w:val="008000"/>
        </w:rPr>
        <w:t xml:space="preserve"> BtnMenuPage.xaml</w:t>
      </w:r>
    </w:p>
    <w:p w14:paraId="4F4966FF" w14:textId="77777777" w:rsidR="001F448A" w:rsidRPr="001F448A" w:rsidRDefault="001F448A" w:rsidP="001F448A">
      <w:pPr>
        <w:pStyle w:val="Code"/>
      </w:pPr>
      <w:r w:rsidRPr="001F448A">
        <w:t xml:space="preserve">    </w:t>
      </w:r>
      <w:r w:rsidRPr="001F448A">
        <w:rPr>
          <w:color w:val="808080"/>
        </w:rPr>
        <w:t>///</w:t>
      </w:r>
      <w:r w:rsidRPr="001F448A">
        <w:rPr>
          <w:color w:val="008000"/>
        </w:rPr>
        <w:t xml:space="preserve"> </w:t>
      </w:r>
      <w:r w:rsidRPr="001F448A">
        <w:rPr>
          <w:color w:val="808080"/>
        </w:rPr>
        <w:t>&lt;/summary&gt;</w:t>
      </w:r>
    </w:p>
    <w:p w14:paraId="4E0126B8" w14:textId="77777777" w:rsidR="001F448A" w:rsidRPr="001F448A" w:rsidRDefault="001F448A" w:rsidP="001F448A">
      <w:pPr>
        <w:pStyle w:val="Code"/>
      </w:pPr>
      <w:r w:rsidRPr="001F448A">
        <w:t xml:space="preserve">    </w:t>
      </w:r>
      <w:r w:rsidRPr="001F448A">
        <w:rPr>
          <w:color w:val="0000FF"/>
        </w:rPr>
        <w:t>public</w:t>
      </w:r>
      <w:r w:rsidRPr="001F448A">
        <w:t xml:space="preserve"> </w:t>
      </w:r>
      <w:r w:rsidRPr="001F448A">
        <w:rPr>
          <w:color w:val="0000FF"/>
        </w:rPr>
        <w:t>partial</w:t>
      </w:r>
      <w:r w:rsidRPr="001F448A">
        <w:t xml:space="preserve"> </w:t>
      </w:r>
      <w:r w:rsidRPr="001F448A">
        <w:rPr>
          <w:color w:val="0000FF"/>
        </w:rPr>
        <w:t>class</w:t>
      </w:r>
      <w:r w:rsidRPr="001F448A">
        <w:t xml:space="preserve"> </w:t>
      </w:r>
      <w:r w:rsidRPr="001F448A">
        <w:rPr>
          <w:color w:val="2B91AF"/>
        </w:rPr>
        <w:t>BtnMenuPage</w:t>
      </w:r>
      <w:r w:rsidRPr="001F448A">
        <w:t xml:space="preserve"> : Page</w:t>
      </w:r>
    </w:p>
    <w:p w14:paraId="1D3731C5" w14:textId="77777777" w:rsidR="001F448A" w:rsidRPr="001F448A" w:rsidRDefault="001F448A" w:rsidP="001F448A">
      <w:pPr>
        <w:pStyle w:val="Code"/>
      </w:pPr>
      <w:r w:rsidRPr="001F448A">
        <w:t xml:space="preserve">    {</w:t>
      </w:r>
    </w:p>
    <w:p w14:paraId="697D0CA2" w14:textId="77777777" w:rsidR="001F448A" w:rsidRPr="001F448A" w:rsidRDefault="001F448A" w:rsidP="001F448A">
      <w:pPr>
        <w:pStyle w:val="Code"/>
      </w:pPr>
      <w:r w:rsidRPr="001F448A">
        <w:t xml:space="preserve">        </w:t>
      </w:r>
      <w:r w:rsidRPr="001F448A">
        <w:rPr>
          <w:color w:val="0000FF"/>
        </w:rPr>
        <w:t>public</w:t>
      </w:r>
      <w:r w:rsidRPr="001F448A">
        <w:t xml:space="preserve"> </w:t>
      </w:r>
      <w:r w:rsidRPr="001F448A">
        <w:rPr>
          <w:color w:val="2B91AF"/>
        </w:rPr>
        <w:t>BtnMenuPage</w:t>
      </w:r>
      <w:r w:rsidRPr="001F448A">
        <w:t>()</w:t>
      </w:r>
    </w:p>
    <w:p w14:paraId="7D5A9A49" w14:textId="77777777" w:rsidR="001F448A" w:rsidRPr="001F448A" w:rsidRDefault="001F448A" w:rsidP="001F448A">
      <w:pPr>
        <w:pStyle w:val="Code"/>
      </w:pPr>
      <w:r w:rsidRPr="001F448A">
        <w:t xml:space="preserve">        {</w:t>
      </w:r>
    </w:p>
    <w:p w14:paraId="17DDD0E4" w14:textId="77777777" w:rsidR="001F448A" w:rsidRPr="001F448A" w:rsidRDefault="001F448A" w:rsidP="001F448A">
      <w:pPr>
        <w:pStyle w:val="Code"/>
      </w:pPr>
      <w:r w:rsidRPr="001F448A">
        <w:t xml:space="preserve">            InitializeComponent();</w:t>
      </w:r>
    </w:p>
    <w:p w14:paraId="33A383BC" w14:textId="77777777" w:rsidR="001F448A" w:rsidRPr="001F448A" w:rsidRDefault="001F448A" w:rsidP="001F448A">
      <w:pPr>
        <w:pStyle w:val="Code"/>
      </w:pPr>
      <w:r w:rsidRPr="001F448A">
        <w:t xml:space="preserve">            CreateMenuButtons();</w:t>
      </w:r>
    </w:p>
    <w:p w14:paraId="23019306" w14:textId="77777777" w:rsidR="001F448A" w:rsidRPr="001F448A" w:rsidRDefault="001F448A" w:rsidP="001F448A">
      <w:pPr>
        <w:pStyle w:val="Code"/>
      </w:pPr>
      <w:r w:rsidRPr="001F448A">
        <w:t xml:space="preserve">        }</w:t>
      </w:r>
    </w:p>
    <w:p w14:paraId="0E720AD9" w14:textId="77777777" w:rsidR="001F448A" w:rsidRPr="001F448A" w:rsidRDefault="001F448A" w:rsidP="001F448A">
      <w:pPr>
        <w:pStyle w:val="Code"/>
      </w:pPr>
    </w:p>
    <w:p w14:paraId="4816ED1D"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CreateMenuButtons()</w:t>
      </w:r>
    </w:p>
    <w:p w14:paraId="329359E9" w14:textId="77777777" w:rsidR="001F448A" w:rsidRPr="001F448A" w:rsidRDefault="001F448A" w:rsidP="001F448A">
      <w:pPr>
        <w:pStyle w:val="Code"/>
      </w:pPr>
      <w:r w:rsidRPr="001F448A">
        <w:t xml:space="preserve">        {</w:t>
      </w:r>
    </w:p>
    <w:p w14:paraId="59ED1A75" w14:textId="77777777" w:rsidR="001F448A" w:rsidRPr="001F448A" w:rsidRDefault="001F448A" w:rsidP="001F448A">
      <w:pPr>
        <w:pStyle w:val="Code"/>
      </w:pPr>
      <w:r w:rsidRPr="001F448A">
        <w:t xml:space="preserve">            </w:t>
      </w:r>
      <w:r w:rsidRPr="001F448A">
        <w:rPr>
          <w:color w:val="0000FF"/>
        </w:rPr>
        <w:t>string</w:t>
      </w:r>
      <w:r w:rsidRPr="001F448A">
        <w:t xml:space="preserve"> MenuFolderPath = </w:t>
      </w:r>
      <w:r w:rsidRPr="001F448A">
        <w:rPr>
          <w:color w:val="A31515"/>
        </w:rPr>
        <w:t>"Menu"</w:t>
      </w:r>
      <w:r w:rsidRPr="001F448A">
        <w:t>;</w:t>
      </w:r>
    </w:p>
    <w:p w14:paraId="781CDA09" w14:textId="77777777" w:rsidR="001F448A" w:rsidRPr="001F448A" w:rsidRDefault="001F448A" w:rsidP="001F448A">
      <w:pPr>
        <w:pStyle w:val="Code"/>
      </w:pPr>
      <w:r w:rsidRPr="001F448A">
        <w:t xml:space="preserve">            </w:t>
      </w:r>
      <w:r w:rsidRPr="001F448A">
        <w:rPr>
          <w:color w:val="0000FF"/>
        </w:rPr>
        <w:t>string</w:t>
      </w:r>
      <w:r w:rsidRPr="001F448A">
        <w:t>[] menuFolders = Directory.GetDirectories(MenuFolderPath);</w:t>
      </w:r>
    </w:p>
    <w:p w14:paraId="05E57BD1" w14:textId="77777777" w:rsidR="001F448A" w:rsidRPr="001F448A" w:rsidRDefault="001F448A" w:rsidP="001F448A">
      <w:pPr>
        <w:pStyle w:val="Code"/>
      </w:pPr>
    </w:p>
    <w:p w14:paraId="4FCBADCF" w14:textId="77777777" w:rsidR="001F448A" w:rsidRPr="001F448A" w:rsidRDefault="001F448A" w:rsidP="001F448A">
      <w:pPr>
        <w:pStyle w:val="Code"/>
      </w:pPr>
      <w:r w:rsidRPr="001F448A">
        <w:t xml:space="preserve">            </w:t>
      </w:r>
      <w:r w:rsidRPr="001F448A">
        <w:rPr>
          <w:color w:val="0000FF"/>
        </w:rPr>
        <w:t>foreach</w:t>
      </w:r>
      <w:r w:rsidRPr="001F448A">
        <w:t xml:space="preserve"> (</w:t>
      </w:r>
      <w:r w:rsidRPr="001F448A">
        <w:rPr>
          <w:color w:val="0000FF"/>
        </w:rPr>
        <w:t>string</w:t>
      </w:r>
      <w:r w:rsidRPr="001F448A">
        <w:t xml:space="preserve"> menuFolder </w:t>
      </w:r>
      <w:r w:rsidRPr="001F448A">
        <w:rPr>
          <w:color w:val="0000FF"/>
        </w:rPr>
        <w:t>in</w:t>
      </w:r>
      <w:r w:rsidRPr="001F448A">
        <w:t xml:space="preserve"> menuFolders)</w:t>
      </w:r>
    </w:p>
    <w:p w14:paraId="53D7B078" w14:textId="77777777" w:rsidR="001F448A" w:rsidRPr="001F448A" w:rsidRDefault="001F448A" w:rsidP="001F448A">
      <w:pPr>
        <w:pStyle w:val="Code"/>
      </w:pPr>
      <w:r w:rsidRPr="001F448A">
        <w:t xml:space="preserve">            {</w:t>
      </w:r>
    </w:p>
    <w:p w14:paraId="1499D65F" w14:textId="77777777" w:rsidR="001F448A" w:rsidRPr="001F448A" w:rsidRDefault="001F448A" w:rsidP="001F448A">
      <w:pPr>
        <w:pStyle w:val="Code"/>
      </w:pPr>
      <w:r w:rsidRPr="001F448A">
        <w:t xml:space="preserve">                </w:t>
      </w:r>
      <w:r w:rsidRPr="001F448A">
        <w:rPr>
          <w:color w:val="0000FF"/>
        </w:rPr>
        <w:t>string</w:t>
      </w:r>
      <w:r w:rsidRPr="001F448A">
        <w:t xml:space="preserve"> folderName = </w:t>
      </w:r>
      <w:r w:rsidRPr="001F448A">
        <w:rPr>
          <w:color w:val="0000FF"/>
        </w:rPr>
        <w:t>new</w:t>
      </w:r>
      <w:r w:rsidRPr="001F448A">
        <w:t xml:space="preserve"> DirectoryInfo(menuFolder).Name;</w:t>
      </w:r>
    </w:p>
    <w:p w14:paraId="6CC1A7C4" w14:textId="77777777" w:rsidR="001F448A" w:rsidRPr="001F448A" w:rsidRDefault="001F448A" w:rsidP="001F448A">
      <w:pPr>
        <w:pStyle w:val="Code"/>
      </w:pPr>
    </w:p>
    <w:p w14:paraId="5C4DFF51" w14:textId="77777777" w:rsidR="001F448A" w:rsidRPr="001F448A" w:rsidRDefault="001F448A" w:rsidP="001F448A">
      <w:pPr>
        <w:pStyle w:val="Code"/>
      </w:pPr>
      <w:r w:rsidRPr="001F448A">
        <w:t xml:space="preserve">                Button folderButton = </w:t>
      </w:r>
      <w:r w:rsidRPr="001F448A">
        <w:rPr>
          <w:color w:val="0000FF"/>
        </w:rPr>
        <w:t>new</w:t>
      </w:r>
      <w:r w:rsidRPr="001F448A">
        <w:t xml:space="preserve"> Button</w:t>
      </w:r>
    </w:p>
    <w:p w14:paraId="37489CAB" w14:textId="77777777" w:rsidR="001F448A" w:rsidRPr="001F448A" w:rsidRDefault="001F448A" w:rsidP="001F448A">
      <w:pPr>
        <w:pStyle w:val="Code"/>
      </w:pPr>
      <w:r w:rsidRPr="001F448A">
        <w:t xml:space="preserve">                {</w:t>
      </w:r>
    </w:p>
    <w:p w14:paraId="77AF2894" w14:textId="77777777" w:rsidR="001F448A" w:rsidRPr="001F448A" w:rsidRDefault="001F448A" w:rsidP="001F448A">
      <w:pPr>
        <w:pStyle w:val="Code"/>
      </w:pPr>
      <w:r w:rsidRPr="001F448A">
        <w:t xml:space="preserve">                    Content = folderName,</w:t>
      </w:r>
    </w:p>
    <w:p w14:paraId="15B4BB84" w14:textId="77777777" w:rsidR="001F448A" w:rsidRPr="001F448A" w:rsidRDefault="001F448A" w:rsidP="001F448A">
      <w:pPr>
        <w:pStyle w:val="Code"/>
      </w:pPr>
      <w:r w:rsidRPr="001F448A">
        <w:t xml:space="preserve">                    Width = 400,</w:t>
      </w:r>
    </w:p>
    <w:p w14:paraId="518A7345" w14:textId="77777777" w:rsidR="001F448A" w:rsidRPr="001F448A" w:rsidRDefault="001F448A" w:rsidP="001F448A">
      <w:pPr>
        <w:pStyle w:val="Code"/>
      </w:pPr>
      <w:r w:rsidRPr="001F448A">
        <w:t xml:space="preserve">                    Height = 300,</w:t>
      </w:r>
    </w:p>
    <w:p w14:paraId="4775005F" w14:textId="77777777" w:rsidR="001F448A" w:rsidRPr="001F448A" w:rsidRDefault="001F448A" w:rsidP="001F448A">
      <w:pPr>
        <w:pStyle w:val="Code"/>
      </w:pPr>
      <w:r w:rsidRPr="001F448A">
        <w:t xml:space="preserve">                    FontSize = 24,</w:t>
      </w:r>
    </w:p>
    <w:p w14:paraId="6E9C2256" w14:textId="77777777" w:rsidR="001F448A" w:rsidRPr="001F448A" w:rsidRDefault="001F448A" w:rsidP="001F448A">
      <w:pPr>
        <w:pStyle w:val="Code"/>
      </w:pPr>
      <w:r w:rsidRPr="001F448A">
        <w:t xml:space="preserve">                    FontFamily = </w:t>
      </w:r>
      <w:r w:rsidRPr="001F448A">
        <w:rPr>
          <w:color w:val="0000FF"/>
        </w:rPr>
        <w:t>new</w:t>
      </w:r>
      <w:r w:rsidRPr="001F448A">
        <w:t xml:space="preserve"> FontFamily(</w:t>
      </w:r>
      <w:r w:rsidRPr="001F448A">
        <w:rPr>
          <w:color w:val="A31515"/>
        </w:rPr>
        <w:t>"Bahnschrift"</w:t>
      </w:r>
      <w:r w:rsidRPr="001F448A">
        <w:t>),</w:t>
      </w:r>
    </w:p>
    <w:p w14:paraId="76DE37AC" w14:textId="77777777" w:rsidR="001F448A" w:rsidRPr="001F448A" w:rsidRDefault="001F448A" w:rsidP="001F448A">
      <w:pPr>
        <w:pStyle w:val="Code"/>
      </w:pPr>
      <w:r w:rsidRPr="001F448A">
        <w:t xml:space="preserve">                    Margin = </w:t>
      </w:r>
      <w:r w:rsidRPr="001F448A">
        <w:rPr>
          <w:color w:val="0000FF"/>
        </w:rPr>
        <w:t>new</w:t>
      </w:r>
      <w:r w:rsidRPr="001F448A">
        <w:t xml:space="preserve"> Thickness(20),</w:t>
      </w:r>
    </w:p>
    <w:p w14:paraId="460ABA32" w14:textId="77777777" w:rsidR="001F448A" w:rsidRPr="001F448A" w:rsidRDefault="001F448A" w:rsidP="001F448A">
      <w:pPr>
        <w:pStyle w:val="Code"/>
      </w:pPr>
      <w:r w:rsidRPr="001F448A">
        <w:t xml:space="preserve">                    Style = (Style)FindResource(</w:t>
      </w:r>
      <w:r w:rsidRPr="001F448A">
        <w:rPr>
          <w:color w:val="A31515"/>
        </w:rPr>
        <w:t>"ButtonStyle"</w:t>
      </w:r>
      <w:r w:rsidRPr="001F448A">
        <w:t>)</w:t>
      </w:r>
    </w:p>
    <w:p w14:paraId="2495DB9E" w14:textId="77777777" w:rsidR="001F448A" w:rsidRPr="001F448A" w:rsidRDefault="001F448A" w:rsidP="001F448A">
      <w:pPr>
        <w:pStyle w:val="Code"/>
      </w:pPr>
      <w:r w:rsidRPr="001F448A">
        <w:t xml:space="preserve">                };</w:t>
      </w:r>
    </w:p>
    <w:p w14:paraId="241712DE" w14:textId="77777777" w:rsidR="001F448A" w:rsidRPr="001F448A" w:rsidRDefault="001F448A" w:rsidP="001F448A">
      <w:pPr>
        <w:pStyle w:val="Code"/>
      </w:pPr>
      <w:r w:rsidRPr="001F448A">
        <w:t xml:space="preserve">                folderButton.Click += (sender, e) =&gt; LoadItemsFromFolder(folderName);</w:t>
      </w:r>
    </w:p>
    <w:p w14:paraId="243B99A7" w14:textId="77777777" w:rsidR="001F448A" w:rsidRPr="001F448A" w:rsidRDefault="001F448A" w:rsidP="001F448A">
      <w:pPr>
        <w:pStyle w:val="Code"/>
      </w:pPr>
    </w:p>
    <w:p w14:paraId="1D826EB1" w14:textId="77777777" w:rsidR="001F448A" w:rsidRPr="001F448A" w:rsidRDefault="001F448A" w:rsidP="001F448A">
      <w:pPr>
        <w:pStyle w:val="Code"/>
      </w:pPr>
      <w:r w:rsidRPr="001F448A">
        <w:t xml:space="preserve">                MenuPanel.Children.Add(folderButton);</w:t>
      </w:r>
    </w:p>
    <w:p w14:paraId="2FDD39AB" w14:textId="77777777" w:rsidR="001F448A" w:rsidRPr="001F448A" w:rsidRDefault="001F448A" w:rsidP="001F448A">
      <w:pPr>
        <w:pStyle w:val="Code"/>
      </w:pPr>
      <w:r w:rsidRPr="001F448A">
        <w:t xml:space="preserve">            }</w:t>
      </w:r>
    </w:p>
    <w:p w14:paraId="54FA25E5" w14:textId="77777777" w:rsidR="001F448A" w:rsidRPr="001F448A" w:rsidRDefault="001F448A" w:rsidP="001F448A">
      <w:pPr>
        <w:pStyle w:val="Code"/>
      </w:pPr>
      <w:r w:rsidRPr="001F448A">
        <w:t xml:space="preserve">        }</w:t>
      </w:r>
    </w:p>
    <w:p w14:paraId="1B8C94B1" w14:textId="77777777" w:rsidR="001F448A" w:rsidRPr="001F448A" w:rsidRDefault="001F448A" w:rsidP="001F448A">
      <w:pPr>
        <w:pStyle w:val="Code"/>
      </w:pPr>
    </w:p>
    <w:p w14:paraId="7B30FD40"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LoadItemsFromFolder(</w:t>
      </w:r>
      <w:r w:rsidRPr="001F448A">
        <w:rPr>
          <w:color w:val="0000FF"/>
        </w:rPr>
        <w:t>string</w:t>
      </w:r>
      <w:r w:rsidRPr="001F448A">
        <w:t xml:space="preserve"> folderName)</w:t>
      </w:r>
    </w:p>
    <w:p w14:paraId="21706DDF" w14:textId="77777777" w:rsidR="001F448A" w:rsidRPr="001F448A" w:rsidRDefault="001F448A" w:rsidP="001F448A">
      <w:pPr>
        <w:pStyle w:val="Code"/>
      </w:pPr>
      <w:r w:rsidRPr="001F448A">
        <w:t xml:space="preserve">        {</w:t>
      </w:r>
    </w:p>
    <w:p w14:paraId="7133D3F5" w14:textId="77777777" w:rsidR="001F448A" w:rsidRPr="001F448A" w:rsidRDefault="001F448A" w:rsidP="001F448A">
      <w:pPr>
        <w:pStyle w:val="Code"/>
      </w:pPr>
      <w:r w:rsidRPr="001F448A">
        <w:t xml:space="preserve">            </w:t>
      </w:r>
      <w:r w:rsidRPr="001F448A">
        <w:rPr>
          <w:color w:val="0000FF"/>
        </w:rPr>
        <w:t>string</w:t>
      </w:r>
      <w:r w:rsidRPr="001F448A">
        <w:t xml:space="preserve"> folderPath = </w:t>
      </w:r>
      <w:r w:rsidRPr="001F448A">
        <w:rPr>
          <w:color w:val="A31515"/>
        </w:rPr>
        <w:t>$"Menu/</w:t>
      </w:r>
      <w:r w:rsidRPr="001F448A">
        <w:t>{folderName}</w:t>
      </w:r>
      <w:r w:rsidRPr="001F448A">
        <w:rPr>
          <w:color w:val="A31515"/>
        </w:rPr>
        <w:t>"</w:t>
      </w:r>
      <w:r w:rsidRPr="001F448A">
        <w:t>;</w:t>
      </w:r>
    </w:p>
    <w:p w14:paraId="6C5756F0" w14:textId="77777777" w:rsidR="001F448A" w:rsidRPr="001F448A" w:rsidRDefault="001F448A" w:rsidP="001F448A">
      <w:pPr>
        <w:pStyle w:val="Code"/>
      </w:pPr>
      <w:r w:rsidRPr="001F448A">
        <w:t xml:space="preserve">            </w:t>
      </w:r>
      <w:r w:rsidRPr="001F448A">
        <w:rPr>
          <w:color w:val="0000FF"/>
        </w:rPr>
        <w:t>string</w:t>
      </w:r>
      <w:r w:rsidRPr="001F448A">
        <w:t>[] itemFiles = Directory.GetFiles(folderPath);</w:t>
      </w:r>
    </w:p>
    <w:p w14:paraId="6DAF159E" w14:textId="77777777" w:rsidR="001F448A" w:rsidRPr="001F448A" w:rsidRDefault="001F448A" w:rsidP="001F448A">
      <w:pPr>
        <w:pStyle w:val="Code"/>
      </w:pPr>
    </w:p>
    <w:p w14:paraId="70DD45E8" w14:textId="77777777" w:rsidR="001F448A" w:rsidRPr="001F448A" w:rsidRDefault="001F448A" w:rsidP="001F448A">
      <w:pPr>
        <w:pStyle w:val="Code"/>
      </w:pPr>
      <w:r w:rsidRPr="001F448A">
        <w:t xml:space="preserve">            MenuPanel.Children.Clear();</w:t>
      </w:r>
    </w:p>
    <w:p w14:paraId="73CFCAB1" w14:textId="77777777" w:rsidR="001F448A" w:rsidRPr="001F448A" w:rsidRDefault="001F448A" w:rsidP="001F448A">
      <w:pPr>
        <w:pStyle w:val="Code"/>
      </w:pPr>
    </w:p>
    <w:p w14:paraId="059FDA6C" w14:textId="77777777" w:rsidR="001F448A" w:rsidRPr="001F448A" w:rsidRDefault="001F448A" w:rsidP="001F448A">
      <w:pPr>
        <w:pStyle w:val="Code"/>
      </w:pPr>
      <w:r w:rsidRPr="001F448A">
        <w:t xml:space="preserve">            </w:t>
      </w:r>
      <w:r w:rsidRPr="001F448A">
        <w:rPr>
          <w:color w:val="0000FF"/>
        </w:rPr>
        <w:t>foreach</w:t>
      </w:r>
      <w:r w:rsidRPr="001F448A">
        <w:t xml:space="preserve"> (</w:t>
      </w:r>
      <w:r w:rsidRPr="001F448A">
        <w:rPr>
          <w:color w:val="0000FF"/>
        </w:rPr>
        <w:t>string</w:t>
      </w:r>
      <w:r w:rsidRPr="001F448A">
        <w:t xml:space="preserve"> itemFile </w:t>
      </w:r>
      <w:r w:rsidRPr="001F448A">
        <w:rPr>
          <w:color w:val="0000FF"/>
        </w:rPr>
        <w:t>in</w:t>
      </w:r>
      <w:r w:rsidRPr="001F448A">
        <w:t xml:space="preserve"> itemFiles)</w:t>
      </w:r>
    </w:p>
    <w:p w14:paraId="608B06EC" w14:textId="77777777" w:rsidR="001F448A" w:rsidRPr="001F448A" w:rsidRDefault="001F448A" w:rsidP="001F448A">
      <w:pPr>
        <w:pStyle w:val="Code"/>
      </w:pPr>
      <w:r w:rsidRPr="001F448A">
        <w:t xml:space="preserve">            {</w:t>
      </w:r>
    </w:p>
    <w:p w14:paraId="50957396" w14:textId="77777777" w:rsidR="001F448A" w:rsidRPr="001F448A" w:rsidRDefault="001F448A" w:rsidP="001F448A">
      <w:pPr>
        <w:pStyle w:val="Code"/>
      </w:pPr>
      <w:r w:rsidRPr="001F448A">
        <w:t xml:space="preserve">                </w:t>
      </w:r>
      <w:r w:rsidRPr="001F448A">
        <w:rPr>
          <w:color w:val="0000FF"/>
        </w:rPr>
        <w:t>string</w:t>
      </w:r>
      <w:r w:rsidRPr="001F448A">
        <w:t xml:space="preserve"> itemName = System.IO.Path.GetFileNameWithoutExtension(itemFile);</w:t>
      </w:r>
    </w:p>
    <w:p w14:paraId="108011E5" w14:textId="77777777" w:rsidR="001F448A" w:rsidRPr="001F448A" w:rsidRDefault="001F448A" w:rsidP="001F448A">
      <w:pPr>
        <w:pStyle w:val="Code"/>
      </w:pPr>
      <w:r w:rsidRPr="001F448A">
        <w:t xml:space="preserve">                </w:t>
      </w:r>
      <w:r w:rsidRPr="001F448A">
        <w:rPr>
          <w:color w:val="0000FF"/>
        </w:rPr>
        <w:t>string</w:t>
      </w:r>
      <w:r w:rsidRPr="001F448A">
        <w:t>[] itemInfo = File.ReadAllLines(itemFile);</w:t>
      </w:r>
    </w:p>
    <w:p w14:paraId="1C3B2DD9" w14:textId="77777777" w:rsidR="001F448A" w:rsidRPr="001F448A" w:rsidRDefault="001F448A" w:rsidP="001F448A">
      <w:pPr>
        <w:pStyle w:val="Code"/>
      </w:pPr>
    </w:p>
    <w:p w14:paraId="255AA564" w14:textId="77777777" w:rsidR="001F448A" w:rsidRPr="001F448A" w:rsidRDefault="001F448A" w:rsidP="001F448A">
      <w:pPr>
        <w:pStyle w:val="Code"/>
      </w:pPr>
      <w:r w:rsidRPr="001F448A">
        <w:t xml:space="preserve">                Button itemButton = </w:t>
      </w:r>
      <w:r w:rsidRPr="001F448A">
        <w:rPr>
          <w:color w:val="0000FF"/>
        </w:rPr>
        <w:t>new</w:t>
      </w:r>
      <w:r w:rsidRPr="001F448A">
        <w:t xml:space="preserve"> Button</w:t>
      </w:r>
    </w:p>
    <w:p w14:paraId="2187B2B7" w14:textId="77777777" w:rsidR="001F448A" w:rsidRPr="001F448A" w:rsidRDefault="001F448A" w:rsidP="001F448A">
      <w:pPr>
        <w:pStyle w:val="Code"/>
      </w:pPr>
      <w:r w:rsidRPr="001F448A">
        <w:t xml:space="preserve">                {</w:t>
      </w:r>
    </w:p>
    <w:p w14:paraId="6DDFD199" w14:textId="77777777" w:rsidR="001F448A" w:rsidRPr="001F448A" w:rsidRDefault="001F448A" w:rsidP="001F448A">
      <w:pPr>
        <w:pStyle w:val="Code"/>
      </w:pPr>
      <w:r w:rsidRPr="001F448A">
        <w:t xml:space="preserve">                    Content = itemName,</w:t>
      </w:r>
    </w:p>
    <w:p w14:paraId="3E78C07C" w14:textId="77777777" w:rsidR="001F448A" w:rsidRPr="001F448A" w:rsidRDefault="001F448A" w:rsidP="001F448A">
      <w:pPr>
        <w:pStyle w:val="Code"/>
      </w:pPr>
      <w:r w:rsidRPr="001F448A">
        <w:t xml:space="preserve">                    Width = 400,</w:t>
      </w:r>
    </w:p>
    <w:p w14:paraId="397D3016" w14:textId="77777777" w:rsidR="001F448A" w:rsidRPr="001F448A" w:rsidRDefault="001F448A" w:rsidP="001F448A">
      <w:pPr>
        <w:pStyle w:val="Code"/>
      </w:pPr>
      <w:r w:rsidRPr="001F448A">
        <w:t xml:space="preserve">                    Height = 300,</w:t>
      </w:r>
    </w:p>
    <w:p w14:paraId="12AA8A12" w14:textId="77777777" w:rsidR="001F448A" w:rsidRPr="001F448A" w:rsidRDefault="001F448A" w:rsidP="001F448A">
      <w:pPr>
        <w:pStyle w:val="Code"/>
      </w:pPr>
      <w:r w:rsidRPr="001F448A">
        <w:t xml:space="preserve">                    FontSize = 24,</w:t>
      </w:r>
    </w:p>
    <w:p w14:paraId="337F925B" w14:textId="77777777" w:rsidR="001F448A" w:rsidRPr="001F448A" w:rsidRDefault="001F448A" w:rsidP="001F448A">
      <w:pPr>
        <w:pStyle w:val="Code"/>
      </w:pPr>
      <w:r w:rsidRPr="001F448A">
        <w:t xml:space="preserve">                    FontFamily = </w:t>
      </w:r>
      <w:r w:rsidRPr="001F448A">
        <w:rPr>
          <w:color w:val="0000FF"/>
        </w:rPr>
        <w:t>new</w:t>
      </w:r>
      <w:r w:rsidRPr="001F448A">
        <w:t xml:space="preserve"> FontFamily(</w:t>
      </w:r>
      <w:r w:rsidRPr="001F448A">
        <w:rPr>
          <w:color w:val="A31515"/>
        </w:rPr>
        <w:t>"Bahnschrift"</w:t>
      </w:r>
      <w:r w:rsidRPr="001F448A">
        <w:t>),</w:t>
      </w:r>
    </w:p>
    <w:p w14:paraId="401E8147" w14:textId="77777777" w:rsidR="001F448A" w:rsidRPr="001F448A" w:rsidRDefault="001F448A" w:rsidP="001F448A">
      <w:pPr>
        <w:pStyle w:val="Code"/>
      </w:pPr>
      <w:r w:rsidRPr="001F448A">
        <w:t xml:space="preserve">                    Margin = </w:t>
      </w:r>
      <w:r w:rsidRPr="001F448A">
        <w:rPr>
          <w:color w:val="0000FF"/>
        </w:rPr>
        <w:t>new</w:t>
      </w:r>
      <w:r w:rsidRPr="001F448A">
        <w:t xml:space="preserve"> Thickness(20),</w:t>
      </w:r>
    </w:p>
    <w:p w14:paraId="6D5260EC" w14:textId="77777777" w:rsidR="001F448A" w:rsidRPr="001F448A" w:rsidRDefault="001F448A" w:rsidP="001F448A">
      <w:pPr>
        <w:pStyle w:val="Code"/>
      </w:pPr>
      <w:r w:rsidRPr="001F448A">
        <w:t xml:space="preserve">                    Style = (Style)FindResource(</w:t>
      </w:r>
      <w:r w:rsidRPr="001F448A">
        <w:rPr>
          <w:color w:val="A31515"/>
        </w:rPr>
        <w:t>"ButtonStyle"</w:t>
      </w:r>
      <w:r w:rsidRPr="001F448A">
        <w:t>)</w:t>
      </w:r>
    </w:p>
    <w:p w14:paraId="0C5D3FAA" w14:textId="77777777" w:rsidR="001F448A" w:rsidRPr="001F448A" w:rsidRDefault="001F448A" w:rsidP="001F448A">
      <w:pPr>
        <w:pStyle w:val="Code"/>
      </w:pPr>
      <w:r w:rsidRPr="001F448A">
        <w:t xml:space="preserve">                };</w:t>
      </w:r>
    </w:p>
    <w:p w14:paraId="70600F08" w14:textId="77777777" w:rsidR="001F448A" w:rsidRPr="001F448A" w:rsidRDefault="001F448A" w:rsidP="001F448A">
      <w:pPr>
        <w:pStyle w:val="Code"/>
      </w:pPr>
      <w:r w:rsidRPr="001F448A">
        <w:lastRenderedPageBreak/>
        <w:t xml:space="preserve">                itemButton.Click += (sender, e) =&gt; DisplayItemInfo(itemFile);</w:t>
      </w:r>
    </w:p>
    <w:p w14:paraId="302DA18A" w14:textId="77777777" w:rsidR="001F448A" w:rsidRPr="001F448A" w:rsidRDefault="001F448A" w:rsidP="001F448A">
      <w:pPr>
        <w:pStyle w:val="Code"/>
      </w:pPr>
    </w:p>
    <w:p w14:paraId="619AF9E1" w14:textId="77777777" w:rsidR="001F448A" w:rsidRPr="001F448A" w:rsidRDefault="001F448A" w:rsidP="001F448A">
      <w:pPr>
        <w:pStyle w:val="Code"/>
      </w:pPr>
      <w:r w:rsidRPr="001F448A">
        <w:t xml:space="preserve">                MenuPanel.Children.Add(itemButton);</w:t>
      </w:r>
    </w:p>
    <w:p w14:paraId="11712946" w14:textId="77777777" w:rsidR="001F448A" w:rsidRPr="001F448A" w:rsidRDefault="001F448A" w:rsidP="001F448A">
      <w:pPr>
        <w:pStyle w:val="Code"/>
      </w:pPr>
      <w:r w:rsidRPr="001F448A">
        <w:t xml:space="preserve">            }</w:t>
      </w:r>
    </w:p>
    <w:p w14:paraId="3D49118F" w14:textId="77777777" w:rsidR="001F448A" w:rsidRPr="001F448A" w:rsidRDefault="001F448A" w:rsidP="001F448A">
      <w:pPr>
        <w:pStyle w:val="Code"/>
      </w:pPr>
      <w:r w:rsidRPr="001F448A">
        <w:t xml:space="preserve">        }</w:t>
      </w:r>
    </w:p>
    <w:p w14:paraId="37337E74" w14:textId="77777777" w:rsidR="001F448A" w:rsidRPr="001F448A" w:rsidRDefault="001F448A" w:rsidP="001F448A">
      <w:pPr>
        <w:pStyle w:val="Code"/>
      </w:pPr>
    </w:p>
    <w:p w14:paraId="4D870A5F"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DisplayItemInfo(</w:t>
      </w:r>
      <w:r w:rsidRPr="001F448A">
        <w:rPr>
          <w:color w:val="0000FF"/>
        </w:rPr>
        <w:t>string</w:t>
      </w:r>
      <w:r w:rsidRPr="001F448A">
        <w:t xml:space="preserve"> itemFilePath)</w:t>
      </w:r>
    </w:p>
    <w:p w14:paraId="50A5BD5F" w14:textId="77777777" w:rsidR="001F448A" w:rsidRPr="001F448A" w:rsidRDefault="001F448A" w:rsidP="001F448A">
      <w:pPr>
        <w:pStyle w:val="Code"/>
      </w:pPr>
      <w:r w:rsidRPr="001F448A">
        <w:t xml:space="preserve">            {</w:t>
      </w:r>
    </w:p>
    <w:p w14:paraId="015EBDB5" w14:textId="77777777" w:rsidR="001F448A" w:rsidRPr="001F448A" w:rsidRDefault="001F448A" w:rsidP="001F448A">
      <w:pPr>
        <w:pStyle w:val="Code"/>
      </w:pPr>
      <w:r w:rsidRPr="001F448A">
        <w:t xml:space="preserve">            MenuPanel.Children.Clear();</w:t>
      </w:r>
    </w:p>
    <w:p w14:paraId="2AA07437" w14:textId="77777777" w:rsidR="001F448A" w:rsidRPr="001F448A" w:rsidRDefault="001F448A" w:rsidP="001F448A">
      <w:pPr>
        <w:pStyle w:val="Code"/>
      </w:pPr>
    </w:p>
    <w:p w14:paraId="689722F1" w14:textId="77777777" w:rsidR="001F448A" w:rsidRPr="001F448A" w:rsidRDefault="001F448A" w:rsidP="001F448A">
      <w:pPr>
        <w:pStyle w:val="Code"/>
      </w:pPr>
      <w:r w:rsidRPr="001F448A">
        <w:t xml:space="preserve">            </w:t>
      </w:r>
      <w:r w:rsidRPr="001F448A">
        <w:rPr>
          <w:color w:val="0000FF"/>
        </w:rPr>
        <w:t>string</w:t>
      </w:r>
      <w:r w:rsidRPr="001F448A">
        <w:t>[] itemInfo = File.ReadAllLines(itemFilePath);</w:t>
      </w:r>
    </w:p>
    <w:p w14:paraId="09246F67" w14:textId="77777777" w:rsidR="001F448A" w:rsidRPr="001F448A" w:rsidRDefault="001F448A" w:rsidP="001F448A">
      <w:pPr>
        <w:pStyle w:val="Code"/>
      </w:pPr>
    </w:p>
    <w:p w14:paraId="55D2772B" w14:textId="77777777" w:rsidR="001F448A" w:rsidRPr="001F448A" w:rsidRDefault="001F448A" w:rsidP="001F448A">
      <w:pPr>
        <w:pStyle w:val="Code"/>
      </w:pPr>
      <w:r w:rsidRPr="001F448A">
        <w:t xml:space="preserve">            </w:t>
      </w:r>
      <w:r w:rsidRPr="001F448A">
        <w:rPr>
          <w:color w:val="0000FF"/>
        </w:rPr>
        <w:t>try</w:t>
      </w:r>
    </w:p>
    <w:p w14:paraId="063281AB" w14:textId="77777777" w:rsidR="001F448A" w:rsidRPr="001F448A" w:rsidRDefault="001F448A" w:rsidP="001F448A">
      <w:pPr>
        <w:pStyle w:val="Code"/>
      </w:pPr>
      <w:r w:rsidRPr="001F448A">
        <w:t xml:space="preserve">            {</w:t>
      </w:r>
    </w:p>
    <w:p w14:paraId="5AA536D1" w14:textId="77777777" w:rsidR="001F448A" w:rsidRPr="001F448A" w:rsidRDefault="001F448A" w:rsidP="001F448A">
      <w:pPr>
        <w:pStyle w:val="Code"/>
      </w:pPr>
      <w:r w:rsidRPr="001F448A">
        <w:t xml:space="preserve">                </w:t>
      </w:r>
      <w:r w:rsidRPr="001F448A">
        <w:rPr>
          <w:color w:val="0000FF"/>
        </w:rPr>
        <w:t>foreach</w:t>
      </w:r>
      <w:r w:rsidRPr="001F448A">
        <w:t xml:space="preserve"> (</w:t>
      </w:r>
      <w:r w:rsidRPr="001F448A">
        <w:rPr>
          <w:color w:val="0000FF"/>
        </w:rPr>
        <w:t>string</w:t>
      </w:r>
      <w:r w:rsidRPr="001F448A">
        <w:t xml:space="preserve"> line </w:t>
      </w:r>
      <w:r w:rsidRPr="001F448A">
        <w:rPr>
          <w:color w:val="0000FF"/>
        </w:rPr>
        <w:t>in</w:t>
      </w:r>
      <w:r w:rsidRPr="001F448A">
        <w:t xml:space="preserve"> itemInfo)</w:t>
      </w:r>
    </w:p>
    <w:p w14:paraId="0F34C486" w14:textId="77777777" w:rsidR="001F448A" w:rsidRPr="001F448A" w:rsidRDefault="001F448A" w:rsidP="001F448A">
      <w:pPr>
        <w:pStyle w:val="Code"/>
      </w:pPr>
      <w:r w:rsidRPr="001F448A">
        <w:t xml:space="preserve">                {</w:t>
      </w:r>
    </w:p>
    <w:p w14:paraId="7663FEED" w14:textId="77777777" w:rsidR="001F448A" w:rsidRPr="001F448A" w:rsidRDefault="001F448A" w:rsidP="001F448A">
      <w:pPr>
        <w:pStyle w:val="Code"/>
      </w:pPr>
      <w:r w:rsidRPr="001F448A">
        <w:t xml:space="preserve">                    </w:t>
      </w:r>
      <w:r w:rsidRPr="001F448A">
        <w:rPr>
          <w:color w:val="0000FF"/>
        </w:rPr>
        <w:t>string</w:t>
      </w:r>
      <w:r w:rsidRPr="001F448A">
        <w:t>[] itemData = line.Split(</w:t>
      </w:r>
      <w:r w:rsidRPr="001F448A">
        <w:rPr>
          <w:color w:val="A31515"/>
        </w:rPr>
        <w:t>'|'</w:t>
      </w:r>
      <w:r w:rsidRPr="001F448A">
        <w:t>);</w:t>
      </w:r>
    </w:p>
    <w:p w14:paraId="7537B76A" w14:textId="77777777" w:rsidR="001F448A" w:rsidRPr="001F448A" w:rsidRDefault="001F448A" w:rsidP="001F448A">
      <w:pPr>
        <w:pStyle w:val="Code"/>
      </w:pPr>
      <w:r w:rsidRPr="001F448A">
        <w:t xml:space="preserve">                    </w:t>
      </w:r>
      <w:r w:rsidRPr="001F448A">
        <w:rPr>
          <w:color w:val="0000FF"/>
        </w:rPr>
        <w:t>if</w:t>
      </w:r>
      <w:r w:rsidRPr="001F448A">
        <w:t xml:space="preserve"> (itemData.Length &gt;= 2)</w:t>
      </w:r>
    </w:p>
    <w:p w14:paraId="75845E4E" w14:textId="77777777" w:rsidR="001F448A" w:rsidRPr="001F448A" w:rsidRDefault="001F448A" w:rsidP="001F448A">
      <w:pPr>
        <w:pStyle w:val="Code"/>
      </w:pPr>
      <w:r w:rsidRPr="001F448A">
        <w:t xml:space="preserve">                    {</w:t>
      </w:r>
    </w:p>
    <w:p w14:paraId="7222DFD4" w14:textId="77777777" w:rsidR="001F448A" w:rsidRPr="001F448A" w:rsidRDefault="001F448A" w:rsidP="001F448A">
      <w:pPr>
        <w:pStyle w:val="Code"/>
      </w:pPr>
      <w:r w:rsidRPr="001F448A">
        <w:t xml:space="preserve">                        TextBlock itemTextBlock = </w:t>
      </w:r>
      <w:r w:rsidRPr="001F448A">
        <w:rPr>
          <w:color w:val="0000FF"/>
        </w:rPr>
        <w:t>new</w:t>
      </w:r>
      <w:r w:rsidRPr="001F448A">
        <w:t xml:space="preserve"> TextBlock</w:t>
      </w:r>
    </w:p>
    <w:p w14:paraId="3EF1ADD8" w14:textId="77777777" w:rsidR="001F448A" w:rsidRPr="001F448A" w:rsidRDefault="001F448A" w:rsidP="001F448A">
      <w:pPr>
        <w:pStyle w:val="Code"/>
      </w:pPr>
      <w:r w:rsidRPr="001F448A">
        <w:t xml:space="preserve">                        {</w:t>
      </w:r>
    </w:p>
    <w:p w14:paraId="58A70B9D" w14:textId="77777777" w:rsidR="001F448A" w:rsidRPr="001F448A" w:rsidRDefault="001F448A" w:rsidP="001F448A">
      <w:pPr>
        <w:pStyle w:val="Code"/>
      </w:pPr>
      <w:r w:rsidRPr="001F448A">
        <w:t xml:space="preserve">                            FontFamily = </w:t>
      </w:r>
      <w:r w:rsidRPr="001F448A">
        <w:rPr>
          <w:color w:val="0000FF"/>
        </w:rPr>
        <w:t>new</w:t>
      </w:r>
      <w:r w:rsidRPr="001F448A">
        <w:t xml:space="preserve"> FontFamily(</w:t>
      </w:r>
      <w:r w:rsidRPr="001F448A">
        <w:rPr>
          <w:color w:val="A31515"/>
        </w:rPr>
        <w:t>"Bahnschrift"</w:t>
      </w:r>
      <w:r w:rsidRPr="001F448A">
        <w:t>),</w:t>
      </w:r>
    </w:p>
    <w:p w14:paraId="1B755F34" w14:textId="77777777" w:rsidR="001F448A" w:rsidRPr="001F448A" w:rsidRDefault="001F448A" w:rsidP="001F448A">
      <w:pPr>
        <w:pStyle w:val="Code"/>
      </w:pPr>
      <w:r w:rsidRPr="001F448A">
        <w:t xml:space="preserve">                            FontSize = 20,</w:t>
      </w:r>
    </w:p>
    <w:p w14:paraId="00D20737" w14:textId="77777777" w:rsidR="001F448A" w:rsidRPr="001F448A" w:rsidRDefault="001F448A" w:rsidP="001F448A">
      <w:pPr>
        <w:pStyle w:val="Code"/>
      </w:pPr>
      <w:r w:rsidRPr="001F448A">
        <w:t xml:space="preserve">                            Foreground = </w:t>
      </w:r>
      <w:r w:rsidRPr="001F448A">
        <w:rPr>
          <w:color w:val="0000FF"/>
        </w:rPr>
        <w:t>new</w:t>
      </w:r>
      <w:r w:rsidRPr="001F448A">
        <w:t xml:space="preserve"> SolidColorBrush((Color)ColorConverter.ConvertFromString(</w:t>
      </w:r>
      <w:r w:rsidRPr="001F448A">
        <w:rPr>
          <w:color w:val="A31515"/>
        </w:rPr>
        <w:t>"#FFF6E0"</w:t>
      </w:r>
      <w:r w:rsidRPr="001F448A">
        <w:t>)),</w:t>
      </w:r>
    </w:p>
    <w:p w14:paraId="146B7ABC" w14:textId="77777777" w:rsidR="001F448A" w:rsidRPr="001F448A" w:rsidRDefault="001F448A" w:rsidP="001F448A">
      <w:pPr>
        <w:pStyle w:val="Code"/>
      </w:pPr>
      <w:r w:rsidRPr="001F448A">
        <w:t xml:space="preserve">                            TextWrapping = TextWrapping.Wrap,</w:t>
      </w:r>
    </w:p>
    <w:p w14:paraId="7A504926" w14:textId="77777777" w:rsidR="001F448A" w:rsidRPr="001F448A" w:rsidRDefault="001F448A" w:rsidP="001F448A">
      <w:pPr>
        <w:pStyle w:val="Code"/>
      </w:pPr>
      <w:r w:rsidRPr="001F448A">
        <w:t xml:space="preserve">                            TextAlignment = TextAlignment.Left,</w:t>
      </w:r>
    </w:p>
    <w:p w14:paraId="75132DC0" w14:textId="77777777" w:rsidR="001F448A" w:rsidRPr="001F448A" w:rsidRDefault="001F448A" w:rsidP="001F448A">
      <w:pPr>
        <w:pStyle w:val="Code"/>
      </w:pPr>
      <w:r w:rsidRPr="001F448A">
        <w:t xml:space="preserve">                            Margin = </w:t>
      </w:r>
      <w:r w:rsidRPr="001F448A">
        <w:rPr>
          <w:color w:val="0000FF"/>
        </w:rPr>
        <w:t>new</w:t>
      </w:r>
      <w:r w:rsidRPr="001F448A">
        <w:t xml:space="preserve"> Thickness(20) </w:t>
      </w:r>
      <w:r w:rsidRPr="001F448A">
        <w:rPr>
          <w:color w:val="008000"/>
        </w:rPr>
        <w:t>// Add margin between TextBlocks</w:t>
      </w:r>
    </w:p>
    <w:p w14:paraId="7BCF1967" w14:textId="77777777" w:rsidR="001F448A" w:rsidRPr="001F448A" w:rsidRDefault="001F448A" w:rsidP="001F448A">
      <w:pPr>
        <w:pStyle w:val="Code"/>
      </w:pPr>
      <w:r w:rsidRPr="001F448A">
        <w:t xml:space="preserve">                        };</w:t>
      </w:r>
    </w:p>
    <w:p w14:paraId="530E91F5" w14:textId="77777777" w:rsidR="001F448A" w:rsidRPr="001F448A" w:rsidRDefault="001F448A" w:rsidP="001F448A">
      <w:pPr>
        <w:pStyle w:val="Code"/>
      </w:pPr>
    </w:p>
    <w:p w14:paraId="7102427C" w14:textId="77777777" w:rsidR="001F448A" w:rsidRPr="001F448A" w:rsidRDefault="001F448A" w:rsidP="001F448A">
      <w:pPr>
        <w:pStyle w:val="Code"/>
      </w:pPr>
      <w:r w:rsidRPr="001F448A">
        <w:t xml:space="preserve">                        </w:t>
      </w:r>
      <w:r w:rsidRPr="001F448A">
        <w:rPr>
          <w:color w:val="0000FF"/>
        </w:rPr>
        <w:t>for</w:t>
      </w:r>
      <w:r w:rsidRPr="001F448A">
        <w:t xml:space="preserve"> (</w:t>
      </w:r>
      <w:r w:rsidRPr="001F448A">
        <w:rPr>
          <w:color w:val="0000FF"/>
        </w:rPr>
        <w:t>int</w:t>
      </w:r>
      <w:r w:rsidRPr="001F448A">
        <w:t xml:space="preserve"> i = 1; i &lt; itemData.Length; i++)</w:t>
      </w:r>
    </w:p>
    <w:p w14:paraId="7EBD911E" w14:textId="77777777" w:rsidR="001F448A" w:rsidRPr="001F448A" w:rsidRDefault="001F448A" w:rsidP="001F448A">
      <w:pPr>
        <w:pStyle w:val="Code"/>
      </w:pPr>
      <w:r w:rsidRPr="001F448A">
        <w:t xml:space="preserve">                        {</w:t>
      </w:r>
    </w:p>
    <w:p w14:paraId="497538B0" w14:textId="77777777" w:rsidR="001F448A" w:rsidRPr="001F448A" w:rsidRDefault="001F448A" w:rsidP="001F448A">
      <w:pPr>
        <w:pStyle w:val="Code"/>
      </w:pPr>
      <w:r w:rsidRPr="001F448A">
        <w:t xml:space="preserve">                            </w:t>
      </w:r>
      <w:r w:rsidRPr="001F448A">
        <w:rPr>
          <w:color w:val="0000FF"/>
        </w:rPr>
        <w:t>string</w:t>
      </w:r>
      <w:r w:rsidRPr="001F448A">
        <w:t xml:space="preserve"> itemName = itemData[i].Trim(); </w:t>
      </w:r>
      <w:r w:rsidRPr="001F448A">
        <w:rPr>
          <w:color w:val="008000"/>
        </w:rPr>
        <w:t>// Extracting the item name</w:t>
      </w:r>
    </w:p>
    <w:p w14:paraId="310C9D77" w14:textId="77777777" w:rsidR="001F448A" w:rsidRPr="001F448A" w:rsidRDefault="001F448A" w:rsidP="001F448A">
      <w:pPr>
        <w:pStyle w:val="Code"/>
      </w:pPr>
      <w:r w:rsidRPr="001F448A">
        <w:t xml:space="preserve">                            itemTextBlock.Text += itemName + Environment.NewLine;</w:t>
      </w:r>
    </w:p>
    <w:p w14:paraId="4C01BCCA" w14:textId="77777777" w:rsidR="001F448A" w:rsidRPr="001F448A" w:rsidRDefault="001F448A" w:rsidP="001F448A">
      <w:pPr>
        <w:pStyle w:val="Code"/>
      </w:pPr>
      <w:r w:rsidRPr="001F448A">
        <w:t xml:space="preserve">                        }</w:t>
      </w:r>
    </w:p>
    <w:p w14:paraId="79B4740F" w14:textId="77777777" w:rsidR="001F448A" w:rsidRPr="001F448A" w:rsidRDefault="001F448A" w:rsidP="001F448A">
      <w:pPr>
        <w:pStyle w:val="Code"/>
      </w:pPr>
    </w:p>
    <w:p w14:paraId="1AD56C1F" w14:textId="77777777" w:rsidR="001F448A" w:rsidRPr="001F448A" w:rsidRDefault="001F448A" w:rsidP="001F448A">
      <w:pPr>
        <w:pStyle w:val="Code"/>
      </w:pPr>
      <w:r w:rsidRPr="001F448A">
        <w:t xml:space="preserve">                        MenuPanel.Children.Add(itemTextBlock);</w:t>
      </w:r>
    </w:p>
    <w:p w14:paraId="08A1A0BB" w14:textId="77777777" w:rsidR="001F448A" w:rsidRPr="001F448A" w:rsidRDefault="001F448A" w:rsidP="001F448A">
      <w:pPr>
        <w:pStyle w:val="Code"/>
      </w:pPr>
      <w:r w:rsidRPr="001F448A">
        <w:t xml:space="preserve">                    }</w:t>
      </w:r>
    </w:p>
    <w:p w14:paraId="3B9FD3A4" w14:textId="77777777" w:rsidR="001F448A" w:rsidRPr="001F448A" w:rsidRDefault="001F448A" w:rsidP="001F448A">
      <w:pPr>
        <w:pStyle w:val="Code"/>
      </w:pPr>
      <w:r w:rsidRPr="001F448A">
        <w:t xml:space="preserve">                }</w:t>
      </w:r>
    </w:p>
    <w:p w14:paraId="7D870CC5" w14:textId="77777777" w:rsidR="001F448A" w:rsidRPr="001F448A" w:rsidRDefault="001F448A" w:rsidP="001F448A">
      <w:pPr>
        <w:pStyle w:val="Code"/>
      </w:pPr>
      <w:r w:rsidRPr="001F448A">
        <w:t xml:space="preserve">            }</w:t>
      </w:r>
    </w:p>
    <w:p w14:paraId="4101EBBC" w14:textId="77777777" w:rsidR="001F448A" w:rsidRPr="001F448A" w:rsidRDefault="001F448A" w:rsidP="001F448A">
      <w:pPr>
        <w:pStyle w:val="Code"/>
      </w:pPr>
      <w:r w:rsidRPr="001F448A">
        <w:t xml:space="preserve">            </w:t>
      </w:r>
      <w:r w:rsidRPr="001F448A">
        <w:rPr>
          <w:color w:val="0000FF"/>
        </w:rPr>
        <w:t>catch</w:t>
      </w:r>
      <w:r w:rsidRPr="001F448A">
        <w:t xml:space="preserve"> (Exception ex)</w:t>
      </w:r>
    </w:p>
    <w:p w14:paraId="01BD630B" w14:textId="77777777" w:rsidR="001F448A" w:rsidRPr="008B2726" w:rsidRDefault="001F448A" w:rsidP="001F448A">
      <w:pPr>
        <w:pStyle w:val="Code"/>
      </w:pPr>
      <w:r w:rsidRPr="001F448A">
        <w:t xml:space="preserve">            </w:t>
      </w:r>
      <w:r w:rsidRPr="008B2726">
        <w:t>{</w:t>
      </w:r>
    </w:p>
    <w:p w14:paraId="598D4502" w14:textId="77777777" w:rsidR="001F448A" w:rsidRPr="008B2726" w:rsidRDefault="001F448A" w:rsidP="001F448A">
      <w:pPr>
        <w:pStyle w:val="Code"/>
      </w:pPr>
      <w:r w:rsidRPr="008B2726">
        <w:t xml:space="preserve">                MessageBox.Show(ex.Message);</w:t>
      </w:r>
    </w:p>
    <w:p w14:paraId="1B9D376C" w14:textId="77777777" w:rsidR="001F448A" w:rsidRPr="008B2726" w:rsidRDefault="001F448A" w:rsidP="001F448A">
      <w:pPr>
        <w:pStyle w:val="Code"/>
      </w:pPr>
      <w:r w:rsidRPr="008B2726">
        <w:t xml:space="preserve">            }</w:t>
      </w:r>
    </w:p>
    <w:p w14:paraId="7963DE9B" w14:textId="77777777" w:rsidR="001F448A" w:rsidRPr="008B2726" w:rsidRDefault="001F448A" w:rsidP="001F448A">
      <w:pPr>
        <w:pStyle w:val="Code"/>
      </w:pPr>
      <w:r w:rsidRPr="008B2726">
        <w:t xml:space="preserve">        }</w:t>
      </w:r>
    </w:p>
    <w:p w14:paraId="075FDF3E" w14:textId="77777777" w:rsidR="001F448A" w:rsidRPr="008B2726" w:rsidRDefault="001F448A" w:rsidP="001F448A">
      <w:pPr>
        <w:pStyle w:val="Code"/>
      </w:pPr>
      <w:r w:rsidRPr="008B2726">
        <w:t xml:space="preserve">    }</w:t>
      </w:r>
    </w:p>
    <w:p w14:paraId="6E959AE3" w14:textId="34803F9D" w:rsidR="001F448A" w:rsidRPr="008B2726" w:rsidRDefault="001F448A" w:rsidP="001F448A">
      <w:pPr>
        <w:pStyle w:val="Code"/>
      </w:pPr>
      <w:r w:rsidRPr="008B2726">
        <w:t>}</w:t>
      </w:r>
    </w:p>
    <w:p w14:paraId="058C507D" w14:textId="7C63F4DE" w:rsidR="001F448A" w:rsidRDefault="001F448A" w:rsidP="001F448A">
      <w:pPr>
        <w:pStyle w:val="Caption"/>
        <w:rPr>
          <w:lang w:val="en-US"/>
        </w:rPr>
      </w:pPr>
      <w:r w:rsidRPr="001F448A">
        <w:rPr>
          <w:lang w:val="en-US"/>
        </w:rPr>
        <w:t>AddMenuPage</w:t>
      </w:r>
      <w:r>
        <w:rPr>
          <w:lang w:val="en-US"/>
        </w:rPr>
        <w:t>.xaml</w:t>
      </w:r>
    </w:p>
    <w:p w14:paraId="32BFBF23" w14:textId="77777777" w:rsidR="001F448A" w:rsidRPr="001F448A" w:rsidRDefault="001F448A" w:rsidP="001F448A">
      <w:pPr>
        <w:pStyle w:val="Code"/>
        <w:rPr>
          <w:color w:val="000000"/>
        </w:rPr>
      </w:pPr>
      <w:r w:rsidRPr="001F448A">
        <w:rPr>
          <w:color w:val="0000FF"/>
        </w:rPr>
        <w:t>&lt;</w:t>
      </w:r>
      <w:r w:rsidRPr="001F448A">
        <w:t>Page</w:t>
      </w:r>
    </w:p>
    <w:p w14:paraId="0114741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Class</w:t>
      </w:r>
      <w:r w:rsidRPr="001F448A">
        <w:rPr>
          <w:color w:val="0000FF"/>
        </w:rPr>
        <w:t>="GeniusStudio.AddMenuPage"</w:t>
      </w:r>
    </w:p>
    <w:p w14:paraId="08B5553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rPr>
          <w:color w:val="0000FF"/>
        </w:rPr>
        <w:t>="http://schemas.microsoft.com/winfx/2006/xaml/presentation"</w:t>
      </w:r>
    </w:p>
    <w:p w14:paraId="2F92084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rPr>
          <w:color w:val="0000FF"/>
        </w:rPr>
        <w:t>:</w:t>
      </w:r>
      <w:r w:rsidRPr="001F448A">
        <w:rPr>
          <w:color w:val="FF0000"/>
        </w:rPr>
        <w:t>x</w:t>
      </w:r>
      <w:r w:rsidRPr="001F448A">
        <w:rPr>
          <w:color w:val="0000FF"/>
        </w:rPr>
        <w:t>="http://schemas.microsoft.com/winfx/2006/xaml"</w:t>
      </w:r>
    </w:p>
    <w:p w14:paraId="10554C9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rPr>
          <w:color w:val="0000FF"/>
        </w:rPr>
        <w:t>:</w:t>
      </w:r>
      <w:r w:rsidRPr="001F448A">
        <w:rPr>
          <w:color w:val="FF0000"/>
        </w:rPr>
        <w:t>d</w:t>
      </w:r>
      <w:r w:rsidRPr="001F448A">
        <w:rPr>
          <w:color w:val="0000FF"/>
        </w:rPr>
        <w:t>="http://schemas.microsoft.com/expression/blend/2008"</w:t>
      </w:r>
    </w:p>
    <w:p w14:paraId="33686AE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rPr>
          <w:color w:val="0000FF"/>
        </w:rPr>
        <w:t>:</w:t>
      </w:r>
      <w:r w:rsidRPr="001F448A">
        <w:rPr>
          <w:color w:val="FF0000"/>
        </w:rPr>
        <w:t>local</w:t>
      </w:r>
      <w:r w:rsidRPr="001F448A">
        <w:rPr>
          <w:color w:val="0000FF"/>
        </w:rPr>
        <w:t>="clr-namespace:GeniusStudio"</w:t>
      </w:r>
    </w:p>
    <w:p w14:paraId="47D8FB0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xmlns</w:t>
      </w:r>
      <w:r w:rsidRPr="001F448A">
        <w:rPr>
          <w:color w:val="0000FF"/>
        </w:rPr>
        <w:t>:</w:t>
      </w:r>
      <w:r w:rsidRPr="001F448A">
        <w:rPr>
          <w:color w:val="FF0000"/>
        </w:rPr>
        <w:t>mc</w:t>
      </w:r>
      <w:r w:rsidRPr="001F448A">
        <w:rPr>
          <w:color w:val="0000FF"/>
        </w:rPr>
        <w:t>="http://schemas.openxmlformats.org/markup-compatibility/2006"</w:t>
      </w:r>
    </w:p>
    <w:p w14:paraId="6A2380C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Name</w:t>
      </w:r>
      <w:r w:rsidRPr="001F448A">
        <w:rPr>
          <w:color w:val="0000FF"/>
        </w:rPr>
        <w:t>="AddMenuPage1"</w:t>
      </w:r>
    </w:p>
    <w:p w14:paraId="6F10B8E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Title</w:t>
      </w:r>
      <w:r w:rsidRPr="001F448A">
        <w:rPr>
          <w:color w:val="0000FF"/>
        </w:rPr>
        <w:t>="AddMenuPage"</w:t>
      </w:r>
    </w:p>
    <w:p w14:paraId="6F931304" w14:textId="77777777" w:rsidR="001F448A" w:rsidRPr="001F448A" w:rsidRDefault="001F448A" w:rsidP="001F448A">
      <w:pPr>
        <w:pStyle w:val="Code"/>
        <w:rPr>
          <w:color w:val="000000"/>
        </w:rPr>
      </w:pPr>
      <w:r w:rsidRPr="001F448A">
        <w:rPr>
          <w:color w:val="000000"/>
        </w:rPr>
        <w:lastRenderedPageBreak/>
        <w:t xml:space="preserve">   </w:t>
      </w:r>
      <w:r w:rsidRPr="001F448A">
        <w:rPr>
          <w:color w:val="FF0000"/>
        </w:rPr>
        <w:t xml:space="preserve"> d</w:t>
      </w:r>
      <w:r w:rsidRPr="001F448A">
        <w:rPr>
          <w:color w:val="0000FF"/>
        </w:rPr>
        <w:t>:</w:t>
      </w:r>
      <w:r w:rsidRPr="001F448A">
        <w:rPr>
          <w:color w:val="FF0000"/>
        </w:rPr>
        <w:t>DesignHeight</w:t>
      </w:r>
      <w:r w:rsidRPr="001F448A">
        <w:rPr>
          <w:color w:val="0000FF"/>
        </w:rPr>
        <w:t>="1040"</w:t>
      </w:r>
    </w:p>
    <w:p w14:paraId="784D863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d</w:t>
      </w:r>
      <w:r w:rsidRPr="001F448A">
        <w:rPr>
          <w:color w:val="0000FF"/>
        </w:rPr>
        <w:t>:</w:t>
      </w:r>
      <w:r w:rsidRPr="001F448A">
        <w:rPr>
          <w:color w:val="FF0000"/>
        </w:rPr>
        <w:t>DesignWidth</w:t>
      </w:r>
      <w:r w:rsidRPr="001F448A">
        <w:rPr>
          <w:color w:val="0000FF"/>
        </w:rPr>
        <w:t>="1496"</w:t>
      </w:r>
    </w:p>
    <w:p w14:paraId="5122353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mc</w:t>
      </w:r>
      <w:r w:rsidRPr="001F448A">
        <w:rPr>
          <w:color w:val="0000FF"/>
        </w:rPr>
        <w:t>:</w:t>
      </w:r>
      <w:r w:rsidRPr="001F448A">
        <w:rPr>
          <w:color w:val="FF0000"/>
        </w:rPr>
        <w:t>Ignorable</w:t>
      </w:r>
      <w:r w:rsidRPr="001F448A">
        <w:rPr>
          <w:color w:val="0000FF"/>
        </w:rPr>
        <w:t>="d"&gt;</w:t>
      </w:r>
    </w:p>
    <w:p w14:paraId="286014A3" w14:textId="77777777" w:rsidR="001F448A" w:rsidRPr="001F448A" w:rsidRDefault="001F448A" w:rsidP="001F448A">
      <w:pPr>
        <w:pStyle w:val="Code"/>
        <w:rPr>
          <w:color w:val="000000"/>
        </w:rPr>
      </w:pPr>
    </w:p>
    <w:p w14:paraId="090477A7"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Grid</w:t>
      </w:r>
      <w:r w:rsidRPr="001F448A">
        <w:rPr>
          <w:color w:val="0000FF"/>
        </w:rPr>
        <w:t>&gt;</w:t>
      </w:r>
    </w:p>
    <w:p w14:paraId="0B6EEB42"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WrapPanel</w:t>
      </w:r>
    </w:p>
    <w:p w14:paraId="3943EF2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Name</w:t>
      </w:r>
      <w:r w:rsidRPr="001F448A">
        <w:rPr>
          <w:color w:val="0000FF"/>
        </w:rPr>
        <w:t>="SubMenuPage"</w:t>
      </w:r>
    </w:p>
    <w:p w14:paraId="7E3BBE5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Grid.RowSpan</w:t>
      </w:r>
      <w:r w:rsidRPr="001F448A">
        <w:rPr>
          <w:color w:val="0000FF"/>
        </w:rPr>
        <w:t>="2"</w:t>
      </w:r>
    </w:p>
    <w:p w14:paraId="5502928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Grid.ColumnSpan</w:t>
      </w:r>
      <w:r w:rsidRPr="001F448A">
        <w:rPr>
          <w:color w:val="0000FF"/>
        </w:rPr>
        <w:t>="3"</w:t>
      </w:r>
    </w:p>
    <w:p w14:paraId="5EBD483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Background</w:t>
      </w:r>
      <w:r w:rsidRPr="001F448A">
        <w:rPr>
          <w:color w:val="0000FF"/>
        </w:rPr>
        <w:t>="Transparent" /&gt;</w:t>
      </w:r>
    </w:p>
    <w:p w14:paraId="1E87949C"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Button</w:t>
      </w:r>
    </w:p>
    <w:p w14:paraId="525CF47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Name</w:t>
      </w:r>
      <w:r w:rsidRPr="001F448A">
        <w:rPr>
          <w:color w:val="0000FF"/>
        </w:rPr>
        <w:t>="BtnCreateCataalog"</w:t>
      </w:r>
    </w:p>
    <w:p w14:paraId="531B8A9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Width</w:t>
      </w:r>
      <w:r w:rsidRPr="001F448A">
        <w:rPr>
          <w:color w:val="0000FF"/>
        </w:rPr>
        <w:t>="708"</w:t>
      </w:r>
    </w:p>
    <w:p w14:paraId="62A0AB6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rPr>
          <w:color w:val="0000FF"/>
        </w:rPr>
        <w:t>="427"</w:t>
      </w:r>
    </w:p>
    <w:p w14:paraId="48DB90F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rPr>
          <w:color w:val="0000FF"/>
        </w:rPr>
        <w:t>="20,80,0,0"</w:t>
      </w:r>
    </w:p>
    <w:p w14:paraId="2A56113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rPr>
          <w:color w:val="0000FF"/>
        </w:rPr>
        <w:t>="Top"</w:t>
      </w:r>
    </w:p>
    <w:p w14:paraId="42DEC2D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rPr>
          <w:color w:val="0000FF"/>
        </w:rPr>
        <w:t>="Left"</w:t>
      </w:r>
    </w:p>
    <w:p w14:paraId="76E4BE5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Content</w:t>
      </w:r>
      <w:r w:rsidRPr="001F448A">
        <w:rPr>
          <w:color w:val="0000FF"/>
        </w:rPr>
        <w:t>="Create Catalog"</w:t>
      </w:r>
    </w:p>
    <w:p w14:paraId="4066F77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Cursor</w:t>
      </w:r>
      <w:r w:rsidRPr="001F448A">
        <w:rPr>
          <w:color w:val="0000FF"/>
        </w:rPr>
        <w:t>=""</w:t>
      </w:r>
    </w:p>
    <w:p w14:paraId="4930140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rPr>
          <w:color w:val="0000FF"/>
        </w:rPr>
        <w:t>="{</w:t>
      </w:r>
      <w:r w:rsidRPr="001F448A">
        <w:t>DynamicResource</w:t>
      </w:r>
      <w:r w:rsidRPr="001F448A">
        <w:rPr>
          <w:color w:val="FF0000"/>
        </w:rPr>
        <w:t xml:space="preserve"> ResourceKey</w:t>
      </w:r>
      <w:r w:rsidRPr="001F448A">
        <w:rPr>
          <w:color w:val="0000FF"/>
        </w:rPr>
        <w:t>=ButtonStyle}"</w:t>
      </w:r>
      <w:r w:rsidRPr="001F448A">
        <w:rPr>
          <w:color w:val="000000"/>
        </w:rPr>
        <w:t xml:space="preserve"> </w:t>
      </w:r>
    </w:p>
    <w:p w14:paraId="547E1AA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Click</w:t>
      </w:r>
      <w:r w:rsidRPr="001F448A">
        <w:rPr>
          <w:color w:val="0000FF"/>
        </w:rPr>
        <w:t>="BtnCreateCatalog_Click"</w:t>
      </w:r>
      <w:r w:rsidRPr="001F448A">
        <w:rPr>
          <w:color w:val="000000"/>
        </w:rPr>
        <w:t xml:space="preserve"> </w:t>
      </w:r>
    </w:p>
    <w:p w14:paraId="04D2448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FontSize</w:t>
      </w:r>
      <w:r w:rsidRPr="001F448A">
        <w:rPr>
          <w:color w:val="0000FF"/>
        </w:rPr>
        <w:t>="24"</w:t>
      </w:r>
      <w:r w:rsidRPr="001F448A">
        <w:rPr>
          <w:color w:val="000000"/>
        </w:rPr>
        <w:t xml:space="preserve"> </w:t>
      </w:r>
    </w:p>
    <w:p w14:paraId="119BB52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rPr>
          <w:color w:val="0000FF"/>
        </w:rPr>
        <w:t>="Bahnschrift" /&gt;</w:t>
      </w:r>
    </w:p>
    <w:p w14:paraId="1D8259CA"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Button</w:t>
      </w:r>
    </w:p>
    <w:p w14:paraId="2CBB571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Name</w:t>
      </w:r>
      <w:r w:rsidRPr="001F448A">
        <w:rPr>
          <w:color w:val="0000FF"/>
        </w:rPr>
        <w:t>="BtnDeleteCatalog"</w:t>
      </w:r>
    </w:p>
    <w:p w14:paraId="2A0852B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Width</w:t>
      </w:r>
      <w:r w:rsidRPr="001F448A">
        <w:rPr>
          <w:color w:val="0000FF"/>
        </w:rPr>
        <w:t>="707"</w:t>
      </w:r>
    </w:p>
    <w:p w14:paraId="1C58FB2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rPr>
          <w:color w:val="0000FF"/>
        </w:rPr>
        <w:t>="425"</w:t>
      </w:r>
    </w:p>
    <w:p w14:paraId="1CA829D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rPr>
          <w:color w:val="0000FF"/>
        </w:rPr>
        <w:t>="0,82,20,0"</w:t>
      </w:r>
    </w:p>
    <w:p w14:paraId="7A59DDB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rPr>
          <w:color w:val="0000FF"/>
        </w:rPr>
        <w:t>="Top"</w:t>
      </w:r>
    </w:p>
    <w:p w14:paraId="649ABF2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rPr>
          <w:color w:val="0000FF"/>
        </w:rPr>
        <w:t>="Right"</w:t>
      </w:r>
    </w:p>
    <w:p w14:paraId="1FA4B5C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Content</w:t>
      </w:r>
      <w:r w:rsidRPr="001F448A">
        <w:rPr>
          <w:color w:val="0000FF"/>
        </w:rPr>
        <w:t>="Delete Catalog"</w:t>
      </w:r>
    </w:p>
    <w:p w14:paraId="0CDF69D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Cursor</w:t>
      </w:r>
      <w:r w:rsidRPr="001F448A">
        <w:rPr>
          <w:color w:val="0000FF"/>
        </w:rPr>
        <w:t>="Hand"</w:t>
      </w:r>
    </w:p>
    <w:p w14:paraId="71ED2EC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rPr>
          <w:color w:val="0000FF"/>
        </w:rPr>
        <w:t>="{</w:t>
      </w:r>
      <w:r w:rsidRPr="001F448A">
        <w:t>DynamicResource</w:t>
      </w:r>
      <w:r w:rsidRPr="001F448A">
        <w:rPr>
          <w:color w:val="FF0000"/>
        </w:rPr>
        <w:t xml:space="preserve"> ResourceKey</w:t>
      </w:r>
      <w:r w:rsidRPr="001F448A">
        <w:rPr>
          <w:color w:val="0000FF"/>
        </w:rPr>
        <w:t>=ButtonStyle}"</w:t>
      </w:r>
      <w:r w:rsidRPr="001F448A">
        <w:rPr>
          <w:color w:val="000000"/>
        </w:rPr>
        <w:t xml:space="preserve"> </w:t>
      </w:r>
    </w:p>
    <w:p w14:paraId="332987C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Click</w:t>
      </w:r>
      <w:r w:rsidRPr="001F448A">
        <w:rPr>
          <w:color w:val="0000FF"/>
        </w:rPr>
        <w:t>="BtnDeleteCatalog_Click"</w:t>
      </w:r>
      <w:r w:rsidRPr="001F448A">
        <w:rPr>
          <w:color w:val="000000"/>
        </w:rPr>
        <w:t xml:space="preserve"> </w:t>
      </w:r>
    </w:p>
    <w:p w14:paraId="5B4AA95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FontSize</w:t>
      </w:r>
      <w:r w:rsidRPr="001F448A">
        <w:rPr>
          <w:color w:val="0000FF"/>
        </w:rPr>
        <w:t>="24"</w:t>
      </w:r>
      <w:r w:rsidRPr="001F448A">
        <w:rPr>
          <w:color w:val="000000"/>
        </w:rPr>
        <w:t xml:space="preserve"> </w:t>
      </w:r>
    </w:p>
    <w:p w14:paraId="5A4F7CD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rPr>
          <w:color w:val="0000FF"/>
        </w:rPr>
        <w:t>="Bahnschrift"/&gt;</w:t>
      </w:r>
    </w:p>
    <w:p w14:paraId="367454B0"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Button</w:t>
      </w:r>
    </w:p>
    <w:p w14:paraId="27E1B9F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Name</w:t>
      </w:r>
      <w:r w:rsidRPr="001F448A">
        <w:rPr>
          <w:color w:val="0000FF"/>
        </w:rPr>
        <w:t>="BtnCreateSubCatalog"</w:t>
      </w:r>
    </w:p>
    <w:p w14:paraId="19A7B39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Width</w:t>
      </w:r>
      <w:r w:rsidRPr="001F448A">
        <w:rPr>
          <w:color w:val="0000FF"/>
        </w:rPr>
        <w:t>="708"</w:t>
      </w:r>
    </w:p>
    <w:p w14:paraId="51A060B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rPr>
          <w:color w:val="0000FF"/>
        </w:rPr>
        <w:t>="424"</w:t>
      </w:r>
    </w:p>
    <w:p w14:paraId="10AA6E2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rPr>
          <w:color w:val="0000FF"/>
        </w:rPr>
        <w:t>="20,0,0,80"</w:t>
      </w:r>
    </w:p>
    <w:p w14:paraId="7550675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rPr>
          <w:color w:val="0000FF"/>
        </w:rPr>
        <w:t>="Bottom"</w:t>
      </w:r>
    </w:p>
    <w:p w14:paraId="2899760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rPr>
          <w:color w:val="0000FF"/>
        </w:rPr>
        <w:t>="Left"</w:t>
      </w:r>
    </w:p>
    <w:p w14:paraId="2250F8E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Content</w:t>
      </w:r>
      <w:r w:rsidRPr="001F448A">
        <w:rPr>
          <w:color w:val="0000FF"/>
        </w:rPr>
        <w:t>="Create SubCatalog"</w:t>
      </w:r>
    </w:p>
    <w:p w14:paraId="1768948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Cursor</w:t>
      </w:r>
      <w:r w:rsidRPr="001F448A">
        <w:rPr>
          <w:color w:val="0000FF"/>
        </w:rPr>
        <w:t>="Hand"</w:t>
      </w:r>
    </w:p>
    <w:p w14:paraId="2216A8C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rPr>
          <w:color w:val="0000FF"/>
        </w:rPr>
        <w:t>="{</w:t>
      </w:r>
      <w:r w:rsidRPr="001F448A">
        <w:t>DynamicResource</w:t>
      </w:r>
      <w:r w:rsidRPr="001F448A">
        <w:rPr>
          <w:color w:val="FF0000"/>
        </w:rPr>
        <w:t xml:space="preserve"> ResourceKey</w:t>
      </w:r>
      <w:r w:rsidRPr="001F448A">
        <w:rPr>
          <w:color w:val="0000FF"/>
        </w:rPr>
        <w:t>=ButtonStyle}"</w:t>
      </w:r>
      <w:r w:rsidRPr="001F448A">
        <w:rPr>
          <w:color w:val="000000"/>
        </w:rPr>
        <w:t xml:space="preserve"> </w:t>
      </w:r>
    </w:p>
    <w:p w14:paraId="5A55BAC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Click</w:t>
      </w:r>
      <w:r w:rsidRPr="001F448A">
        <w:rPr>
          <w:color w:val="0000FF"/>
        </w:rPr>
        <w:t>="BtnCreateSubCatalog_Click"</w:t>
      </w:r>
      <w:r w:rsidRPr="001F448A">
        <w:rPr>
          <w:color w:val="000000"/>
        </w:rPr>
        <w:t xml:space="preserve"> </w:t>
      </w:r>
    </w:p>
    <w:p w14:paraId="25EC2284"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FontSize</w:t>
      </w:r>
      <w:r w:rsidRPr="001F448A">
        <w:rPr>
          <w:color w:val="0000FF"/>
        </w:rPr>
        <w:t>="24"</w:t>
      </w:r>
      <w:r w:rsidRPr="001F448A">
        <w:rPr>
          <w:color w:val="000000"/>
        </w:rPr>
        <w:t xml:space="preserve"> </w:t>
      </w:r>
    </w:p>
    <w:p w14:paraId="6EF4E5D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rPr>
          <w:color w:val="0000FF"/>
        </w:rPr>
        <w:t>="Bahnschrift"/&gt;</w:t>
      </w:r>
    </w:p>
    <w:p w14:paraId="4422324F"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Button</w:t>
      </w:r>
    </w:p>
    <w:p w14:paraId="6EF0EC5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Name</w:t>
      </w:r>
      <w:r w:rsidRPr="001F448A">
        <w:rPr>
          <w:color w:val="0000FF"/>
        </w:rPr>
        <w:t>="BtnDeleteSubCatalog"</w:t>
      </w:r>
    </w:p>
    <w:p w14:paraId="2BA8D307"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Width</w:t>
      </w:r>
      <w:r w:rsidRPr="001F448A">
        <w:rPr>
          <w:color w:val="0000FF"/>
        </w:rPr>
        <w:t>="707"</w:t>
      </w:r>
    </w:p>
    <w:p w14:paraId="06B4773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rPr>
          <w:color w:val="0000FF"/>
        </w:rPr>
        <w:t>="424"</w:t>
      </w:r>
    </w:p>
    <w:p w14:paraId="544DE08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Margin</w:t>
      </w:r>
      <w:r w:rsidRPr="001F448A">
        <w:rPr>
          <w:color w:val="0000FF"/>
        </w:rPr>
        <w:t>="0,0,20,80"</w:t>
      </w:r>
    </w:p>
    <w:p w14:paraId="4AAC792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rPr>
          <w:color w:val="0000FF"/>
        </w:rPr>
        <w:t>="Bottom"</w:t>
      </w:r>
    </w:p>
    <w:p w14:paraId="55B1D27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rPr>
          <w:color w:val="0000FF"/>
        </w:rPr>
        <w:t>="Right"</w:t>
      </w:r>
    </w:p>
    <w:p w14:paraId="21E5247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Content</w:t>
      </w:r>
      <w:r w:rsidRPr="001F448A">
        <w:rPr>
          <w:color w:val="0000FF"/>
        </w:rPr>
        <w:t>="Delete SubCatalog"</w:t>
      </w:r>
    </w:p>
    <w:p w14:paraId="6EB5746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Cursor</w:t>
      </w:r>
      <w:r w:rsidRPr="001F448A">
        <w:rPr>
          <w:color w:val="0000FF"/>
        </w:rPr>
        <w:t>="Hand"</w:t>
      </w:r>
    </w:p>
    <w:p w14:paraId="4240491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rPr>
          <w:color w:val="0000FF"/>
        </w:rPr>
        <w:t>="{</w:t>
      </w:r>
      <w:r w:rsidRPr="001F448A">
        <w:t>DynamicResource</w:t>
      </w:r>
      <w:r w:rsidRPr="001F448A">
        <w:rPr>
          <w:color w:val="FF0000"/>
        </w:rPr>
        <w:t xml:space="preserve"> ResourceKey</w:t>
      </w:r>
      <w:r w:rsidRPr="001F448A">
        <w:rPr>
          <w:color w:val="0000FF"/>
        </w:rPr>
        <w:t>=ButtonStyle}"</w:t>
      </w:r>
      <w:r w:rsidRPr="001F448A">
        <w:rPr>
          <w:color w:val="000000"/>
        </w:rPr>
        <w:t xml:space="preserve"> </w:t>
      </w:r>
    </w:p>
    <w:p w14:paraId="37411348" w14:textId="77777777" w:rsidR="001F448A" w:rsidRPr="001F448A" w:rsidRDefault="001F448A" w:rsidP="001F448A">
      <w:pPr>
        <w:pStyle w:val="Code"/>
        <w:rPr>
          <w:color w:val="000000"/>
        </w:rPr>
      </w:pPr>
      <w:r w:rsidRPr="001F448A">
        <w:rPr>
          <w:color w:val="000000"/>
        </w:rPr>
        <w:lastRenderedPageBreak/>
        <w:t xml:space="preserve">           </w:t>
      </w:r>
      <w:r w:rsidRPr="001F448A">
        <w:rPr>
          <w:color w:val="FF0000"/>
        </w:rPr>
        <w:t xml:space="preserve"> Click</w:t>
      </w:r>
      <w:r w:rsidRPr="001F448A">
        <w:rPr>
          <w:color w:val="0000FF"/>
        </w:rPr>
        <w:t>="BtnDeleteSubCatalog_Click"</w:t>
      </w:r>
      <w:r w:rsidRPr="001F448A">
        <w:rPr>
          <w:color w:val="000000"/>
        </w:rPr>
        <w:t xml:space="preserve"> </w:t>
      </w:r>
    </w:p>
    <w:p w14:paraId="568D8AC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FontSize</w:t>
      </w:r>
      <w:r w:rsidRPr="001F448A">
        <w:rPr>
          <w:color w:val="0000FF"/>
        </w:rPr>
        <w:t>="24"</w:t>
      </w:r>
      <w:r w:rsidRPr="001F448A">
        <w:rPr>
          <w:color w:val="000000"/>
        </w:rPr>
        <w:t xml:space="preserve"> </w:t>
      </w:r>
    </w:p>
    <w:p w14:paraId="0F118AB3"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FontFamily</w:t>
      </w:r>
      <w:r w:rsidRPr="001F448A">
        <w:rPr>
          <w:color w:val="0000FF"/>
        </w:rPr>
        <w:t>="Bahnschrift"/&gt;</w:t>
      </w:r>
    </w:p>
    <w:p w14:paraId="2F02B46B"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Button</w:t>
      </w:r>
    </w:p>
    <w:p w14:paraId="15D039F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Name</w:t>
      </w:r>
      <w:r w:rsidRPr="001F448A">
        <w:rPr>
          <w:color w:val="0000FF"/>
        </w:rPr>
        <w:t>="SaveFileBtn"</w:t>
      </w:r>
    </w:p>
    <w:p w14:paraId="704CDBC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Grid.Column</w:t>
      </w:r>
      <w:r w:rsidRPr="001F448A">
        <w:rPr>
          <w:color w:val="0000FF"/>
        </w:rPr>
        <w:t>="1"</w:t>
      </w:r>
    </w:p>
    <w:p w14:paraId="4F981E5C"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Width</w:t>
      </w:r>
      <w:r w:rsidRPr="001F448A">
        <w:rPr>
          <w:color w:val="0000FF"/>
        </w:rPr>
        <w:t>="150"</w:t>
      </w:r>
    </w:p>
    <w:p w14:paraId="19D18AC3"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rPr>
          <w:color w:val="0000FF"/>
        </w:rPr>
        <w:t>="50"</w:t>
      </w:r>
    </w:p>
    <w:p w14:paraId="16C51E6E"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rPr>
          <w:color w:val="0000FF"/>
        </w:rPr>
        <w:t>="Center"</w:t>
      </w:r>
    </w:p>
    <w:p w14:paraId="232D0F4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rPr>
          <w:color w:val="0000FF"/>
        </w:rPr>
        <w:t>="Bottom"</w:t>
      </w:r>
    </w:p>
    <w:p w14:paraId="12B085F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Visibility</w:t>
      </w:r>
      <w:r w:rsidRPr="001F448A">
        <w:rPr>
          <w:color w:val="0000FF"/>
        </w:rPr>
        <w:t>="Collapsed"</w:t>
      </w:r>
    </w:p>
    <w:p w14:paraId="191026C8"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Click</w:t>
      </w:r>
      <w:r w:rsidRPr="001F448A">
        <w:rPr>
          <w:color w:val="0000FF"/>
        </w:rPr>
        <w:t>="SaveFileBtn_Click"</w:t>
      </w:r>
    </w:p>
    <w:p w14:paraId="1BAC762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Content</w:t>
      </w:r>
      <w:r w:rsidRPr="001F448A">
        <w:rPr>
          <w:color w:val="0000FF"/>
        </w:rPr>
        <w:t>="Save"</w:t>
      </w:r>
    </w:p>
    <w:p w14:paraId="423DE2E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rPr>
          <w:color w:val="0000FF"/>
        </w:rPr>
        <w:t>="{</w:t>
      </w:r>
      <w:r w:rsidRPr="001F448A">
        <w:t>DynamicResource</w:t>
      </w:r>
      <w:r w:rsidRPr="001F448A">
        <w:rPr>
          <w:color w:val="FF0000"/>
        </w:rPr>
        <w:t xml:space="preserve"> ButtonStyle</w:t>
      </w:r>
      <w:r w:rsidRPr="001F448A">
        <w:rPr>
          <w:color w:val="0000FF"/>
        </w:rPr>
        <w:t>}" /&gt;</w:t>
      </w:r>
    </w:p>
    <w:p w14:paraId="5B359F5D"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Button</w:t>
      </w:r>
    </w:p>
    <w:p w14:paraId="332F938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Name</w:t>
      </w:r>
      <w:r w:rsidRPr="001F448A">
        <w:rPr>
          <w:color w:val="0000FF"/>
        </w:rPr>
        <w:t>="SaveTxtFileBtn"</w:t>
      </w:r>
    </w:p>
    <w:p w14:paraId="433B1BE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Grid.Column</w:t>
      </w:r>
      <w:r w:rsidRPr="001F448A">
        <w:rPr>
          <w:color w:val="0000FF"/>
        </w:rPr>
        <w:t>="1"</w:t>
      </w:r>
    </w:p>
    <w:p w14:paraId="4DAA2470"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Width</w:t>
      </w:r>
      <w:r w:rsidRPr="001F448A">
        <w:rPr>
          <w:color w:val="0000FF"/>
        </w:rPr>
        <w:t>="150"</w:t>
      </w:r>
    </w:p>
    <w:p w14:paraId="1344CD62"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rPr>
          <w:color w:val="0000FF"/>
        </w:rPr>
        <w:t>="50"</w:t>
      </w:r>
    </w:p>
    <w:p w14:paraId="5187E34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rPr>
          <w:color w:val="0000FF"/>
        </w:rPr>
        <w:t>="Center"</w:t>
      </w:r>
    </w:p>
    <w:p w14:paraId="6526B08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rPr>
          <w:color w:val="0000FF"/>
        </w:rPr>
        <w:t>="Bottom"</w:t>
      </w:r>
    </w:p>
    <w:p w14:paraId="184ED21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Visibility</w:t>
      </w:r>
      <w:r w:rsidRPr="001F448A">
        <w:rPr>
          <w:color w:val="0000FF"/>
        </w:rPr>
        <w:t>="Collapsed"</w:t>
      </w:r>
    </w:p>
    <w:p w14:paraId="22DE3B75"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Click</w:t>
      </w:r>
      <w:r w:rsidRPr="001F448A">
        <w:rPr>
          <w:color w:val="0000FF"/>
        </w:rPr>
        <w:t>="SaveTxtFileBtn_Click"</w:t>
      </w:r>
    </w:p>
    <w:p w14:paraId="429BCA73"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Content</w:t>
      </w:r>
      <w:r w:rsidRPr="001F448A">
        <w:rPr>
          <w:color w:val="0000FF"/>
        </w:rPr>
        <w:t>="Save"</w:t>
      </w:r>
    </w:p>
    <w:p w14:paraId="6DB27A8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rPr>
          <w:color w:val="0000FF"/>
        </w:rPr>
        <w:t>="{</w:t>
      </w:r>
      <w:r w:rsidRPr="001F448A">
        <w:t>DynamicResource</w:t>
      </w:r>
      <w:r w:rsidRPr="001F448A">
        <w:rPr>
          <w:color w:val="FF0000"/>
        </w:rPr>
        <w:t xml:space="preserve"> ButtonStyle</w:t>
      </w:r>
      <w:r w:rsidRPr="001F448A">
        <w:rPr>
          <w:color w:val="0000FF"/>
        </w:rPr>
        <w:t>}" /&gt;</w:t>
      </w:r>
    </w:p>
    <w:p w14:paraId="7313D506" w14:textId="77777777" w:rsidR="001F448A" w:rsidRPr="001F448A" w:rsidRDefault="001F448A" w:rsidP="001F448A">
      <w:pPr>
        <w:pStyle w:val="Code"/>
        <w:rPr>
          <w:color w:val="000000"/>
        </w:rPr>
      </w:pPr>
      <w:r w:rsidRPr="001F448A">
        <w:rPr>
          <w:color w:val="000000"/>
        </w:rPr>
        <w:t xml:space="preserve">        </w:t>
      </w:r>
      <w:r w:rsidRPr="001F448A">
        <w:rPr>
          <w:color w:val="0000FF"/>
        </w:rPr>
        <w:t>&lt;</w:t>
      </w:r>
      <w:r w:rsidRPr="001F448A">
        <w:t>TextBox</w:t>
      </w:r>
    </w:p>
    <w:p w14:paraId="5AE03FBD"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x</w:t>
      </w:r>
      <w:r w:rsidRPr="001F448A">
        <w:rPr>
          <w:color w:val="0000FF"/>
        </w:rPr>
        <w:t>:</w:t>
      </w:r>
      <w:r w:rsidRPr="001F448A">
        <w:rPr>
          <w:color w:val="FF0000"/>
        </w:rPr>
        <w:t>Name</w:t>
      </w:r>
      <w:r w:rsidRPr="001F448A">
        <w:rPr>
          <w:color w:val="0000FF"/>
        </w:rPr>
        <w:t>="FileName"</w:t>
      </w:r>
    </w:p>
    <w:p w14:paraId="67FA198A"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Grid.ColumnSpan</w:t>
      </w:r>
      <w:r w:rsidRPr="001F448A">
        <w:rPr>
          <w:color w:val="0000FF"/>
        </w:rPr>
        <w:t>="3"</w:t>
      </w:r>
    </w:p>
    <w:p w14:paraId="00B2A1D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Width</w:t>
      </w:r>
      <w:r w:rsidRPr="001F448A">
        <w:rPr>
          <w:color w:val="0000FF"/>
        </w:rPr>
        <w:t>="700"</w:t>
      </w:r>
    </w:p>
    <w:p w14:paraId="5FF7A5B9"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Height</w:t>
      </w:r>
      <w:r w:rsidRPr="001F448A">
        <w:rPr>
          <w:color w:val="0000FF"/>
        </w:rPr>
        <w:t>="50"</w:t>
      </w:r>
    </w:p>
    <w:p w14:paraId="3A9D844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HorizontalAlignment</w:t>
      </w:r>
      <w:r w:rsidRPr="001F448A">
        <w:rPr>
          <w:color w:val="0000FF"/>
        </w:rPr>
        <w:t>="Center"</w:t>
      </w:r>
    </w:p>
    <w:p w14:paraId="47E83D1B"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VerticalAlignment</w:t>
      </w:r>
      <w:r w:rsidRPr="001F448A">
        <w:rPr>
          <w:color w:val="0000FF"/>
        </w:rPr>
        <w:t>="Center"</w:t>
      </w:r>
    </w:p>
    <w:p w14:paraId="337D202F"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Visibility</w:t>
      </w:r>
      <w:r w:rsidRPr="001F448A">
        <w:rPr>
          <w:color w:val="0000FF"/>
        </w:rPr>
        <w:t>="Collapsed"</w:t>
      </w:r>
    </w:p>
    <w:p w14:paraId="624869B6"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FontSize</w:t>
      </w:r>
      <w:r w:rsidRPr="001F448A">
        <w:rPr>
          <w:color w:val="0000FF"/>
        </w:rPr>
        <w:t>="24"</w:t>
      </w:r>
    </w:p>
    <w:p w14:paraId="0F0C65A1" w14:textId="77777777" w:rsidR="001F448A" w:rsidRPr="001F448A" w:rsidRDefault="001F448A" w:rsidP="001F448A">
      <w:pPr>
        <w:pStyle w:val="Code"/>
        <w:rPr>
          <w:color w:val="000000"/>
        </w:rPr>
      </w:pPr>
      <w:r w:rsidRPr="001F448A">
        <w:rPr>
          <w:color w:val="000000"/>
        </w:rPr>
        <w:t xml:space="preserve">           </w:t>
      </w:r>
      <w:r w:rsidRPr="001F448A">
        <w:rPr>
          <w:color w:val="FF0000"/>
        </w:rPr>
        <w:t xml:space="preserve"> Style</w:t>
      </w:r>
      <w:r w:rsidRPr="001F448A">
        <w:rPr>
          <w:color w:val="0000FF"/>
        </w:rPr>
        <w:t>="{</w:t>
      </w:r>
      <w:r w:rsidRPr="001F448A">
        <w:t>DynamicResource</w:t>
      </w:r>
      <w:r w:rsidRPr="001F448A">
        <w:rPr>
          <w:color w:val="FF0000"/>
        </w:rPr>
        <w:t xml:space="preserve"> TextBoxStyle</w:t>
      </w:r>
      <w:r w:rsidRPr="001F448A">
        <w:rPr>
          <w:color w:val="0000FF"/>
        </w:rPr>
        <w:t>}" /&gt;</w:t>
      </w:r>
    </w:p>
    <w:p w14:paraId="69A3844A" w14:textId="77777777" w:rsidR="001F448A" w:rsidRPr="008B2726" w:rsidRDefault="001F448A" w:rsidP="001F448A">
      <w:pPr>
        <w:pStyle w:val="Code"/>
        <w:rPr>
          <w:color w:val="000000"/>
        </w:rPr>
      </w:pPr>
      <w:r w:rsidRPr="001F448A">
        <w:rPr>
          <w:color w:val="000000"/>
        </w:rPr>
        <w:t xml:space="preserve">    </w:t>
      </w:r>
      <w:r w:rsidRPr="008B2726">
        <w:rPr>
          <w:color w:val="0000FF"/>
        </w:rPr>
        <w:t>&lt;/</w:t>
      </w:r>
      <w:r w:rsidRPr="008B2726">
        <w:t>Grid</w:t>
      </w:r>
      <w:r w:rsidRPr="008B2726">
        <w:rPr>
          <w:color w:val="0000FF"/>
        </w:rPr>
        <w:t>&gt;</w:t>
      </w:r>
    </w:p>
    <w:p w14:paraId="21B5D2F9" w14:textId="300BAB08" w:rsidR="001F448A" w:rsidRPr="008B2726" w:rsidRDefault="001F448A" w:rsidP="001F448A">
      <w:pPr>
        <w:pStyle w:val="Code"/>
        <w:rPr>
          <w:color w:val="000000"/>
        </w:rPr>
      </w:pPr>
      <w:r w:rsidRPr="008B2726">
        <w:rPr>
          <w:color w:val="0000FF"/>
        </w:rPr>
        <w:t>&lt;/</w:t>
      </w:r>
      <w:r w:rsidRPr="008B2726">
        <w:t>Page</w:t>
      </w:r>
      <w:r w:rsidRPr="008B2726">
        <w:rPr>
          <w:color w:val="0000FF"/>
        </w:rPr>
        <w:t>&gt;</w:t>
      </w:r>
    </w:p>
    <w:p w14:paraId="72F87AC3" w14:textId="576B6AB4" w:rsidR="001F448A" w:rsidRDefault="001F448A" w:rsidP="001F448A">
      <w:pPr>
        <w:pStyle w:val="Caption"/>
        <w:rPr>
          <w:lang w:val="en-US"/>
        </w:rPr>
      </w:pPr>
      <w:r w:rsidRPr="001F448A">
        <w:rPr>
          <w:lang w:val="en-US"/>
        </w:rPr>
        <w:t>AddMenuPage</w:t>
      </w:r>
      <w:r>
        <w:rPr>
          <w:lang w:val="en-US"/>
        </w:rPr>
        <w:t>.xaml.cs</w:t>
      </w:r>
    </w:p>
    <w:p w14:paraId="73FAEF93" w14:textId="77777777" w:rsidR="001F448A" w:rsidRPr="001F448A" w:rsidRDefault="001F448A" w:rsidP="001F448A">
      <w:pPr>
        <w:pStyle w:val="Code"/>
      </w:pPr>
      <w:r w:rsidRPr="001F448A">
        <w:rPr>
          <w:color w:val="0000FF"/>
        </w:rPr>
        <w:t>using</w:t>
      </w:r>
      <w:r w:rsidRPr="001F448A">
        <w:t xml:space="preserve"> System;</w:t>
      </w:r>
    </w:p>
    <w:p w14:paraId="7CC5C446" w14:textId="77777777" w:rsidR="001F448A" w:rsidRPr="001F448A" w:rsidRDefault="001F448A" w:rsidP="001F448A">
      <w:pPr>
        <w:pStyle w:val="Code"/>
      </w:pPr>
      <w:r w:rsidRPr="001F448A">
        <w:rPr>
          <w:color w:val="0000FF"/>
        </w:rPr>
        <w:t>using</w:t>
      </w:r>
      <w:r w:rsidRPr="001F448A">
        <w:t xml:space="preserve"> System.Collections.Generic;</w:t>
      </w:r>
    </w:p>
    <w:p w14:paraId="4A07A498" w14:textId="77777777" w:rsidR="001F448A" w:rsidRPr="001F448A" w:rsidRDefault="001F448A" w:rsidP="001F448A">
      <w:pPr>
        <w:pStyle w:val="Code"/>
      </w:pPr>
      <w:r w:rsidRPr="001F448A">
        <w:rPr>
          <w:color w:val="0000FF"/>
        </w:rPr>
        <w:t>using</w:t>
      </w:r>
      <w:r w:rsidRPr="001F448A">
        <w:t xml:space="preserve"> System.IO;</w:t>
      </w:r>
    </w:p>
    <w:p w14:paraId="22423C1A" w14:textId="77777777" w:rsidR="001F448A" w:rsidRPr="001F448A" w:rsidRDefault="001F448A" w:rsidP="001F448A">
      <w:pPr>
        <w:pStyle w:val="Code"/>
      </w:pPr>
      <w:r w:rsidRPr="001F448A">
        <w:rPr>
          <w:color w:val="0000FF"/>
        </w:rPr>
        <w:t>using</w:t>
      </w:r>
      <w:r w:rsidRPr="001F448A">
        <w:t xml:space="preserve"> System.Linq;</w:t>
      </w:r>
    </w:p>
    <w:p w14:paraId="620885F6" w14:textId="77777777" w:rsidR="001F448A" w:rsidRPr="001F448A" w:rsidRDefault="001F448A" w:rsidP="001F448A">
      <w:pPr>
        <w:pStyle w:val="Code"/>
      </w:pPr>
      <w:r w:rsidRPr="001F448A">
        <w:rPr>
          <w:color w:val="0000FF"/>
        </w:rPr>
        <w:t>using</w:t>
      </w:r>
      <w:r w:rsidRPr="001F448A">
        <w:t xml:space="preserve"> System.Reflection;</w:t>
      </w:r>
    </w:p>
    <w:p w14:paraId="7C082A5F" w14:textId="77777777" w:rsidR="001F448A" w:rsidRPr="001F448A" w:rsidRDefault="001F448A" w:rsidP="001F448A">
      <w:pPr>
        <w:pStyle w:val="Code"/>
      </w:pPr>
      <w:r w:rsidRPr="001F448A">
        <w:rPr>
          <w:color w:val="0000FF"/>
        </w:rPr>
        <w:t>using</w:t>
      </w:r>
      <w:r w:rsidRPr="001F448A">
        <w:t xml:space="preserve"> System.Text;</w:t>
      </w:r>
    </w:p>
    <w:p w14:paraId="604E6FF4" w14:textId="77777777" w:rsidR="001F448A" w:rsidRPr="001F448A" w:rsidRDefault="001F448A" w:rsidP="001F448A">
      <w:pPr>
        <w:pStyle w:val="Code"/>
      </w:pPr>
      <w:r w:rsidRPr="001F448A">
        <w:rPr>
          <w:color w:val="0000FF"/>
        </w:rPr>
        <w:t>using</w:t>
      </w:r>
      <w:r w:rsidRPr="001F448A">
        <w:t xml:space="preserve"> System.Threading.Tasks;</w:t>
      </w:r>
    </w:p>
    <w:p w14:paraId="3C29BDC8" w14:textId="77777777" w:rsidR="001F448A" w:rsidRPr="001F448A" w:rsidRDefault="001F448A" w:rsidP="001F448A">
      <w:pPr>
        <w:pStyle w:val="Code"/>
      </w:pPr>
      <w:r w:rsidRPr="001F448A">
        <w:rPr>
          <w:color w:val="0000FF"/>
        </w:rPr>
        <w:t>using</w:t>
      </w:r>
      <w:r w:rsidRPr="001F448A">
        <w:t xml:space="preserve"> System.Windows;</w:t>
      </w:r>
    </w:p>
    <w:p w14:paraId="286268D7" w14:textId="77777777" w:rsidR="001F448A" w:rsidRPr="001F448A" w:rsidRDefault="001F448A" w:rsidP="001F448A">
      <w:pPr>
        <w:pStyle w:val="Code"/>
      </w:pPr>
      <w:r w:rsidRPr="001F448A">
        <w:rPr>
          <w:color w:val="0000FF"/>
        </w:rPr>
        <w:t>using</w:t>
      </w:r>
      <w:r w:rsidRPr="001F448A">
        <w:t xml:space="preserve"> System.Windows.Controls;</w:t>
      </w:r>
    </w:p>
    <w:p w14:paraId="625CC902" w14:textId="77777777" w:rsidR="001F448A" w:rsidRPr="001F448A" w:rsidRDefault="001F448A" w:rsidP="001F448A">
      <w:pPr>
        <w:pStyle w:val="Code"/>
      </w:pPr>
      <w:r w:rsidRPr="001F448A">
        <w:rPr>
          <w:color w:val="0000FF"/>
        </w:rPr>
        <w:t>using</w:t>
      </w:r>
      <w:r w:rsidRPr="001F448A">
        <w:t xml:space="preserve"> System.Windows.Data;</w:t>
      </w:r>
    </w:p>
    <w:p w14:paraId="1C9847D1" w14:textId="77777777" w:rsidR="001F448A" w:rsidRPr="001F448A" w:rsidRDefault="001F448A" w:rsidP="001F448A">
      <w:pPr>
        <w:pStyle w:val="Code"/>
      </w:pPr>
      <w:r w:rsidRPr="001F448A">
        <w:rPr>
          <w:color w:val="0000FF"/>
        </w:rPr>
        <w:t>using</w:t>
      </w:r>
      <w:r w:rsidRPr="001F448A">
        <w:t xml:space="preserve"> System.Windows.Documents;</w:t>
      </w:r>
    </w:p>
    <w:p w14:paraId="1907DA98" w14:textId="77777777" w:rsidR="001F448A" w:rsidRPr="001F448A" w:rsidRDefault="001F448A" w:rsidP="001F448A">
      <w:pPr>
        <w:pStyle w:val="Code"/>
      </w:pPr>
      <w:r w:rsidRPr="001F448A">
        <w:rPr>
          <w:color w:val="0000FF"/>
        </w:rPr>
        <w:t>using</w:t>
      </w:r>
      <w:r w:rsidRPr="001F448A">
        <w:t xml:space="preserve"> System.Windows.Input;</w:t>
      </w:r>
    </w:p>
    <w:p w14:paraId="5D59BF80" w14:textId="77777777" w:rsidR="001F448A" w:rsidRPr="001F448A" w:rsidRDefault="001F448A" w:rsidP="001F448A">
      <w:pPr>
        <w:pStyle w:val="Code"/>
      </w:pPr>
      <w:r w:rsidRPr="001F448A">
        <w:rPr>
          <w:color w:val="0000FF"/>
        </w:rPr>
        <w:t>using</w:t>
      </w:r>
      <w:r w:rsidRPr="001F448A">
        <w:t xml:space="preserve"> System.Windows.Media;</w:t>
      </w:r>
    </w:p>
    <w:p w14:paraId="571479E0" w14:textId="77777777" w:rsidR="001F448A" w:rsidRPr="001F448A" w:rsidRDefault="001F448A" w:rsidP="001F448A">
      <w:pPr>
        <w:pStyle w:val="Code"/>
      </w:pPr>
      <w:r w:rsidRPr="001F448A">
        <w:rPr>
          <w:color w:val="0000FF"/>
        </w:rPr>
        <w:t>using</w:t>
      </w:r>
      <w:r w:rsidRPr="001F448A">
        <w:t xml:space="preserve"> System.Windows.Media.Imaging;</w:t>
      </w:r>
    </w:p>
    <w:p w14:paraId="47946130" w14:textId="77777777" w:rsidR="001F448A" w:rsidRPr="001F448A" w:rsidRDefault="001F448A" w:rsidP="001F448A">
      <w:pPr>
        <w:pStyle w:val="Code"/>
      </w:pPr>
      <w:r w:rsidRPr="001F448A">
        <w:rPr>
          <w:color w:val="0000FF"/>
        </w:rPr>
        <w:t>using</w:t>
      </w:r>
      <w:r w:rsidRPr="001F448A">
        <w:t xml:space="preserve"> System.Windows.Navigation;</w:t>
      </w:r>
    </w:p>
    <w:p w14:paraId="22614DF9" w14:textId="77777777" w:rsidR="001F448A" w:rsidRPr="001F448A" w:rsidRDefault="001F448A" w:rsidP="001F448A">
      <w:pPr>
        <w:pStyle w:val="Code"/>
      </w:pPr>
    </w:p>
    <w:p w14:paraId="09F913A4" w14:textId="77777777" w:rsidR="001F448A" w:rsidRPr="001F448A" w:rsidRDefault="001F448A" w:rsidP="001F448A">
      <w:pPr>
        <w:pStyle w:val="Code"/>
      </w:pPr>
    </w:p>
    <w:p w14:paraId="33732750" w14:textId="77777777" w:rsidR="001F448A" w:rsidRPr="001F448A" w:rsidRDefault="001F448A" w:rsidP="001F448A">
      <w:pPr>
        <w:pStyle w:val="Code"/>
      </w:pPr>
      <w:r w:rsidRPr="001F448A">
        <w:rPr>
          <w:color w:val="0000FF"/>
        </w:rPr>
        <w:t>namespace</w:t>
      </w:r>
      <w:r w:rsidRPr="001F448A">
        <w:t xml:space="preserve"> GeniusStudio</w:t>
      </w:r>
    </w:p>
    <w:p w14:paraId="63B7EC65" w14:textId="77777777" w:rsidR="001F448A" w:rsidRPr="001F448A" w:rsidRDefault="001F448A" w:rsidP="001F448A">
      <w:pPr>
        <w:pStyle w:val="Code"/>
      </w:pPr>
      <w:r w:rsidRPr="001F448A">
        <w:t>{</w:t>
      </w:r>
    </w:p>
    <w:p w14:paraId="21F4D1B5" w14:textId="77777777" w:rsidR="001F448A" w:rsidRPr="001F448A" w:rsidRDefault="001F448A" w:rsidP="001F448A">
      <w:pPr>
        <w:pStyle w:val="Code"/>
      </w:pPr>
      <w:r w:rsidRPr="001F448A">
        <w:t xml:space="preserve">    </w:t>
      </w:r>
      <w:r w:rsidRPr="001F448A">
        <w:rPr>
          <w:color w:val="808080"/>
        </w:rPr>
        <w:t>///</w:t>
      </w:r>
      <w:r w:rsidRPr="001F448A">
        <w:rPr>
          <w:color w:val="008000"/>
        </w:rPr>
        <w:t xml:space="preserve"> </w:t>
      </w:r>
      <w:r w:rsidRPr="001F448A">
        <w:rPr>
          <w:color w:val="808080"/>
        </w:rPr>
        <w:t>&lt;summary&gt;</w:t>
      </w:r>
    </w:p>
    <w:p w14:paraId="481DDFA0" w14:textId="77777777" w:rsidR="001F448A" w:rsidRPr="001F448A" w:rsidRDefault="001F448A" w:rsidP="001F448A">
      <w:pPr>
        <w:pStyle w:val="Code"/>
      </w:pPr>
      <w:r w:rsidRPr="001F448A">
        <w:lastRenderedPageBreak/>
        <w:t xml:space="preserve">    </w:t>
      </w:r>
      <w:r w:rsidRPr="001F448A">
        <w:rPr>
          <w:color w:val="808080"/>
        </w:rPr>
        <w:t>///</w:t>
      </w:r>
      <w:r w:rsidRPr="001F448A">
        <w:rPr>
          <w:color w:val="008000"/>
        </w:rPr>
        <w:t xml:space="preserve"> </w:t>
      </w:r>
      <w:r>
        <w:rPr>
          <w:color w:val="008000"/>
          <w:lang w:val="ru-RU"/>
        </w:rPr>
        <w:t>Логика</w:t>
      </w:r>
      <w:r w:rsidRPr="001F448A">
        <w:rPr>
          <w:color w:val="008000"/>
        </w:rPr>
        <w:t xml:space="preserve"> </w:t>
      </w:r>
      <w:r>
        <w:rPr>
          <w:color w:val="008000"/>
          <w:lang w:val="ru-RU"/>
        </w:rPr>
        <w:t>взаимодействия</w:t>
      </w:r>
      <w:r w:rsidRPr="001F448A">
        <w:rPr>
          <w:color w:val="008000"/>
        </w:rPr>
        <w:t xml:space="preserve"> </w:t>
      </w:r>
      <w:r>
        <w:rPr>
          <w:color w:val="008000"/>
          <w:lang w:val="ru-RU"/>
        </w:rPr>
        <w:t>для</w:t>
      </w:r>
      <w:r w:rsidRPr="001F448A">
        <w:rPr>
          <w:color w:val="008000"/>
        </w:rPr>
        <w:t xml:space="preserve"> AddMenuPage.xaml</w:t>
      </w:r>
    </w:p>
    <w:p w14:paraId="3D18D2EB" w14:textId="77777777" w:rsidR="001F448A" w:rsidRPr="001F448A" w:rsidRDefault="001F448A" w:rsidP="001F448A">
      <w:pPr>
        <w:pStyle w:val="Code"/>
      </w:pPr>
      <w:r w:rsidRPr="001F448A">
        <w:t xml:space="preserve">    </w:t>
      </w:r>
      <w:r w:rsidRPr="001F448A">
        <w:rPr>
          <w:color w:val="808080"/>
        </w:rPr>
        <w:t>///</w:t>
      </w:r>
      <w:r w:rsidRPr="001F448A">
        <w:rPr>
          <w:color w:val="008000"/>
        </w:rPr>
        <w:t xml:space="preserve"> </w:t>
      </w:r>
      <w:r w:rsidRPr="001F448A">
        <w:rPr>
          <w:color w:val="808080"/>
        </w:rPr>
        <w:t>&lt;/summary&gt;</w:t>
      </w:r>
    </w:p>
    <w:p w14:paraId="7C605A62" w14:textId="77777777" w:rsidR="001F448A" w:rsidRPr="001F448A" w:rsidRDefault="001F448A" w:rsidP="001F448A">
      <w:pPr>
        <w:pStyle w:val="Code"/>
      </w:pPr>
      <w:r w:rsidRPr="001F448A">
        <w:t xml:space="preserve">    </w:t>
      </w:r>
      <w:r w:rsidRPr="001F448A">
        <w:rPr>
          <w:color w:val="0000FF"/>
        </w:rPr>
        <w:t>public</w:t>
      </w:r>
      <w:r w:rsidRPr="001F448A">
        <w:t xml:space="preserve"> </w:t>
      </w:r>
      <w:r w:rsidRPr="001F448A">
        <w:rPr>
          <w:color w:val="0000FF"/>
        </w:rPr>
        <w:t>partial</w:t>
      </w:r>
      <w:r w:rsidRPr="001F448A">
        <w:t xml:space="preserve"> </w:t>
      </w:r>
      <w:r w:rsidRPr="001F448A">
        <w:rPr>
          <w:color w:val="0000FF"/>
        </w:rPr>
        <w:t>class</w:t>
      </w:r>
      <w:r w:rsidRPr="001F448A">
        <w:t xml:space="preserve"> </w:t>
      </w:r>
      <w:r w:rsidRPr="001F448A">
        <w:rPr>
          <w:color w:val="2B91AF"/>
        </w:rPr>
        <w:t>AddMenuPage</w:t>
      </w:r>
      <w:r w:rsidRPr="001F448A">
        <w:t xml:space="preserve"> : Page</w:t>
      </w:r>
    </w:p>
    <w:p w14:paraId="177859B7" w14:textId="77777777" w:rsidR="001F448A" w:rsidRPr="001F448A" w:rsidRDefault="001F448A" w:rsidP="001F448A">
      <w:pPr>
        <w:pStyle w:val="Code"/>
      </w:pPr>
      <w:r w:rsidRPr="001F448A">
        <w:t xml:space="preserve">    {</w:t>
      </w:r>
    </w:p>
    <w:p w14:paraId="7F167B8C" w14:textId="77777777" w:rsidR="001F448A" w:rsidRPr="001F448A" w:rsidRDefault="001F448A" w:rsidP="001F448A">
      <w:pPr>
        <w:pStyle w:val="Code"/>
      </w:pPr>
      <w:r w:rsidRPr="001F448A">
        <w:t xml:space="preserve">        </w:t>
      </w:r>
      <w:r w:rsidRPr="001F448A">
        <w:rPr>
          <w:color w:val="0000FF"/>
        </w:rPr>
        <w:t>public</w:t>
      </w:r>
      <w:r w:rsidRPr="001F448A">
        <w:t xml:space="preserve"> </w:t>
      </w:r>
      <w:r w:rsidRPr="001F448A">
        <w:rPr>
          <w:color w:val="2B91AF"/>
        </w:rPr>
        <w:t>AddMenuPage</w:t>
      </w:r>
      <w:r w:rsidRPr="001F448A">
        <w:t>()</w:t>
      </w:r>
    </w:p>
    <w:p w14:paraId="1C8EA14C" w14:textId="77777777" w:rsidR="001F448A" w:rsidRPr="001F448A" w:rsidRDefault="001F448A" w:rsidP="001F448A">
      <w:pPr>
        <w:pStyle w:val="Code"/>
      </w:pPr>
      <w:r w:rsidRPr="001F448A">
        <w:t xml:space="preserve">        {</w:t>
      </w:r>
    </w:p>
    <w:p w14:paraId="26CEA8C4" w14:textId="77777777" w:rsidR="001F448A" w:rsidRPr="001F448A" w:rsidRDefault="001F448A" w:rsidP="001F448A">
      <w:pPr>
        <w:pStyle w:val="Code"/>
      </w:pPr>
      <w:r w:rsidRPr="001F448A">
        <w:t xml:space="preserve">            InitializeComponent();</w:t>
      </w:r>
    </w:p>
    <w:p w14:paraId="612D3DF8" w14:textId="77777777" w:rsidR="001F448A" w:rsidRPr="001F448A" w:rsidRDefault="001F448A" w:rsidP="001F448A">
      <w:pPr>
        <w:pStyle w:val="Code"/>
      </w:pPr>
      <w:r w:rsidRPr="001F448A">
        <w:t xml:space="preserve">        }</w:t>
      </w:r>
    </w:p>
    <w:p w14:paraId="1FAF39F9" w14:textId="77777777" w:rsidR="001F448A" w:rsidRPr="001F448A" w:rsidRDefault="001F448A" w:rsidP="001F448A">
      <w:pPr>
        <w:pStyle w:val="Code"/>
      </w:pPr>
    </w:p>
    <w:p w14:paraId="204FC7FF" w14:textId="77777777" w:rsidR="001F448A" w:rsidRPr="001F448A" w:rsidRDefault="001F448A" w:rsidP="001F448A">
      <w:pPr>
        <w:pStyle w:val="Code"/>
      </w:pPr>
      <w:r w:rsidRPr="001F448A">
        <w:t xml:space="preserve">        </w:t>
      </w:r>
      <w:r w:rsidRPr="001F448A">
        <w:rPr>
          <w:color w:val="0000FF"/>
        </w:rPr>
        <w:t>string</w:t>
      </w:r>
      <w:r w:rsidRPr="001F448A">
        <w:t xml:space="preserve"> folders;</w:t>
      </w:r>
    </w:p>
    <w:p w14:paraId="2FB84081" w14:textId="77777777" w:rsidR="001F448A" w:rsidRPr="001F448A" w:rsidRDefault="001F448A" w:rsidP="001F448A">
      <w:pPr>
        <w:pStyle w:val="Code"/>
      </w:pPr>
      <w:r w:rsidRPr="001F448A">
        <w:t xml:space="preserve">        </w:t>
      </w:r>
      <w:r w:rsidRPr="001F448A">
        <w:rPr>
          <w:color w:val="0000FF"/>
        </w:rPr>
        <w:t>string</w:t>
      </w:r>
      <w:r w:rsidRPr="001F448A">
        <w:t xml:space="preserve"> toDelete;</w:t>
      </w:r>
    </w:p>
    <w:p w14:paraId="4A8F578D" w14:textId="77777777" w:rsidR="001F448A" w:rsidRPr="001F448A" w:rsidRDefault="001F448A" w:rsidP="001F448A">
      <w:pPr>
        <w:pStyle w:val="Code"/>
      </w:pPr>
    </w:p>
    <w:p w14:paraId="781E8905"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BtnCreateCatalog_Click(</w:t>
      </w:r>
      <w:r w:rsidRPr="001F448A">
        <w:rPr>
          <w:color w:val="0000FF"/>
        </w:rPr>
        <w:t>object</w:t>
      </w:r>
      <w:r w:rsidRPr="001F448A">
        <w:t xml:space="preserve"> sender, RoutedEventArgs e)</w:t>
      </w:r>
    </w:p>
    <w:p w14:paraId="467B8BFD" w14:textId="77777777" w:rsidR="001F448A" w:rsidRPr="001F448A" w:rsidRDefault="001F448A" w:rsidP="001F448A">
      <w:pPr>
        <w:pStyle w:val="Code"/>
      </w:pPr>
      <w:r w:rsidRPr="001F448A">
        <w:t xml:space="preserve">        {</w:t>
      </w:r>
    </w:p>
    <w:p w14:paraId="0CB63677" w14:textId="77777777" w:rsidR="001F448A" w:rsidRPr="001F448A" w:rsidRDefault="001F448A" w:rsidP="001F448A">
      <w:pPr>
        <w:pStyle w:val="Code"/>
      </w:pPr>
      <w:r w:rsidRPr="001F448A">
        <w:t xml:space="preserve">            SaveFileBtn.Visibility = Visibility.Visible;</w:t>
      </w:r>
    </w:p>
    <w:p w14:paraId="455426A2" w14:textId="77777777" w:rsidR="001F448A" w:rsidRPr="001F448A" w:rsidRDefault="001F448A" w:rsidP="001F448A">
      <w:pPr>
        <w:pStyle w:val="Code"/>
      </w:pPr>
      <w:r w:rsidRPr="001F448A">
        <w:t xml:space="preserve">            FileName.Visibility = Visibility.Visible;</w:t>
      </w:r>
    </w:p>
    <w:p w14:paraId="485ADF8E" w14:textId="77777777" w:rsidR="001F448A" w:rsidRPr="001F448A" w:rsidRDefault="001F448A" w:rsidP="001F448A">
      <w:pPr>
        <w:pStyle w:val="Code"/>
      </w:pPr>
      <w:r w:rsidRPr="001F448A">
        <w:t xml:space="preserve">            SaveTxtFileBtn.Visibility = Visibility.Collapsed;</w:t>
      </w:r>
    </w:p>
    <w:p w14:paraId="613F2818" w14:textId="77777777" w:rsidR="001F448A" w:rsidRPr="001F448A" w:rsidRDefault="001F448A" w:rsidP="001F448A">
      <w:pPr>
        <w:pStyle w:val="Code"/>
      </w:pPr>
      <w:r w:rsidRPr="001F448A">
        <w:t xml:space="preserve">            BtnCreateCataalog.Visibility = Visibility.Collapsed;</w:t>
      </w:r>
    </w:p>
    <w:p w14:paraId="4EF214EF" w14:textId="77777777" w:rsidR="001F448A" w:rsidRPr="001F448A" w:rsidRDefault="001F448A" w:rsidP="001F448A">
      <w:pPr>
        <w:pStyle w:val="Code"/>
      </w:pPr>
      <w:r w:rsidRPr="001F448A">
        <w:t xml:space="preserve">            BtnCreateSubCatalog.Visibility = Visibility.Collapsed;</w:t>
      </w:r>
    </w:p>
    <w:p w14:paraId="3819E419" w14:textId="77777777" w:rsidR="001F448A" w:rsidRPr="001F448A" w:rsidRDefault="001F448A" w:rsidP="001F448A">
      <w:pPr>
        <w:pStyle w:val="Code"/>
      </w:pPr>
      <w:r w:rsidRPr="001F448A">
        <w:t xml:space="preserve">            BtnDeleteCatalog.Visibility = Visibility.Collapsed;</w:t>
      </w:r>
    </w:p>
    <w:p w14:paraId="545073AA" w14:textId="77777777" w:rsidR="001F448A" w:rsidRPr="001F448A" w:rsidRDefault="001F448A" w:rsidP="001F448A">
      <w:pPr>
        <w:pStyle w:val="Code"/>
      </w:pPr>
      <w:r w:rsidRPr="001F448A">
        <w:t xml:space="preserve">            BtnDeleteSubCatalog.Visibility = Visibility.Collapsed;</w:t>
      </w:r>
    </w:p>
    <w:p w14:paraId="2D721FC5" w14:textId="77777777" w:rsidR="001F448A" w:rsidRPr="001F448A" w:rsidRDefault="001F448A" w:rsidP="001F448A">
      <w:pPr>
        <w:pStyle w:val="Code"/>
      </w:pPr>
      <w:r w:rsidRPr="001F448A">
        <w:t xml:space="preserve">        }</w:t>
      </w:r>
    </w:p>
    <w:p w14:paraId="0E398855" w14:textId="77777777" w:rsidR="001F448A" w:rsidRPr="001F448A" w:rsidRDefault="001F448A" w:rsidP="001F448A">
      <w:pPr>
        <w:pStyle w:val="Code"/>
      </w:pPr>
    </w:p>
    <w:p w14:paraId="502FEE75"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BtnCreateSubCatalog_Click(</w:t>
      </w:r>
      <w:r w:rsidRPr="001F448A">
        <w:rPr>
          <w:color w:val="0000FF"/>
        </w:rPr>
        <w:t>object</w:t>
      </w:r>
      <w:r w:rsidRPr="001F448A">
        <w:t xml:space="preserve"> sender, RoutedEventArgs e)</w:t>
      </w:r>
    </w:p>
    <w:p w14:paraId="59DBE694" w14:textId="77777777" w:rsidR="001F448A" w:rsidRPr="001F448A" w:rsidRDefault="001F448A" w:rsidP="001F448A">
      <w:pPr>
        <w:pStyle w:val="Code"/>
      </w:pPr>
      <w:r w:rsidRPr="001F448A">
        <w:t xml:space="preserve">        {</w:t>
      </w:r>
    </w:p>
    <w:p w14:paraId="6429A111" w14:textId="77777777" w:rsidR="001F448A" w:rsidRPr="001F448A" w:rsidRDefault="001F448A" w:rsidP="001F448A">
      <w:pPr>
        <w:pStyle w:val="Code"/>
      </w:pPr>
      <w:r w:rsidRPr="001F448A">
        <w:t xml:space="preserve">            BtnCreateCataalog.Visibility = Visibility.Collapsed;</w:t>
      </w:r>
    </w:p>
    <w:p w14:paraId="2C14F932" w14:textId="77777777" w:rsidR="001F448A" w:rsidRPr="001F448A" w:rsidRDefault="001F448A" w:rsidP="001F448A">
      <w:pPr>
        <w:pStyle w:val="Code"/>
      </w:pPr>
      <w:r w:rsidRPr="001F448A">
        <w:t xml:space="preserve">            BtnCreateSubCatalog.Visibility = Visibility.Collapsed;</w:t>
      </w:r>
    </w:p>
    <w:p w14:paraId="3BA8BBD8" w14:textId="77777777" w:rsidR="001F448A" w:rsidRPr="001F448A" w:rsidRDefault="001F448A" w:rsidP="001F448A">
      <w:pPr>
        <w:pStyle w:val="Code"/>
      </w:pPr>
      <w:r w:rsidRPr="001F448A">
        <w:t xml:space="preserve">            BtnDeleteCatalog.Visibility = Visibility.Collapsed;</w:t>
      </w:r>
    </w:p>
    <w:p w14:paraId="533B2EA6" w14:textId="77777777" w:rsidR="001F448A" w:rsidRPr="001F448A" w:rsidRDefault="001F448A" w:rsidP="001F448A">
      <w:pPr>
        <w:pStyle w:val="Code"/>
      </w:pPr>
      <w:r w:rsidRPr="001F448A">
        <w:t xml:space="preserve">            BtnDeleteSubCatalog.Visibility = Visibility.Collapsed;</w:t>
      </w:r>
    </w:p>
    <w:p w14:paraId="207986B3" w14:textId="77777777" w:rsidR="001F448A" w:rsidRPr="001F448A" w:rsidRDefault="001F448A" w:rsidP="001F448A">
      <w:pPr>
        <w:pStyle w:val="Code"/>
      </w:pPr>
      <w:r w:rsidRPr="001F448A">
        <w:t xml:space="preserve">            </w:t>
      </w:r>
      <w:r w:rsidRPr="001F448A">
        <w:rPr>
          <w:color w:val="0000FF"/>
        </w:rPr>
        <w:t>string</w:t>
      </w:r>
      <w:r w:rsidRPr="001F448A">
        <w:t xml:space="preserve"> MenuFolderPath = </w:t>
      </w:r>
      <w:r w:rsidRPr="001F448A">
        <w:rPr>
          <w:color w:val="A31515"/>
        </w:rPr>
        <w:t>"Menu"</w:t>
      </w:r>
      <w:r w:rsidRPr="001F448A">
        <w:t>;</w:t>
      </w:r>
    </w:p>
    <w:p w14:paraId="7131462F" w14:textId="77777777" w:rsidR="001F448A" w:rsidRPr="001F448A" w:rsidRDefault="001F448A" w:rsidP="001F448A">
      <w:pPr>
        <w:pStyle w:val="Code"/>
      </w:pPr>
      <w:r w:rsidRPr="001F448A">
        <w:t xml:space="preserve">            </w:t>
      </w:r>
      <w:r w:rsidRPr="001F448A">
        <w:rPr>
          <w:color w:val="0000FF"/>
        </w:rPr>
        <w:t>string</w:t>
      </w:r>
      <w:r w:rsidRPr="001F448A">
        <w:t>[] menuFolders = Directory.GetDirectories(MenuFolderPath);</w:t>
      </w:r>
    </w:p>
    <w:p w14:paraId="0A5E6C05" w14:textId="77777777" w:rsidR="001F448A" w:rsidRPr="001F448A" w:rsidRDefault="001F448A" w:rsidP="001F448A">
      <w:pPr>
        <w:pStyle w:val="Code"/>
      </w:pPr>
    </w:p>
    <w:p w14:paraId="6362A181" w14:textId="77777777" w:rsidR="001F448A" w:rsidRPr="001F448A" w:rsidRDefault="001F448A" w:rsidP="001F448A">
      <w:pPr>
        <w:pStyle w:val="Code"/>
      </w:pPr>
      <w:r w:rsidRPr="001F448A">
        <w:t xml:space="preserve">            </w:t>
      </w:r>
      <w:r w:rsidRPr="001F448A">
        <w:rPr>
          <w:color w:val="0000FF"/>
        </w:rPr>
        <w:t>foreach</w:t>
      </w:r>
      <w:r w:rsidRPr="001F448A">
        <w:t xml:space="preserve"> (</w:t>
      </w:r>
      <w:r w:rsidRPr="001F448A">
        <w:rPr>
          <w:color w:val="0000FF"/>
        </w:rPr>
        <w:t>string</w:t>
      </w:r>
      <w:r w:rsidRPr="001F448A">
        <w:t xml:space="preserve"> menuFolder </w:t>
      </w:r>
      <w:r w:rsidRPr="001F448A">
        <w:rPr>
          <w:color w:val="0000FF"/>
        </w:rPr>
        <w:t>in</w:t>
      </w:r>
      <w:r w:rsidRPr="001F448A">
        <w:t xml:space="preserve"> menuFolders)</w:t>
      </w:r>
    </w:p>
    <w:p w14:paraId="59DAB9B6" w14:textId="77777777" w:rsidR="001F448A" w:rsidRPr="001F448A" w:rsidRDefault="001F448A" w:rsidP="001F448A">
      <w:pPr>
        <w:pStyle w:val="Code"/>
      </w:pPr>
      <w:r w:rsidRPr="001F448A">
        <w:t xml:space="preserve">            {</w:t>
      </w:r>
    </w:p>
    <w:p w14:paraId="371371E1" w14:textId="77777777" w:rsidR="001F448A" w:rsidRPr="001F448A" w:rsidRDefault="001F448A" w:rsidP="001F448A">
      <w:pPr>
        <w:pStyle w:val="Code"/>
      </w:pPr>
      <w:r w:rsidRPr="001F448A">
        <w:t xml:space="preserve">                </w:t>
      </w:r>
      <w:r w:rsidRPr="001F448A">
        <w:rPr>
          <w:color w:val="0000FF"/>
        </w:rPr>
        <w:t>string</w:t>
      </w:r>
      <w:r w:rsidRPr="001F448A">
        <w:t xml:space="preserve"> folderName = </w:t>
      </w:r>
      <w:r w:rsidRPr="001F448A">
        <w:rPr>
          <w:color w:val="0000FF"/>
        </w:rPr>
        <w:t>new</w:t>
      </w:r>
      <w:r w:rsidRPr="001F448A">
        <w:t xml:space="preserve"> DirectoryInfo(menuFolder).Name;</w:t>
      </w:r>
    </w:p>
    <w:p w14:paraId="00049AC3" w14:textId="77777777" w:rsidR="001F448A" w:rsidRPr="001F448A" w:rsidRDefault="001F448A" w:rsidP="001F448A">
      <w:pPr>
        <w:pStyle w:val="Code"/>
      </w:pPr>
      <w:r w:rsidRPr="001F448A">
        <w:t xml:space="preserve">                folders = folderName;</w:t>
      </w:r>
    </w:p>
    <w:p w14:paraId="4BB1CC08" w14:textId="77777777" w:rsidR="001F448A" w:rsidRPr="001F448A" w:rsidRDefault="001F448A" w:rsidP="001F448A">
      <w:pPr>
        <w:pStyle w:val="Code"/>
      </w:pPr>
      <w:r w:rsidRPr="001F448A">
        <w:t xml:space="preserve">                Button folderButton = </w:t>
      </w:r>
      <w:r w:rsidRPr="001F448A">
        <w:rPr>
          <w:color w:val="0000FF"/>
        </w:rPr>
        <w:t>new</w:t>
      </w:r>
      <w:r w:rsidRPr="001F448A">
        <w:t xml:space="preserve"> Button</w:t>
      </w:r>
    </w:p>
    <w:p w14:paraId="7EED3AA7" w14:textId="77777777" w:rsidR="001F448A" w:rsidRPr="001F448A" w:rsidRDefault="001F448A" w:rsidP="001F448A">
      <w:pPr>
        <w:pStyle w:val="Code"/>
      </w:pPr>
      <w:r w:rsidRPr="001F448A">
        <w:t xml:space="preserve">                {</w:t>
      </w:r>
    </w:p>
    <w:p w14:paraId="6DF00802" w14:textId="77777777" w:rsidR="001F448A" w:rsidRPr="001F448A" w:rsidRDefault="001F448A" w:rsidP="001F448A">
      <w:pPr>
        <w:pStyle w:val="Code"/>
      </w:pPr>
      <w:r w:rsidRPr="001F448A">
        <w:t xml:space="preserve">                    Content = folderName,</w:t>
      </w:r>
    </w:p>
    <w:p w14:paraId="2C7031EF" w14:textId="77777777" w:rsidR="001F448A" w:rsidRPr="001F448A" w:rsidRDefault="001F448A" w:rsidP="001F448A">
      <w:pPr>
        <w:pStyle w:val="Code"/>
      </w:pPr>
      <w:r w:rsidRPr="001F448A">
        <w:t xml:space="preserve">                    Width = 110,</w:t>
      </w:r>
    </w:p>
    <w:p w14:paraId="67386561" w14:textId="77777777" w:rsidR="001F448A" w:rsidRPr="001F448A" w:rsidRDefault="001F448A" w:rsidP="001F448A">
      <w:pPr>
        <w:pStyle w:val="Code"/>
      </w:pPr>
      <w:r w:rsidRPr="001F448A">
        <w:t xml:space="preserve">                    Height = 100,</w:t>
      </w:r>
    </w:p>
    <w:p w14:paraId="799625FB" w14:textId="77777777" w:rsidR="001F448A" w:rsidRPr="001F448A" w:rsidRDefault="001F448A" w:rsidP="001F448A">
      <w:pPr>
        <w:pStyle w:val="Code"/>
      </w:pPr>
      <w:r w:rsidRPr="001F448A">
        <w:t xml:space="preserve">                    Margin = </w:t>
      </w:r>
      <w:r w:rsidRPr="001F448A">
        <w:rPr>
          <w:color w:val="0000FF"/>
        </w:rPr>
        <w:t>new</w:t>
      </w:r>
      <w:r w:rsidRPr="001F448A">
        <w:t xml:space="preserve"> Thickness(20),</w:t>
      </w:r>
    </w:p>
    <w:p w14:paraId="103C1608" w14:textId="77777777" w:rsidR="001F448A" w:rsidRPr="001F448A" w:rsidRDefault="001F448A" w:rsidP="001F448A">
      <w:pPr>
        <w:pStyle w:val="Code"/>
      </w:pPr>
      <w:r w:rsidRPr="001F448A">
        <w:t xml:space="preserve">                    Style = (Style)FindResource(</w:t>
      </w:r>
      <w:r w:rsidRPr="001F448A">
        <w:rPr>
          <w:color w:val="A31515"/>
        </w:rPr>
        <w:t>"ButtonStyle"</w:t>
      </w:r>
      <w:r w:rsidRPr="001F448A">
        <w:t>)</w:t>
      </w:r>
    </w:p>
    <w:p w14:paraId="6C25F085" w14:textId="77777777" w:rsidR="001F448A" w:rsidRPr="001F448A" w:rsidRDefault="001F448A" w:rsidP="001F448A">
      <w:pPr>
        <w:pStyle w:val="Code"/>
      </w:pPr>
      <w:r w:rsidRPr="001F448A">
        <w:t xml:space="preserve">                };</w:t>
      </w:r>
    </w:p>
    <w:p w14:paraId="06890054" w14:textId="77777777" w:rsidR="001F448A" w:rsidRPr="001F448A" w:rsidRDefault="001F448A" w:rsidP="001F448A">
      <w:pPr>
        <w:pStyle w:val="Code"/>
      </w:pPr>
      <w:r w:rsidRPr="001F448A">
        <w:t xml:space="preserve">                folderButton.Click += (s, args) =&gt;</w:t>
      </w:r>
    </w:p>
    <w:p w14:paraId="50DE3A1B" w14:textId="77777777" w:rsidR="001F448A" w:rsidRPr="001F448A" w:rsidRDefault="001F448A" w:rsidP="001F448A">
      <w:pPr>
        <w:pStyle w:val="Code"/>
      </w:pPr>
      <w:r w:rsidRPr="001F448A">
        <w:t xml:space="preserve">                {</w:t>
      </w:r>
    </w:p>
    <w:p w14:paraId="7868025C" w14:textId="77777777" w:rsidR="001F448A" w:rsidRPr="001F448A" w:rsidRDefault="001F448A" w:rsidP="001F448A">
      <w:pPr>
        <w:pStyle w:val="Code"/>
      </w:pPr>
      <w:r w:rsidRPr="001F448A">
        <w:t xml:space="preserve">                    SaveFileBtn.Visibility = Visibility.Collapsed;</w:t>
      </w:r>
    </w:p>
    <w:p w14:paraId="492F7A7C" w14:textId="77777777" w:rsidR="001F448A" w:rsidRPr="001F448A" w:rsidRDefault="001F448A" w:rsidP="001F448A">
      <w:pPr>
        <w:pStyle w:val="Code"/>
      </w:pPr>
      <w:r w:rsidRPr="001F448A">
        <w:t xml:space="preserve">                    FileName.Visibility = Visibility.Visible;</w:t>
      </w:r>
    </w:p>
    <w:p w14:paraId="3D7AB2A6" w14:textId="77777777" w:rsidR="001F448A" w:rsidRPr="001F448A" w:rsidRDefault="001F448A" w:rsidP="001F448A">
      <w:pPr>
        <w:pStyle w:val="Code"/>
      </w:pPr>
      <w:r w:rsidRPr="001F448A">
        <w:t xml:space="preserve">                    SaveTxtFileBtn.Visibility = Visibility.Visible;</w:t>
      </w:r>
    </w:p>
    <w:p w14:paraId="27246EB6" w14:textId="77777777" w:rsidR="001F448A" w:rsidRPr="001F448A" w:rsidRDefault="001F448A" w:rsidP="001F448A">
      <w:pPr>
        <w:pStyle w:val="Code"/>
      </w:pPr>
      <w:r w:rsidRPr="001F448A">
        <w:t xml:space="preserve">                };</w:t>
      </w:r>
    </w:p>
    <w:p w14:paraId="3BB7FEE1" w14:textId="77777777" w:rsidR="001F448A" w:rsidRPr="001F448A" w:rsidRDefault="001F448A" w:rsidP="001F448A">
      <w:pPr>
        <w:pStyle w:val="Code"/>
      </w:pPr>
      <w:r w:rsidRPr="001F448A">
        <w:t xml:space="preserve">                SubMenuPage.Children.Add(folderButton);</w:t>
      </w:r>
    </w:p>
    <w:p w14:paraId="1CB9D183" w14:textId="77777777" w:rsidR="001F448A" w:rsidRPr="001F448A" w:rsidRDefault="001F448A" w:rsidP="001F448A">
      <w:pPr>
        <w:pStyle w:val="Code"/>
      </w:pPr>
      <w:r w:rsidRPr="001F448A">
        <w:t xml:space="preserve">            }</w:t>
      </w:r>
    </w:p>
    <w:p w14:paraId="1FA744EA" w14:textId="77777777" w:rsidR="001F448A" w:rsidRPr="001F448A" w:rsidRDefault="001F448A" w:rsidP="001F448A">
      <w:pPr>
        <w:pStyle w:val="Code"/>
      </w:pPr>
      <w:r w:rsidRPr="001F448A">
        <w:t xml:space="preserve">        }</w:t>
      </w:r>
    </w:p>
    <w:p w14:paraId="6F0B92EE" w14:textId="77777777" w:rsidR="001F448A" w:rsidRPr="001F448A" w:rsidRDefault="001F448A" w:rsidP="001F448A">
      <w:pPr>
        <w:pStyle w:val="Code"/>
      </w:pPr>
    </w:p>
    <w:p w14:paraId="2A10B111"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BtnDeleteCatalog_Click(</w:t>
      </w:r>
      <w:r w:rsidRPr="001F448A">
        <w:rPr>
          <w:color w:val="0000FF"/>
        </w:rPr>
        <w:t>object</w:t>
      </w:r>
      <w:r w:rsidRPr="001F448A">
        <w:t xml:space="preserve"> sender, RoutedEventArgs e)</w:t>
      </w:r>
    </w:p>
    <w:p w14:paraId="5D65B5B6" w14:textId="77777777" w:rsidR="001F448A" w:rsidRPr="001F448A" w:rsidRDefault="001F448A" w:rsidP="001F448A">
      <w:pPr>
        <w:pStyle w:val="Code"/>
      </w:pPr>
      <w:r w:rsidRPr="001F448A">
        <w:t xml:space="preserve">        {</w:t>
      </w:r>
    </w:p>
    <w:p w14:paraId="21F8ED79" w14:textId="77777777" w:rsidR="001F448A" w:rsidRPr="001F448A" w:rsidRDefault="001F448A" w:rsidP="001F448A">
      <w:pPr>
        <w:pStyle w:val="Code"/>
      </w:pPr>
      <w:r w:rsidRPr="001F448A">
        <w:t xml:space="preserve">            BtnCreateCataalog.Visibility = Visibility.Collapsed;</w:t>
      </w:r>
    </w:p>
    <w:p w14:paraId="65BAF314" w14:textId="77777777" w:rsidR="001F448A" w:rsidRPr="001F448A" w:rsidRDefault="001F448A" w:rsidP="001F448A">
      <w:pPr>
        <w:pStyle w:val="Code"/>
      </w:pPr>
      <w:r w:rsidRPr="001F448A">
        <w:t xml:space="preserve">            BtnCreateSubCatalog.Visibility = Visibility.Collapsed;</w:t>
      </w:r>
    </w:p>
    <w:p w14:paraId="500C21FA" w14:textId="77777777" w:rsidR="001F448A" w:rsidRPr="001F448A" w:rsidRDefault="001F448A" w:rsidP="001F448A">
      <w:pPr>
        <w:pStyle w:val="Code"/>
      </w:pPr>
      <w:r w:rsidRPr="001F448A">
        <w:t xml:space="preserve">            BtnDeleteCatalog.Visibility = Visibility.Collapsed;</w:t>
      </w:r>
    </w:p>
    <w:p w14:paraId="7C805A3E" w14:textId="77777777" w:rsidR="001F448A" w:rsidRPr="001F448A" w:rsidRDefault="001F448A" w:rsidP="001F448A">
      <w:pPr>
        <w:pStyle w:val="Code"/>
      </w:pPr>
      <w:r w:rsidRPr="001F448A">
        <w:lastRenderedPageBreak/>
        <w:t xml:space="preserve">            BtnDeleteSubCatalog.Visibility = Visibility.Collapsed;</w:t>
      </w:r>
    </w:p>
    <w:p w14:paraId="63130856" w14:textId="77777777" w:rsidR="001F448A" w:rsidRPr="001F448A" w:rsidRDefault="001F448A" w:rsidP="001F448A">
      <w:pPr>
        <w:pStyle w:val="Code"/>
      </w:pPr>
      <w:r w:rsidRPr="001F448A">
        <w:t xml:space="preserve">            </w:t>
      </w:r>
      <w:r w:rsidRPr="001F448A">
        <w:rPr>
          <w:color w:val="0000FF"/>
        </w:rPr>
        <w:t>string</w:t>
      </w:r>
      <w:r w:rsidRPr="001F448A">
        <w:t xml:space="preserve"> MenuFolderPath = </w:t>
      </w:r>
      <w:r w:rsidRPr="001F448A">
        <w:rPr>
          <w:color w:val="A31515"/>
        </w:rPr>
        <w:t>"Menu"</w:t>
      </w:r>
      <w:r w:rsidRPr="001F448A">
        <w:t>;</w:t>
      </w:r>
    </w:p>
    <w:p w14:paraId="6C33C958" w14:textId="77777777" w:rsidR="001F448A" w:rsidRPr="001F448A" w:rsidRDefault="001F448A" w:rsidP="001F448A">
      <w:pPr>
        <w:pStyle w:val="Code"/>
      </w:pPr>
      <w:r w:rsidRPr="001F448A">
        <w:t xml:space="preserve">            </w:t>
      </w:r>
      <w:r w:rsidRPr="001F448A">
        <w:rPr>
          <w:color w:val="0000FF"/>
        </w:rPr>
        <w:t>string</w:t>
      </w:r>
      <w:r w:rsidRPr="001F448A">
        <w:t>[] menuFolders = Directory.GetDirectories(MenuFolderPath);</w:t>
      </w:r>
    </w:p>
    <w:p w14:paraId="19C029B6" w14:textId="77777777" w:rsidR="001F448A" w:rsidRPr="001F448A" w:rsidRDefault="001F448A" w:rsidP="001F448A">
      <w:pPr>
        <w:pStyle w:val="Code"/>
      </w:pPr>
    </w:p>
    <w:p w14:paraId="7C0CDE97" w14:textId="77777777" w:rsidR="001F448A" w:rsidRPr="001F448A" w:rsidRDefault="001F448A" w:rsidP="001F448A">
      <w:pPr>
        <w:pStyle w:val="Code"/>
      </w:pPr>
      <w:r w:rsidRPr="001F448A">
        <w:t xml:space="preserve">            </w:t>
      </w:r>
      <w:r w:rsidRPr="001F448A">
        <w:rPr>
          <w:color w:val="0000FF"/>
        </w:rPr>
        <w:t>foreach</w:t>
      </w:r>
      <w:r w:rsidRPr="001F448A">
        <w:t xml:space="preserve"> (</w:t>
      </w:r>
      <w:r w:rsidRPr="001F448A">
        <w:rPr>
          <w:color w:val="0000FF"/>
        </w:rPr>
        <w:t>string</w:t>
      </w:r>
      <w:r w:rsidRPr="001F448A">
        <w:t xml:space="preserve"> menuFolder </w:t>
      </w:r>
      <w:r w:rsidRPr="001F448A">
        <w:rPr>
          <w:color w:val="0000FF"/>
        </w:rPr>
        <w:t>in</w:t>
      </w:r>
      <w:r w:rsidRPr="001F448A">
        <w:t xml:space="preserve"> menuFolders)</w:t>
      </w:r>
    </w:p>
    <w:p w14:paraId="14C43EE5" w14:textId="77777777" w:rsidR="001F448A" w:rsidRPr="001F448A" w:rsidRDefault="001F448A" w:rsidP="001F448A">
      <w:pPr>
        <w:pStyle w:val="Code"/>
      </w:pPr>
      <w:r w:rsidRPr="001F448A">
        <w:t xml:space="preserve">            {</w:t>
      </w:r>
    </w:p>
    <w:p w14:paraId="47AD8A5E" w14:textId="77777777" w:rsidR="001F448A" w:rsidRPr="001F448A" w:rsidRDefault="001F448A" w:rsidP="001F448A">
      <w:pPr>
        <w:pStyle w:val="Code"/>
      </w:pPr>
      <w:r w:rsidRPr="001F448A">
        <w:t xml:space="preserve">                </w:t>
      </w:r>
      <w:r w:rsidRPr="001F448A">
        <w:rPr>
          <w:color w:val="0000FF"/>
        </w:rPr>
        <w:t>string</w:t>
      </w:r>
      <w:r w:rsidRPr="001F448A">
        <w:t xml:space="preserve"> folderName = </w:t>
      </w:r>
      <w:r w:rsidRPr="001F448A">
        <w:rPr>
          <w:color w:val="0000FF"/>
        </w:rPr>
        <w:t>new</w:t>
      </w:r>
      <w:r w:rsidRPr="001F448A">
        <w:t xml:space="preserve"> DirectoryInfo(menuFolder).Name;</w:t>
      </w:r>
    </w:p>
    <w:p w14:paraId="67A2144F" w14:textId="77777777" w:rsidR="001F448A" w:rsidRPr="001F448A" w:rsidRDefault="001F448A" w:rsidP="001F448A">
      <w:pPr>
        <w:pStyle w:val="Code"/>
      </w:pPr>
      <w:r w:rsidRPr="001F448A">
        <w:t xml:space="preserve">                folders = folderName;</w:t>
      </w:r>
    </w:p>
    <w:p w14:paraId="4FF20492" w14:textId="77777777" w:rsidR="001F448A" w:rsidRPr="001F448A" w:rsidRDefault="001F448A" w:rsidP="001F448A">
      <w:pPr>
        <w:pStyle w:val="Code"/>
      </w:pPr>
      <w:r w:rsidRPr="001F448A">
        <w:t xml:space="preserve">                Button folderButton = </w:t>
      </w:r>
      <w:r w:rsidRPr="001F448A">
        <w:rPr>
          <w:color w:val="0000FF"/>
        </w:rPr>
        <w:t>new</w:t>
      </w:r>
      <w:r w:rsidRPr="001F448A">
        <w:t xml:space="preserve"> Button</w:t>
      </w:r>
    </w:p>
    <w:p w14:paraId="12A64822" w14:textId="77777777" w:rsidR="001F448A" w:rsidRPr="001F448A" w:rsidRDefault="001F448A" w:rsidP="001F448A">
      <w:pPr>
        <w:pStyle w:val="Code"/>
      </w:pPr>
      <w:r w:rsidRPr="001F448A">
        <w:t xml:space="preserve">                {</w:t>
      </w:r>
    </w:p>
    <w:p w14:paraId="1029F3D5" w14:textId="77777777" w:rsidR="001F448A" w:rsidRPr="001F448A" w:rsidRDefault="001F448A" w:rsidP="001F448A">
      <w:pPr>
        <w:pStyle w:val="Code"/>
      </w:pPr>
      <w:r w:rsidRPr="001F448A">
        <w:t xml:space="preserve">                    Content = folderName,</w:t>
      </w:r>
    </w:p>
    <w:p w14:paraId="347BDDB0" w14:textId="77777777" w:rsidR="001F448A" w:rsidRPr="001F448A" w:rsidRDefault="001F448A" w:rsidP="001F448A">
      <w:pPr>
        <w:pStyle w:val="Code"/>
      </w:pPr>
      <w:r w:rsidRPr="001F448A">
        <w:t xml:space="preserve">                    Width = 400,</w:t>
      </w:r>
    </w:p>
    <w:p w14:paraId="0EF48255" w14:textId="77777777" w:rsidR="001F448A" w:rsidRPr="001F448A" w:rsidRDefault="001F448A" w:rsidP="001F448A">
      <w:pPr>
        <w:pStyle w:val="Code"/>
      </w:pPr>
      <w:r w:rsidRPr="001F448A">
        <w:t xml:space="preserve">                    Height = 300,</w:t>
      </w:r>
    </w:p>
    <w:p w14:paraId="55389EBD" w14:textId="77777777" w:rsidR="001F448A" w:rsidRPr="001F448A" w:rsidRDefault="001F448A" w:rsidP="001F448A">
      <w:pPr>
        <w:pStyle w:val="Code"/>
      </w:pPr>
      <w:r w:rsidRPr="001F448A">
        <w:t xml:space="preserve">                    FontSize = 24,</w:t>
      </w:r>
    </w:p>
    <w:p w14:paraId="782EAAC6" w14:textId="77777777" w:rsidR="001F448A" w:rsidRPr="001F448A" w:rsidRDefault="001F448A" w:rsidP="001F448A">
      <w:pPr>
        <w:pStyle w:val="Code"/>
      </w:pPr>
      <w:r w:rsidRPr="001F448A">
        <w:t xml:space="preserve">                    FontFamily = </w:t>
      </w:r>
      <w:r w:rsidRPr="001F448A">
        <w:rPr>
          <w:color w:val="0000FF"/>
        </w:rPr>
        <w:t>new</w:t>
      </w:r>
      <w:r w:rsidRPr="001F448A">
        <w:t xml:space="preserve"> FontFamily(</w:t>
      </w:r>
      <w:r w:rsidRPr="001F448A">
        <w:rPr>
          <w:color w:val="A31515"/>
        </w:rPr>
        <w:t>"Bahnschrift"</w:t>
      </w:r>
      <w:r w:rsidRPr="001F448A">
        <w:t>),</w:t>
      </w:r>
    </w:p>
    <w:p w14:paraId="315A6046" w14:textId="77777777" w:rsidR="001F448A" w:rsidRPr="001F448A" w:rsidRDefault="001F448A" w:rsidP="001F448A">
      <w:pPr>
        <w:pStyle w:val="Code"/>
      </w:pPr>
      <w:r w:rsidRPr="001F448A">
        <w:t xml:space="preserve">                    Margin = </w:t>
      </w:r>
      <w:r w:rsidRPr="001F448A">
        <w:rPr>
          <w:color w:val="0000FF"/>
        </w:rPr>
        <w:t>new</w:t>
      </w:r>
      <w:r w:rsidRPr="001F448A">
        <w:t xml:space="preserve"> Thickness(20),</w:t>
      </w:r>
    </w:p>
    <w:p w14:paraId="732C1819" w14:textId="77777777" w:rsidR="001F448A" w:rsidRPr="001F448A" w:rsidRDefault="001F448A" w:rsidP="001F448A">
      <w:pPr>
        <w:pStyle w:val="Code"/>
      </w:pPr>
      <w:r w:rsidRPr="001F448A">
        <w:t xml:space="preserve">                    Style = (Style)FindResource(</w:t>
      </w:r>
      <w:r w:rsidRPr="001F448A">
        <w:rPr>
          <w:color w:val="A31515"/>
        </w:rPr>
        <w:t>"ButtonStyle"</w:t>
      </w:r>
      <w:r w:rsidRPr="001F448A">
        <w:t>)</w:t>
      </w:r>
    </w:p>
    <w:p w14:paraId="7DA55989" w14:textId="77777777" w:rsidR="001F448A" w:rsidRPr="001F448A" w:rsidRDefault="001F448A" w:rsidP="001F448A">
      <w:pPr>
        <w:pStyle w:val="Code"/>
      </w:pPr>
      <w:r w:rsidRPr="001F448A">
        <w:t xml:space="preserve">                };</w:t>
      </w:r>
    </w:p>
    <w:p w14:paraId="4B68D0AF" w14:textId="77777777" w:rsidR="001F448A" w:rsidRPr="001F448A" w:rsidRDefault="001F448A" w:rsidP="001F448A">
      <w:pPr>
        <w:pStyle w:val="Code"/>
      </w:pPr>
      <w:r w:rsidRPr="001F448A">
        <w:t xml:space="preserve">                folderButton.Click += (s, args) =&gt;</w:t>
      </w:r>
    </w:p>
    <w:p w14:paraId="0F1AA36B" w14:textId="77777777" w:rsidR="001F448A" w:rsidRPr="001F448A" w:rsidRDefault="001F448A" w:rsidP="001F448A">
      <w:pPr>
        <w:pStyle w:val="Code"/>
      </w:pPr>
      <w:r w:rsidRPr="001F448A">
        <w:t xml:space="preserve">                {</w:t>
      </w:r>
    </w:p>
    <w:p w14:paraId="0BFBEB2F" w14:textId="77777777" w:rsidR="001F448A" w:rsidRPr="001F448A" w:rsidRDefault="001F448A" w:rsidP="001F448A">
      <w:pPr>
        <w:pStyle w:val="Code"/>
      </w:pPr>
      <w:r w:rsidRPr="001F448A">
        <w:t xml:space="preserve">                    </w:t>
      </w:r>
      <w:r w:rsidRPr="001F448A">
        <w:rPr>
          <w:color w:val="0000FF"/>
        </w:rPr>
        <w:t>string</w:t>
      </w:r>
      <w:r w:rsidRPr="001F448A">
        <w:t xml:space="preserve"> toDelete = </w:t>
      </w:r>
      <w:r w:rsidRPr="001F448A">
        <w:rPr>
          <w:color w:val="A31515"/>
        </w:rPr>
        <w:t>$"Menu/</w:t>
      </w:r>
      <w:r w:rsidRPr="001F448A">
        <w:t>{folderName}</w:t>
      </w:r>
      <w:r w:rsidRPr="001F448A">
        <w:rPr>
          <w:color w:val="A31515"/>
        </w:rPr>
        <w:t>"</w:t>
      </w:r>
      <w:r w:rsidRPr="001F448A">
        <w:t>;</w:t>
      </w:r>
    </w:p>
    <w:p w14:paraId="5A7A1D19" w14:textId="77777777" w:rsidR="001F448A" w:rsidRPr="001F448A" w:rsidRDefault="001F448A" w:rsidP="001F448A">
      <w:pPr>
        <w:pStyle w:val="Code"/>
      </w:pPr>
      <w:r w:rsidRPr="001F448A">
        <w:t xml:space="preserve">                    </w:t>
      </w:r>
      <w:r w:rsidRPr="001F448A">
        <w:rPr>
          <w:color w:val="0000FF"/>
        </w:rPr>
        <w:t>try</w:t>
      </w:r>
    </w:p>
    <w:p w14:paraId="19BB3CAC" w14:textId="77777777" w:rsidR="001F448A" w:rsidRPr="001F448A" w:rsidRDefault="001F448A" w:rsidP="001F448A">
      <w:pPr>
        <w:pStyle w:val="Code"/>
      </w:pPr>
      <w:r w:rsidRPr="001F448A">
        <w:t xml:space="preserve">                    {</w:t>
      </w:r>
    </w:p>
    <w:p w14:paraId="3F135E3D" w14:textId="77777777" w:rsidR="001F448A" w:rsidRPr="001F448A" w:rsidRDefault="001F448A" w:rsidP="001F448A">
      <w:pPr>
        <w:pStyle w:val="Code"/>
      </w:pPr>
      <w:r w:rsidRPr="001F448A">
        <w:t xml:space="preserve">                        Directory.Delete(toDelete, </w:t>
      </w:r>
      <w:r w:rsidRPr="001F448A">
        <w:rPr>
          <w:color w:val="0000FF"/>
        </w:rPr>
        <w:t>true</w:t>
      </w:r>
      <w:r w:rsidRPr="001F448A">
        <w:t>);</w:t>
      </w:r>
    </w:p>
    <w:p w14:paraId="65131623" w14:textId="77777777" w:rsidR="001F448A" w:rsidRPr="001F448A" w:rsidRDefault="001F448A" w:rsidP="001F448A">
      <w:pPr>
        <w:pStyle w:val="Code"/>
      </w:pPr>
      <w:r w:rsidRPr="001F448A">
        <w:t xml:space="preserve">                    }</w:t>
      </w:r>
    </w:p>
    <w:p w14:paraId="28451D99" w14:textId="77777777" w:rsidR="001F448A" w:rsidRPr="001F448A" w:rsidRDefault="001F448A" w:rsidP="001F448A">
      <w:pPr>
        <w:pStyle w:val="Code"/>
      </w:pPr>
      <w:r w:rsidRPr="001F448A">
        <w:t xml:space="preserve">                    </w:t>
      </w:r>
      <w:r w:rsidRPr="001F448A">
        <w:rPr>
          <w:color w:val="0000FF"/>
        </w:rPr>
        <w:t>catch</w:t>
      </w:r>
      <w:r w:rsidRPr="001F448A">
        <w:t xml:space="preserve"> (Exception ex)</w:t>
      </w:r>
    </w:p>
    <w:p w14:paraId="7E8D4B19" w14:textId="77777777" w:rsidR="001F448A" w:rsidRPr="001F448A" w:rsidRDefault="001F448A" w:rsidP="001F448A">
      <w:pPr>
        <w:pStyle w:val="Code"/>
      </w:pPr>
      <w:r w:rsidRPr="001F448A">
        <w:t xml:space="preserve">                    {</w:t>
      </w:r>
    </w:p>
    <w:p w14:paraId="0D86FA17" w14:textId="77777777" w:rsidR="001F448A" w:rsidRPr="001F448A" w:rsidRDefault="001F448A" w:rsidP="001F448A">
      <w:pPr>
        <w:pStyle w:val="Code"/>
      </w:pPr>
      <w:r w:rsidRPr="001F448A">
        <w:t xml:space="preserve">                        MessageBox.Show(</w:t>
      </w:r>
      <w:r w:rsidRPr="001F448A">
        <w:rPr>
          <w:color w:val="A31515"/>
        </w:rPr>
        <w:t>$"</w:t>
      </w:r>
      <w:r>
        <w:rPr>
          <w:color w:val="A31515"/>
          <w:lang w:val="ru-RU"/>
        </w:rPr>
        <w:t>Не</w:t>
      </w:r>
      <w:r w:rsidRPr="001F448A">
        <w:rPr>
          <w:color w:val="A31515"/>
        </w:rPr>
        <w:t xml:space="preserve"> </w:t>
      </w:r>
      <w:r>
        <w:rPr>
          <w:color w:val="A31515"/>
          <w:lang w:val="ru-RU"/>
        </w:rPr>
        <w:t>вдалося</w:t>
      </w:r>
      <w:r w:rsidRPr="001F448A">
        <w:rPr>
          <w:color w:val="A31515"/>
        </w:rPr>
        <w:t xml:space="preserve"> </w:t>
      </w:r>
      <w:r>
        <w:rPr>
          <w:color w:val="A31515"/>
          <w:lang w:val="ru-RU"/>
        </w:rPr>
        <w:t>видалити</w:t>
      </w:r>
      <w:r w:rsidRPr="001F448A">
        <w:rPr>
          <w:color w:val="A31515"/>
        </w:rPr>
        <w:t xml:space="preserve"> </w:t>
      </w:r>
      <w:r>
        <w:rPr>
          <w:color w:val="A31515"/>
          <w:lang w:val="ru-RU"/>
        </w:rPr>
        <w:t>папку</w:t>
      </w:r>
      <w:r w:rsidRPr="001F448A">
        <w:rPr>
          <w:color w:val="A31515"/>
        </w:rPr>
        <w:t xml:space="preserve"> '</w:t>
      </w:r>
      <w:r w:rsidRPr="001F448A">
        <w:t>{folderName}</w:t>
      </w:r>
      <w:r w:rsidRPr="001F448A">
        <w:rPr>
          <w:color w:val="A31515"/>
        </w:rPr>
        <w:t xml:space="preserve">': </w:t>
      </w:r>
      <w:r w:rsidRPr="001F448A">
        <w:t>{ex.Message}</w:t>
      </w:r>
      <w:r w:rsidRPr="001F448A">
        <w:rPr>
          <w:color w:val="A31515"/>
        </w:rPr>
        <w:t>"</w:t>
      </w:r>
      <w:r w:rsidRPr="001F448A">
        <w:t>);</w:t>
      </w:r>
    </w:p>
    <w:p w14:paraId="0E350F83" w14:textId="77777777" w:rsidR="001F448A" w:rsidRPr="001F448A" w:rsidRDefault="001F448A" w:rsidP="001F448A">
      <w:pPr>
        <w:pStyle w:val="Code"/>
      </w:pPr>
      <w:r w:rsidRPr="001F448A">
        <w:t xml:space="preserve">                    }</w:t>
      </w:r>
    </w:p>
    <w:p w14:paraId="24A0CF30" w14:textId="77777777" w:rsidR="001F448A" w:rsidRPr="001F448A" w:rsidRDefault="001F448A" w:rsidP="001F448A">
      <w:pPr>
        <w:pStyle w:val="Code"/>
      </w:pPr>
      <w:r w:rsidRPr="001F448A">
        <w:t xml:space="preserve">                    NavigationService?.Navigate(</w:t>
      </w:r>
      <w:r w:rsidRPr="001F448A">
        <w:rPr>
          <w:color w:val="0000FF"/>
        </w:rPr>
        <w:t>new</w:t>
      </w:r>
      <w:r w:rsidRPr="001F448A">
        <w:t xml:space="preserve"> AddMenuPage());</w:t>
      </w:r>
    </w:p>
    <w:p w14:paraId="48391990" w14:textId="77777777" w:rsidR="001F448A" w:rsidRPr="001F448A" w:rsidRDefault="001F448A" w:rsidP="001F448A">
      <w:pPr>
        <w:pStyle w:val="Code"/>
      </w:pPr>
      <w:r w:rsidRPr="001F448A">
        <w:t xml:space="preserve">                };</w:t>
      </w:r>
    </w:p>
    <w:p w14:paraId="51967AD5" w14:textId="77777777" w:rsidR="001F448A" w:rsidRPr="001F448A" w:rsidRDefault="001F448A" w:rsidP="001F448A">
      <w:pPr>
        <w:pStyle w:val="Code"/>
      </w:pPr>
      <w:r w:rsidRPr="001F448A">
        <w:t xml:space="preserve">                SubMenuPage.Children.Add(folderButton);</w:t>
      </w:r>
    </w:p>
    <w:p w14:paraId="14F32F33" w14:textId="77777777" w:rsidR="001F448A" w:rsidRPr="001F448A" w:rsidRDefault="001F448A" w:rsidP="001F448A">
      <w:pPr>
        <w:pStyle w:val="Code"/>
      </w:pPr>
      <w:r w:rsidRPr="001F448A">
        <w:t xml:space="preserve">            }</w:t>
      </w:r>
    </w:p>
    <w:p w14:paraId="506667A1" w14:textId="77777777" w:rsidR="001F448A" w:rsidRPr="001F448A" w:rsidRDefault="001F448A" w:rsidP="001F448A">
      <w:pPr>
        <w:pStyle w:val="Code"/>
      </w:pPr>
      <w:r w:rsidRPr="001F448A">
        <w:t xml:space="preserve">        }</w:t>
      </w:r>
    </w:p>
    <w:p w14:paraId="03A27CDC" w14:textId="77777777" w:rsidR="001F448A" w:rsidRPr="001F448A" w:rsidRDefault="001F448A" w:rsidP="001F448A">
      <w:pPr>
        <w:pStyle w:val="Code"/>
      </w:pPr>
    </w:p>
    <w:p w14:paraId="0B9CB095" w14:textId="77777777" w:rsidR="001F448A" w:rsidRPr="001F448A" w:rsidRDefault="001F448A" w:rsidP="001F448A">
      <w:pPr>
        <w:pStyle w:val="Code"/>
      </w:pPr>
    </w:p>
    <w:p w14:paraId="152F0180"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BtnDeleteSubCatalog_Click(</w:t>
      </w:r>
      <w:r w:rsidRPr="001F448A">
        <w:rPr>
          <w:color w:val="0000FF"/>
        </w:rPr>
        <w:t>object</w:t>
      </w:r>
      <w:r w:rsidRPr="001F448A">
        <w:t xml:space="preserve"> sender, RoutedEventArgs e)</w:t>
      </w:r>
    </w:p>
    <w:p w14:paraId="475935E9" w14:textId="77777777" w:rsidR="001F448A" w:rsidRPr="001F448A" w:rsidRDefault="001F448A" w:rsidP="001F448A">
      <w:pPr>
        <w:pStyle w:val="Code"/>
      </w:pPr>
      <w:r w:rsidRPr="001F448A">
        <w:t xml:space="preserve">        {</w:t>
      </w:r>
    </w:p>
    <w:p w14:paraId="4475FE24" w14:textId="77777777" w:rsidR="001F448A" w:rsidRPr="001F448A" w:rsidRDefault="001F448A" w:rsidP="001F448A">
      <w:pPr>
        <w:pStyle w:val="Code"/>
      </w:pPr>
      <w:r w:rsidRPr="001F448A">
        <w:t xml:space="preserve">            BtnCreateCataalog.Visibility = Visibility.Collapsed;</w:t>
      </w:r>
    </w:p>
    <w:p w14:paraId="7DA38464" w14:textId="77777777" w:rsidR="001F448A" w:rsidRPr="001F448A" w:rsidRDefault="001F448A" w:rsidP="001F448A">
      <w:pPr>
        <w:pStyle w:val="Code"/>
      </w:pPr>
      <w:r w:rsidRPr="001F448A">
        <w:t xml:space="preserve">            BtnCreateSubCatalog.Visibility = Visibility.Collapsed;</w:t>
      </w:r>
    </w:p>
    <w:p w14:paraId="051ADDF4" w14:textId="77777777" w:rsidR="001F448A" w:rsidRPr="001F448A" w:rsidRDefault="001F448A" w:rsidP="001F448A">
      <w:pPr>
        <w:pStyle w:val="Code"/>
      </w:pPr>
      <w:r w:rsidRPr="001F448A">
        <w:t xml:space="preserve">            BtnDeleteCatalog.Visibility = Visibility.Collapsed;</w:t>
      </w:r>
    </w:p>
    <w:p w14:paraId="72C18339" w14:textId="77777777" w:rsidR="001F448A" w:rsidRPr="001F448A" w:rsidRDefault="001F448A" w:rsidP="001F448A">
      <w:pPr>
        <w:pStyle w:val="Code"/>
      </w:pPr>
      <w:r w:rsidRPr="001F448A">
        <w:t xml:space="preserve">            BtnDeleteSubCatalog.Visibility = Visibility.Collapsed;</w:t>
      </w:r>
    </w:p>
    <w:p w14:paraId="04D41AA5" w14:textId="77777777" w:rsidR="001F448A" w:rsidRPr="001F448A" w:rsidRDefault="001F448A" w:rsidP="001F448A">
      <w:pPr>
        <w:pStyle w:val="Code"/>
      </w:pPr>
      <w:r w:rsidRPr="001F448A">
        <w:t xml:space="preserve">            </w:t>
      </w:r>
      <w:r w:rsidRPr="001F448A">
        <w:rPr>
          <w:color w:val="0000FF"/>
        </w:rPr>
        <w:t>string</w:t>
      </w:r>
      <w:r w:rsidRPr="001F448A">
        <w:t xml:space="preserve"> MenuFolderPath = </w:t>
      </w:r>
      <w:r w:rsidRPr="001F448A">
        <w:rPr>
          <w:color w:val="A31515"/>
        </w:rPr>
        <w:t>"Menu"</w:t>
      </w:r>
      <w:r w:rsidRPr="001F448A">
        <w:t>;</w:t>
      </w:r>
    </w:p>
    <w:p w14:paraId="580EE602" w14:textId="77777777" w:rsidR="001F448A" w:rsidRPr="001F448A" w:rsidRDefault="001F448A" w:rsidP="001F448A">
      <w:pPr>
        <w:pStyle w:val="Code"/>
      </w:pPr>
      <w:r w:rsidRPr="001F448A">
        <w:t xml:space="preserve">            </w:t>
      </w:r>
      <w:r w:rsidRPr="001F448A">
        <w:rPr>
          <w:color w:val="0000FF"/>
        </w:rPr>
        <w:t>string</w:t>
      </w:r>
      <w:r w:rsidRPr="001F448A">
        <w:t>[] menuFolders = Directory.GetDirectories(MenuFolderPath);</w:t>
      </w:r>
    </w:p>
    <w:p w14:paraId="4E9AD229" w14:textId="77777777" w:rsidR="001F448A" w:rsidRPr="001F448A" w:rsidRDefault="001F448A" w:rsidP="001F448A">
      <w:pPr>
        <w:pStyle w:val="Code"/>
      </w:pPr>
    </w:p>
    <w:p w14:paraId="247D5D44" w14:textId="77777777" w:rsidR="001F448A" w:rsidRPr="001F448A" w:rsidRDefault="001F448A" w:rsidP="001F448A">
      <w:pPr>
        <w:pStyle w:val="Code"/>
      </w:pPr>
      <w:r w:rsidRPr="001F448A">
        <w:t xml:space="preserve">            </w:t>
      </w:r>
      <w:r w:rsidRPr="001F448A">
        <w:rPr>
          <w:color w:val="0000FF"/>
        </w:rPr>
        <w:t>foreach</w:t>
      </w:r>
      <w:r w:rsidRPr="001F448A">
        <w:t xml:space="preserve"> (</w:t>
      </w:r>
      <w:r w:rsidRPr="001F448A">
        <w:rPr>
          <w:color w:val="0000FF"/>
        </w:rPr>
        <w:t>string</w:t>
      </w:r>
      <w:r w:rsidRPr="001F448A">
        <w:t xml:space="preserve"> menuFolder </w:t>
      </w:r>
      <w:r w:rsidRPr="001F448A">
        <w:rPr>
          <w:color w:val="0000FF"/>
        </w:rPr>
        <w:t>in</w:t>
      </w:r>
      <w:r w:rsidRPr="001F448A">
        <w:t xml:space="preserve"> menuFolders)</w:t>
      </w:r>
    </w:p>
    <w:p w14:paraId="786FC288" w14:textId="77777777" w:rsidR="001F448A" w:rsidRPr="001F448A" w:rsidRDefault="001F448A" w:rsidP="001F448A">
      <w:pPr>
        <w:pStyle w:val="Code"/>
      </w:pPr>
      <w:r w:rsidRPr="001F448A">
        <w:t xml:space="preserve">            {</w:t>
      </w:r>
    </w:p>
    <w:p w14:paraId="7286CA86" w14:textId="77777777" w:rsidR="001F448A" w:rsidRPr="001F448A" w:rsidRDefault="001F448A" w:rsidP="001F448A">
      <w:pPr>
        <w:pStyle w:val="Code"/>
      </w:pPr>
      <w:r w:rsidRPr="001F448A">
        <w:t xml:space="preserve">                </w:t>
      </w:r>
      <w:r w:rsidRPr="001F448A">
        <w:rPr>
          <w:color w:val="0000FF"/>
        </w:rPr>
        <w:t>string</w:t>
      </w:r>
      <w:r w:rsidRPr="001F448A">
        <w:t xml:space="preserve"> folderName = </w:t>
      </w:r>
      <w:r w:rsidRPr="001F448A">
        <w:rPr>
          <w:color w:val="0000FF"/>
        </w:rPr>
        <w:t>new</w:t>
      </w:r>
      <w:r w:rsidRPr="001F448A">
        <w:t xml:space="preserve"> DirectoryInfo(menuFolder).Name;</w:t>
      </w:r>
    </w:p>
    <w:p w14:paraId="38145EE8" w14:textId="77777777" w:rsidR="001F448A" w:rsidRPr="001F448A" w:rsidRDefault="001F448A" w:rsidP="001F448A">
      <w:pPr>
        <w:pStyle w:val="Code"/>
      </w:pPr>
    </w:p>
    <w:p w14:paraId="0089B73D" w14:textId="77777777" w:rsidR="001F448A" w:rsidRPr="001F448A" w:rsidRDefault="001F448A" w:rsidP="001F448A">
      <w:pPr>
        <w:pStyle w:val="Code"/>
      </w:pPr>
      <w:r w:rsidRPr="001F448A">
        <w:t xml:space="preserve">                Button folderButton = </w:t>
      </w:r>
      <w:r w:rsidRPr="001F448A">
        <w:rPr>
          <w:color w:val="0000FF"/>
        </w:rPr>
        <w:t>new</w:t>
      </w:r>
      <w:r w:rsidRPr="001F448A">
        <w:t xml:space="preserve"> Button</w:t>
      </w:r>
    </w:p>
    <w:p w14:paraId="3E47412E" w14:textId="77777777" w:rsidR="001F448A" w:rsidRPr="001F448A" w:rsidRDefault="001F448A" w:rsidP="001F448A">
      <w:pPr>
        <w:pStyle w:val="Code"/>
      </w:pPr>
      <w:r w:rsidRPr="001F448A">
        <w:t xml:space="preserve">                {</w:t>
      </w:r>
    </w:p>
    <w:p w14:paraId="4E9C4705" w14:textId="77777777" w:rsidR="001F448A" w:rsidRPr="001F448A" w:rsidRDefault="001F448A" w:rsidP="001F448A">
      <w:pPr>
        <w:pStyle w:val="Code"/>
      </w:pPr>
      <w:r w:rsidRPr="001F448A">
        <w:t xml:space="preserve">                    Content = folderName,</w:t>
      </w:r>
    </w:p>
    <w:p w14:paraId="5C5D70CB" w14:textId="77777777" w:rsidR="001F448A" w:rsidRPr="001F448A" w:rsidRDefault="001F448A" w:rsidP="001F448A">
      <w:pPr>
        <w:pStyle w:val="Code"/>
      </w:pPr>
      <w:r w:rsidRPr="001F448A">
        <w:t xml:space="preserve">                    Width = 400,</w:t>
      </w:r>
    </w:p>
    <w:p w14:paraId="07BCFDC2" w14:textId="77777777" w:rsidR="001F448A" w:rsidRPr="001F448A" w:rsidRDefault="001F448A" w:rsidP="001F448A">
      <w:pPr>
        <w:pStyle w:val="Code"/>
      </w:pPr>
      <w:r w:rsidRPr="001F448A">
        <w:t xml:space="preserve">                    Height = 300,</w:t>
      </w:r>
    </w:p>
    <w:p w14:paraId="785F9F10" w14:textId="77777777" w:rsidR="001F448A" w:rsidRPr="001F448A" w:rsidRDefault="001F448A" w:rsidP="001F448A">
      <w:pPr>
        <w:pStyle w:val="Code"/>
      </w:pPr>
      <w:r w:rsidRPr="001F448A">
        <w:t xml:space="preserve">                    FontSize = 24,</w:t>
      </w:r>
    </w:p>
    <w:p w14:paraId="076633BC" w14:textId="77777777" w:rsidR="001F448A" w:rsidRPr="001F448A" w:rsidRDefault="001F448A" w:rsidP="001F448A">
      <w:pPr>
        <w:pStyle w:val="Code"/>
      </w:pPr>
      <w:r w:rsidRPr="001F448A">
        <w:t xml:space="preserve">                    FontFamily = </w:t>
      </w:r>
      <w:r w:rsidRPr="001F448A">
        <w:rPr>
          <w:color w:val="0000FF"/>
        </w:rPr>
        <w:t>new</w:t>
      </w:r>
      <w:r w:rsidRPr="001F448A">
        <w:t xml:space="preserve"> FontFamily(</w:t>
      </w:r>
      <w:r w:rsidRPr="001F448A">
        <w:rPr>
          <w:color w:val="A31515"/>
        </w:rPr>
        <w:t>"Bahnschrift"</w:t>
      </w:r>
      <w:r w:rsidRPr="001F448A">
        <w:t>),</w:t>
      </w:r>
    </w:p>
    <w:p w14:paraId="76DB5DC7" w14:textId="77777777" w:rsidR="001F448A" w:rsidRPr="001F448A" w:rsidRDefault="001F448A" w:rsidP="001F448A">
      <w:pPr>
        <w:pStyle w:val="Code"/>
      </w:pPr>
      <w:r w:rsidRPr="001F448A">
        <w:t xml:space="preserve">                    Margin = </w:t>
      </w:r>
      <w:r w:rsidRPr="001F448A">
        <w:rPr>
          <w:color w:val="0000FF"/>
        </w:rPr>
        <w:t>new</w:t>
      </w:r>
      <w:r w:rsidRPr="001F448A">
        <w:t xml:space="preserve"> Thickness(20),</w:t>
      </w:r>
    </w:p>
    <w:p w14:paraId="58A99B1F" w14:textId="77777777" w:rsidR="001F448A" w:rsidRPr="001F448A" w:rsidRDefault="001F448A" w:rsidP="001F448A">
      <w:pPr>
        <w:pStyle w:val="Code"/>
      </w:pPr>
      <w:r w:rsidRPr="001F448A">
        <w:t xml:space="preserve">                    Style = (Style)FindResource(</w:t>
      </w:r>
      <w:r w:rsidRPr="001F448A">
        <w:rPr>
          <w:color w:val="A31515"/>
        </w:rPr>
        <w:t>"ButtonStyle"</w:t>
      </w:r>
      <w:r w:rsidRPr="001F448A">
        <w:t>)</w:t>
      </w:r>
    </w:p>
    <w:p w14:paraId="7DB0C99A" w14:textId="77777777" w:rsidR="001F448A" w:rsidRPr="001F448A" w:rsidRDefault="001F448A" w:rsidP="001F448A">
      <w:pPr>
        <w:pStyle w:val="Code"/>
      </w:pPr>
      <w:r w:rsidRPr="001F448A">
        <w:lastRenderedPageBreak/>
        <w:t xml:space="preserve">                };</w:t>
      </w:r>
    </w:p>
    <w:p w14:paraId="023314E1" w14:textId="77777777" w:rsidR="001F448A" w:rsidRPr="001F448A" w:rsidRDefault="001F448A" w:rsidP="001F448A">
      <w:pPr>
        <w:pStyle w:val="Code"/>
      </w:pPr>
      <w:r w:rsidRPr="001F448A">
        <w:t xml:space="preserve">                folderButton.Click += (sender, e) =&gt; LoadItemsFromFolder(folderName);</w:t>
      </w:r>
    </w:p>
    <w:p w14:paraId="7CB4BFFF" w14:textId="77777777" w:rsidR="001F448A" w:rsidRPr="001F448A" w:rsidRDefault="001F448A" w:rsidP="001F448A">
      <w:pPr>
        <w:pStyle w:val="Code"/>
      </w:pPr>
    </w:p>
    <w:p w14:paraId="3D3685B0" w14:textId="77777777" w:rsidR="001F448A" w:rsidRPr="001F448A" w:rsidRDefault="001F448A" w:rsidP="001F448A">
      <w:pPr>
        <w:pStyle w:val="Code"/>
      </w:pPr>
      <w:r w:rsidRPr="001F448A">
        <w:t xml:space="preserve">                SubMenuPage.Children.Add(folderButton);</w:t>
      </w:r>
    </w:p>
    <w:p w14:paraId="6FB378A4" w14:textId="77777777" w:rsidR="001F448A" w:rsidRPr="001F448A" w:rsidRDefault="001F448A" w:rsidP="001F448A">
      <w:pPr>
        <w:pStyle w:val="Code"/>
      </w:pPr>
      <w:r w:rsidRPr="001F448A">
        <w:t xml:space="preserve">            }</w:t>
      </w:r>
    </w:p>
    <w:p w14:paraId="53282543" w14:textId="77777777" w:rsidR="001F448A" w:rsidRPr="001F448A" w:rsidRDefault="001F448A" w:rsidP="001F448A">
      <w:pPr>
        <w:pStyle w:val="Code"/>
      </w:pPr>
      <w:r w:rsidRPr="001F448A">
        <w:t xml:space="preserve">        }</w:t>
      </w:r>
    </w:p>
    <w:p w14:paraId="462A5494" w14:textId="77777777" w:rsidR="001F448A" w:rsidRPr="001F448A" w:rsidRDefault="001F448A" w:rsidP="001F448A">
      <w:pPr>
        <w:pStyle w:val="Code"/>
      </w:pPr>
    </w:p>
    <w:p w14:paraId="60FB986A"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LoadItemsFromFolder(</w:t>
      </w:r>
      <w:r w:rsidRPr="001F448A">
        <w:rPr>
          <w:color w:val="0000FF"/>
        </w:rPr>
        <w:t>string</w:t>
      </w:r>
      <w:r w:rsidRPr="001F448A">
        <w:t xml:space="preserve"> folderName)</w:t>
      </w:r>
    </w:p>
    <w:p w14:paraId="2F1314DE" w14:textId="77777777" w:rsidR="001F448A" w:rsidRPr="001F448A" w:rsidRDefault="001F448A" w:rsidP="001F448A">
      <w:pPr>
        <w:pStyle w:val="Code"/>
      </w:pPr>
      <w:r w:rsidRPr="001F448A">
        <w:t xml:space="preserve">        {</w:t>
      </w:r>
    </w:p>
    <w:p w14:paraId="0A1453E1" w14:textId="77777777" w:rsidR="001F448A" w:rsidRPr="001F448A" w:rsidRDefault="001F448A" w:rsidP="001F448A">
      <w:pPr>
        <w:pStyle w:val="Code"/>
      </w:pPr>
      <w:r w:rsidRPr="001F448A">
        <w:t xml:space="preserve">            </w:t>
      </w:r>
      <w:r w:rsidRPr="001F448A">
        <w:rPr>
          <w:color w:val="0000FF"/>
        </w:rPr>
        <w:t>string</w:t>
      </w:r>
      <w:r w:rsidRPr="001F448A">
        <w:t xml:space="preserve"> folderPath = </w:t>
      </w:r>
      <w:r w:rsidRPr="001F448A">
        <w:rPr>
          <w:color w:val="A31515"/>
        </w:rPr>
        <w:t>$"Menu/</w:t>
      </w:r>
      <w:r w:rsidRPr="001F448A">
        <w:t>{folderName}</w:t>
      </w:r>
      <w:r w:rsidRPr="001F448A">
        <w:rPr>
          <w:color w:val="A31515"/>
        </w:rPr>
        <w:t>"</w:t>
      </w:r>
      <w:r w:rsidRPr="001F448A">
        <w:t>;</w:t>
      </w:r>
    </w:p>
    <w:p w14:paraId="48E2A04D" w14:textId="77777777" w:rsidR="001F448A" w:rsidRPr="001F448A" w:rsidRDefault="001F448A" w:rsidP="001F448A">
      <w:pPr>
        <w:pStyle w:val="Code"/>
      </w:pPr>
      <w:r w:rsidRPr="001F448A">
        <w:t xml:space="preserve">            </w:t>
      </w:r>
      <w:r w:rsidRPr="001F448A">
        <w:rPr>
          <w:color w:val="0000FF"/>
        </w:rPr>
        <w:t>string</w:t>
      </w:r>
      <w:r w:rsidRPr="001F448A">
        <w:t>[] itemFiles = Directory.GetFiles(folderPath);</w:t>
      </w:r>
    </w:p>
    <w:p w14:paraId="392C8157" w14:textId="77777777" w:rsidR="001F448A" w:rsidRPr="001F448A" w:rsidRDefault="001F448A" w:rsidP="001F448A">
      <w:pPr>
        <w:pStyle w:val="Code"/>
      </w:pPr>
    </w:p>
    <w:p w14:paraId="7B6AB880" w14:textId="77777777" w:rsidR="001F448A" w:rsidRPr="001F448A" w:rsidRDefault="001F448A" w:rsidP="001F448A">
      <w:pPr>
        <w:pStyle w:val="Code"/>
      </w:pPr>
      <w:r w:rsidRPr="001F448A">
        <w:t xml:space="preserve">            SubMenuPage.Children.Clear();</w:t>
      </w:r>
    </w:p>
    <w:p w14:paraId="4834F4CB" w14:textId="77777777" w:rsidR="001F448A" w:rsidRPr="001F448A" w:rsidRDefault="001F448A" w:rsidP="001F448A">
      <w:pPr>
        <w:pStyle w:val="Code"/>
      </w:pPr>
    </w:p>
    <w:p w14:paraId="329FF7F9" w14:textId="77777777" w:rsidR="001F448A" w:rsidRPr="001F448A" w:rsidRDefault="001F448A" w:rsidP="001F448A">
      <w:pPr>
        <w:pStyle w:val="Code"/>
      </w:pPr>
      <w:r w:rsidRPr="001F448A">
        <w:t xml:space="preserve">            </w:t>
      </w:r>
      <w:r w:rsidRPr="001F448A">
        <w:rPr>
          <w:color w:val="0000FF"/>
        </w:rPr>
        <w:t>foreach</w:t>
      </w:r>
      <w:r w:rsidRPr="001F448A">
        <w:t xml:space="preserve"> (</w:t>
      </w:r>
      <w:r w:rsidRPr="001F448A">
        <w:rPr>
          <w:color w:val="0000FF"/>
        </w:rPr>
        <w:t>string</w:t>
      </w:r>
      <w:r w:rsidRPr="001F448A">
        <w:t xml:space="preserve"> itemFile </w:t>
      </w:r>
      <w:r w:rsidRPr="001F448A">
        <w:rPr>
          <w:color w:val="0000FF"/>
        </w:rPr>
        <w:t>in</w:t>
      </w:r>
      <w:r w:rsidRPr="001F448A">
        <w:t xml:space="preserve"> itemFiles)</w:t>
      </w:r>
    </w:p>
    <w:p w14:paraId="3DF8D855" w14:textId="77777777" w:rsidR="001F448A" w:rsidRPr="001F448A" w:rsidRDefault="001F448A" w:rsidP="001F448A">
      <w:pPr>
        <w:pStyle w:val="Code"/>
      </w:pPr>
      <w:r w:rsidRPr="001F448A">
        <w:t xml:space="preserve">            {</w:t>
      </w:r>
    </w:p>
    <w:p w14:paraId="0E901CA8" w14:textId="77777777" w:rsidR="001F448A" w:rsidRPr="001F448A" w:rsidRDefault="001F448A" w:rsidP="001F448A">
      <w:pPr>
        <w:pStyle w:val="Code"/>
      </w:pPr>
      <w:r w:rsidRPr="001F448A">
        <w:t xml:space="preserve">                </w:t>
      </w:r>
      <w:r w:rsidRPr="001F448A">
        <w:rPr>
          <w:color w:val="0000FF"/>
        </w:rPr>
        <w:t>string</w:t>
      </w:r>
      <w:r w:rsidRPr="001F448A">
        <w:t xml:space="preserve"> itemName = System.IO.Path.GetFileNameWithoutExtension(itemFile);</w:t>
      </w:r>
    </w:p>
    <w:p w14:paraId="49A82276" w14:textId="77777777" w:rsidR="001F448A" w:rsidRPr="001F448A" w:rsidRDefault="001F448A" w:rsidP="001F448A">
      <w:pPr>
        <w:pStyle w:val="Code"/>
      </w:pPr>
      <w:r w:rsidRPr="001F448A">
        <w:t xml:space="preserve">                </w:t>
      </w:r>
      <w:r w:rsidRPr="001F448A">
        <w:rPr>
          <w:color w:val="0000FF"/>
        </w:rPr>
        <w:t>string</w:t>
      </w:r>
      <w:r w:rsidRPr="001F448A">
        <w:t>[] itemInfo = File.ReadAllLines(itemFile);</w:t>
      </w:r>
    </w:p>
    <w:p w14:paraId="523EE301" w14:textId="77777777" w:rsidR="001F448A" w:rsidRPr="001F448A" w:rsidRDefault="001F448A" w:rsidP="001F448A">
      <w:pPr>
        <w:pStyle w:val="Code"/>
      </w:pPr>
    </w:p>
    <w:p w14:paraId="51978AE8" w14:textId="77777777" w:rsidR="001F448A" w:rsidRPr="001F448A" w:rsidRDefault="001F448A" w:rsidP="001F448A">
      <w:pPr>
        <w:pStyle w:val="Code"/>
      </w:pPr>
      <w:r w:rsidRPr="001F448A">
        <w:t xml:space="preserve">                Button itemButton = </w:t>
      </w:r>
      <w:r w:rsidRPr="001F448A">
        <w:rPr>
          <w:color w:val="0000FF"/>
        </w:rPr>
        <w:t>new</w:t>
      </w:r>
      <w:r w:rsidRPr="001F448A">
        <w:t xml:space="preserve"> Button</w:t>
      </w:r>
    </w:p>
    <w:p w14:paraId="3DB8D58D" w14:textId="77777777" w:rsidR="001F448A" w:rsidRPr="001F448A" w:rsidRDefault="001F448A" w:rsidP="001F448A">
      <w:pPr>
        <w:pStyle w:val="Code"/>
      </w:pPr>
      <w:r w:rsidRPr="001F448A">
        <w:t xml:space="preserve">                {</w:t>
      </w:r>
    </w:p>
    <w:p w14:paraId="76E551F1" w14:textId="77777777" w:rsidR="001F448A" w:rsidRPr="001F448A" w:rsidRDefault="001F448A" w:rsidP="001F448A">
      <w:pPr>
        <w:pStyle w:val="Code"/>
      </w:pPr>
      <w:r w:rsidRPr="001F448A">
        <w:t xml:space="preserve">                    Content = itemName,</w:t>
      </w:r>
    </w:p>
    <w:p w14:paraId="568594F1" w14:textId="77777777" w:rsidR="001F448A" w:rsidRPr="001F448A" w:rsidRDefault="001F448A" w:rsidP="001F448A">
      <w:pPr>
        <w:pStyle w:val="Code"/>
      </w:pPr>
      <w:r w:rsidRPr="001F448A">
        <w:t xml:space="preserve">                    Width = 400,</w:t>
      </w:r>
    </w:p>
    <w:p w14:paraId="5DAFCE45" w14:textId="77777777" w:rsidR="001F448A" w:rsidRPr="001F448A" w:rsidRDefault="001F448A" w:rsidP="001F448A">
      <w:pPr>
        <w:pStyle w:val="Code"/>
      </w:pPr>
      <w:r w:rsidRPr="001F448A">
        <w:t xml:space="preserve">                    Height = 300,</w:t>
      </w:r>
    </w:p>
    <w:p w14:paraId="3C891C69" w14:textId="77777777" w:rsidR="001F448A" w:rsidRPr="001F448A" w:rsidRDefault="001F448A" w:rsidP="001F448A">
      <w:pPr>
        <w:pStyle w:val="Code"/>
      </w:pPr>
      <w:r w:rsidRPr="001F448A">
        <w:t xml:space="preserve">                    FontSize = 24,</w:t>
      </w:r>
    </w:p>
    <w:p w14:paraId="7313BED5" w14:textId="77777777" w:rsidR="001F448A" w:rsidRPr="001F448A" w:rsidRDefault="001F448A" w:rsidP="001F448A">
      <w:pPr>
        <w:pStyle w:val="Code"/>
      </w:pPr>
      <w:r w:rsidRPr="001F448A">
        <w:t xml:space="preserve">                    FontFamily = </w:t>
      </w:r>
      <w:r w:rsidRPr="001F448A">
        <w:rPr>
          <w:color w:val="0000FF"/>
        </w:rPr>
        <w:t>new</w:t>
      </w:r>
      <w:r w:rsidRPr="001F448A">
        <w:t xml:space="preserve"> FontFamily(</w:t>
      </w:r>
      <w:r w:rsidRPr="001F448A">
        <w:rPr>
          <w:color w:val="A31515"/>
        </w:rPr>
        <w:t>"Bahnschrift"</w:t>
      </w:r>
      <w:r w:rsidRPr="001F448A">
        <w:t>),</w:t>
      </w:r>
    </w:p>
    <w:p w14:paraId="578CF7A6" w14:textId="77777777" w:rsidR="001F448A" w:rsidRPr="001F448A" w:rsidRDefault="001F448A" w:rsidP="001F448A">
      <w:pPr>
        <w:pStyle w:val="Code"/>
      </w:pPr>
      <w:r w:rsidRPr="001F448A">
        <w:t xml:space="preserve">                    Margin = </w:t>
      </w:r>
      <w:r w:rsidRPr="001F448A">
        <w:rPr>
          <w:color w:val="0000FF"/>
        </w:rPr>
        <w:t>new</w:t>
      </w:r>
      <w:r w:rsidRPr="001F448A">
        <w:t xml:space="preserve"> Thickness(20),</w:t>
      </w:r>
    </w:p>
    <w:p w14:paraId="56058853" w14:textId="77777777" w:rsidR="001F448A" w:rsidRPr="001F448A" w:rsidRDefault="001F448A" w:rsidP="001F448A">
      <w:pPr>
        <w:pStyle w:val="Code"/>
      </w:pPr>
      <w:r w:rsidRPr="001F448A">
        <w:t xml:space="preserve">                    Style = (Style)FindResource(</w:t>
      </w:r>
      <w:r w:rsidRPr="001F448A">
        <w:rPr>
          <w:color w:val="A31515"/>
        </w:rPr>
        <w:t>"ButtonStyle"</w:t>
      </w:r>
      <w:r w:rsidRPr="001F448A">
        <w:t>)</w:t>
      </w:r>
    </w:p>
    <w:p w14:paraId="2D4BBD02" w14:textId="77777777" w:rsidR="001F448A" w:rsidRPr="001F448A" w:rsidRDefault="001F448A" w:rsidP="001F448A">
      <w:pPr>
        <w:pStyle w:val="Code"/>
      </w:pPr>
      <w:r w:rsidRPr="001F448A">
        <w:t xml:space="preserve">                };</w:t>
      </w:r>
    </w:p>
    <w:p w14:paraId="4D9EBBEF" w14:textId="77777777" w:rsidR="001F448A" w:rsidRPr="001F448A" w:rsidRDefault="001F448A" w:rsidP="001F448A">
      <w:pPr>
        <w:pStyle w:val="Code"/>
      </w:pPr>
      <w:r w:rsidRPr="001F448A">
        <w:t xml:space="preserve">                itemButton.Click += (sender, e) =&gt;</w:t>
      </w:r>
    </w:p>
    <w:p w14:paraId="5D9CA13B" w14:textId="77777777" w:rsidR="001F448A" w:rsidRPr="001F448A" w:rsidRDefault="001F448A" w:rsidP="001F448A">
      <w:pPr>
        <w:pStyle w:val="Code"/>
      </w:pPr>
      <w:r w:rsidRPr="001F448A">
        <w:t xml:space="preserve">                {</w:t>
      </w:r>
    </w:p>
    <w:p w14:paraId="5CE2335E" w14:textId="77777777" w:rsidR="001F448A" w:rsidRPr="001F448A" w:rsidRDefault="001F448A" w:rsidP="001F448A">
      <w:pPr>
        <w:pStyle w:val="Code"/>
      </w:pPr>
      <w:r w:rsidRPr="001F448A">
        <w:t xml:space="preserve">                    </w:t>
      </w:r>
      <w:r w:rsidRPr="001F448A">
        <w:rPr>
          <w:color w:val="0000FF"/>
        </w:rPr>
        <w:t>try</w:t>
      </w:r>
    </w:p>
    <w:p w14:paraId="6CD97C4E" w14:textId="77777777" w:rsidR="001F448A" w:rsidRPr="001F448A" w:rsidRDefault="001F448A" w:rsidP="001F448A">
      <w:pPr>
        <w:pStyle w:val="Code"/>
      </w:pPr>
      <w:r w:rsidRPr="001F448A">
        <w:t xml:space="preserve">                    {</w:t>
      </w:r>
    </w:p>
    <w:p w14:paraId="6E82B066" w14:textId="77777777" w:rsidR="001F448A" w:rsidRPr="001F448A" w:rsidRDefault="001F448A" w:rsidP="001F448A">
      <w:pPr>
        <w:pStyle w:val="Code"/>
      </w:pPr>
      <w:r w:rsidRPr="001F448A">
        <w:t xml:space="preserve">                        </w:t>
      </w:r>
      <w:r w:rsidRPr="001F448A">
        <w:rPr>
          <w:color w:val="008000"/>
        </w:rPr>
        <w:t xml:space="preserve">// </w:t>
      </w:r>
      <w:r>
        <w:rPr>
          <w:color w:val="008000"/>
          <w:lang w:val="ru-RU"/>
        </w:rPr>
        <w:t>Видаляємо</w:t>
      </w:r>
      <w:r w:rsidRPr="001F448A">
        <w:rPr>
          <w:color w:val="008000"/>
        </w:rPr>
        <w:t xml:space="preserve"> </w:t>
      </w:r>
      <w:r>
        <w:rPr>
          <w:color w:val="008000"/>
          <w:lang w:val="ru-RU"/>
        </w:rPr>
        <w:t>файл</w:t>
      </w:r>
      <w:r w:rsidRPr="001F448A">
        <w:rPr>
          <w:color w:val="008000"/>
        </w:rPr>
        <w:t xml:space="preserve">, </w:t>
      </w:r>
      <w:r>
        <w:rPr>
          <w:color w:val="008000"/>
          <w:lang w:val="ru-RU"/>
        </w:rPr>
        <w:t>представлений</w:t>
      </w:r>
      <w:r w:rsidRPr="001F448A">
        <w:rPr>
          <w:color w:val="008000"/>
        </w:rPr>
        <w:t xml:space="preserve"> </w:t>
      </w:r>
      <w:r>
        <w:rPr>
          <w:color w:val="008000"/>
          <w:lang w:val="ru-RU"/>
        </w:rPr>
        <w:t>поточним</w:t>
      </w:r>
      <w:r w:rsidRPr="001F448A">
        <w:rPr>
          <w:color w:val="008000"/>
        </w:rPr>
        <w:t xml:space="preserve"> itemFile</w:t>
      </w:r>
    </w:p>
    <w:p w14:paraId="26B620D5" w14:textId="77777777" w:rsidR="001F448A" w:rsidRPr="001F448A" w:rsidRDefault="001F448A" w:rsidP="001F448A">
      <w:pPr>
        <w:pStyle w:val="Code"/>
      </w:pPr>
      <w:r w:rsidRPr="001F448A">
        <w:t xml:space="preserve">                        File.Delete(itemFile);</w:t>
      </w:r>
    </w:p>
    <w:p w14:paraId="341654E2" w14:textId="77777777" w:rsidR="001F448A" w:rsidRPr="001F448A" w:rsidRDefault="001F448A" w:rsidP="001F448A">
      <w:pPr>
        <w:pStyle w:val="Code"/>
      </w:pPr>
      <w:r w:rsidRPr="001F448A">
        <w:t xml:space="preserve">                        MessageBox.Show(</w:t>
      </w:r>
      <w:r w:rsidRPr="001F448A">
        <w:rPr>
          <w:color w:val="A31515"/>
        </w:rPr>
        <w:t>$"</w:t>
      </w:r>
      <w:r>
        <w:rPr>
          <w:color w:val="A31515"/>
          <w:lang w:val="ru-RU"/>
        </w:rPr>
        <w:t>Файл</w:t>
      </w:r>
      <w:r w:rsidRPr="001F448A">
        <w:rPr>
          <w:color w:val="A31515"/>
        </w:rPr>
        <w:t xml:space="preserve"> '</w:t>
      </w:r>
      <w:r w:rsidRPr="001F448A">
        <w:t>{itemName}</w:t>
      </w:r>
      <w:r w:rsidRPr="001F448A">
        <w:rPr>
          <w:color w:val="A31515"/>
        </w:rPr>
        <w:t xml:space="preserve">' </w:t>
      </w:r>
      <w:r>
        <w:rPr>
          <w:color w:val="A31515"/>
          <w:lang w:val="ru-RU"/>
        </w:rPr>
        <w:t>був</w:t>
      </w:r>
      <w:r w:rsidRPr="001F448A">
        <w:rPr>
          <w:color w:val="A31515"/>
        </w:rPr>
        <w:t xml:space="preserve"> </w:t>
      </w:r>
      <w:r>
        <w:rPr>
          <w:color w:val="A31515"/>
          <w:lang w:val="ru-RU"/>
        </w:rPr>
        <w:t>успішно</w:t>
      </w:r>
      <w:r w:rsidRPr="001F448A">
        <w:rPr>
          <w:color w:val="A31515"/>
        </w:rPr>
        <w:t xml:space="preserve"> </w:t>
      </w:r>
      <w:r>
        <w:rPr>
          <w:color w:val="A31515"/>
          <w:lang w:val="ru-RU"/>
        </w:rPr>
        <w:t>видалений</w:t>
      </w:r>
      <w:r w:rsidRPr="001F448A">
        <w:rPr>
          <w:color w:val="A31515"/>
        </w:rPr>
        <w:t>!"</w:t>
      </w:r>
      <w:r w:rsidRPr="001F448A">
        <w:t>);</w:t>
      </w:r>
    </w:p>
    <w:p w14:paraId="57C34335" w14:textId="77777777" w:rsidR="001F448A" w:rsidRPr="001F448A" w:rsidRDefault="001F448A" w:rsidP="001F448A">
      <w:pPr>
        <w:pStyle w:val="Code"/>
      </w:pPr>
      <w:r w:rsidRPr="001F448A">
        <w:t xml:space="preserve">                    }</w:t>
      </w:r>
    </w:p>
    <w:p w14:paraId="78F631AD" w14:textId="77777777" w:rsidR="001F448A" w:rsidRPr="001F448A" w:rsidRDefault="001F448A" w:rsidP="001F448A">
      <w:pPr>
        <w:pStyle w:val="Code"/>
      </w:pPr>
      <w:r w:rsidRPr="001F448A">
        <w:t xml:space="preserve">                    </w:t>
      </w:r>
      <w:r w:rsidRPr="001F448A">
        <w:rPr>
          <w:color w:val="0000FF"/>
        </w:rPr>
        <w:t>catch</w:t>
      </w:r>
      <w:r w:rsidRPr="001F448A">
        <w:t xml:space="preserve"> (Exception ex)</w:t>
      </w:r>
    </w:p>
    <w:p w14:paraId="17DCA97E" w14:textId="77777777" w:rsidR="001F448A" w:rsidRPr="001F448A" w:rsidRDefault="001F448A" w:rsidP="001F448A">
      <w:pPr>
        <w:pStyle w:val="Code"/>
      </w:pPr>
      <w:r w:rsidRPr="001F448A">
        <w:t xml:space="preserve">                    {</w:t>
      </w:r>
    </w:p>
    <w:p w14:paraId="075F1321" w14:textId="77777777" w:rsidR="001F448A" w:rsidRPr="001F448A" w:rsidRDefault="001F448A" w:rsidP="001F448A">
      <w:pPr>
        <w:pStyle w:val="Code"/>
      </w:pPr>
      <w:r w:rsidRPr="001F448A">
        <w:t xml:space="preserve">                        MessageBox.Show(</w:t>
      </w:r>
      <w:r w:rsidRPr="001F448A">
        <w:rPr>
          <w:color w:val="A31515"/>
        </w:rPr>
        <w:t>$"</w:t>
      </w:r>
      <w:r>
        <w:rPr>
          <w:color w:val="A31515"/>
          <w:lang w:val="ru-RU"/>
        </w:rPr>
        <w:t>Не</w:t>
      </w:r>
      <w:r w:rsidRPr="001F448A">
        <w:rPr>
          <w:color w:val="A31515"/>
        </w:rPr>
        <w:t xml:space="preserve"> </w:t>
      </w:r>
      <w:r>
        <w:rPr>
          <w:color w:val="A31515"/>
          <w:lang w:val="ru-RU"/>
        </w:rPr>
        <w:t>вдалося</w:t>
      </w:r>
      <w:r w:rsidRPr="001F448A">
        <w:rPr>
          <w:color w:val="A31515"/>
        </w:rPr>
        <w:t xml:space="preserve"> </w:t>
      </w:r>
      <w:r>
        <w:rPr>
          <w:color w:val="A31515"/>
          <w:lang w:val="ru-RU"/>
        </w:rPr>
        <w:t>видалити</w:t>
      </w:r>
      <w:r w:rsidRPr="001F448A">
        <w:rPr>
          <w:color w:val="A31515"/>
        </w:rPr>
        <w:t xml:space="preserve"> </w:t>
      </w:r>
      <w:r>
        <w:rPr>
          <w:color w:val="A31515"/>
          <w:lang w:val="ru-RU"/>
        </w:rPr>
        <w:t>файл</w:t>
      </w:r>
      <w:r w:rsidRPr="001F448A">
        <w:rPr>
          <w:color w:val="A31515"/>
        </w:rPr>
        <w:t xml:space="preserve"> '</w:t>
      </w:r>
      <w:r w:rsidRPr="001F448A">
        <w:t>{itemName}</w:t>
      </w:r>
      <w:r w:rsidRPr="001F448A">
        <w:rPr>
          <w:color w:val="A31515"/>
        </w:rPr>
        <w:t xml:space="preserve">': </w:t>
      </w:r>
      <w:r w:rsidRPr="001F448A">
        <w:t>{ex.Message}</w:t>
      </w:r>
      <w:r w:rsidRPr="001F448A">
        <w:rPr>
          <w:color w:val="A31515"/>
        </w:rPr>
        <w:t>"</w:t>
      </w:r>
      <w:r w:rsidRPr="001F448A">
        <w:t>);</w:t>
      </w:r>
    </w:p>
    <w:p w14:paraId="656D8FFC" w14:textId="77777777" w:rsidR="001F448A" w:rsidRDefault="001F448A" w:rsidP="001F448A">
      <w:pPr>
        <w:pStyle w:val="Code"/>
        <w:rPr>
          <w:lang w:val="ru-RU"/>
        </w:rPr>
      </w:pPr>
      <w:r w:rsidRPr="001F448A">
        <w:t xml:space="preserve">                    </w:t>
      </w:r>
      <w:r>
        <w:rPr>
          <w:lang w:val="ru-RU"/>
        </w:rPr>
        <w:t>}</w:t>
      </w:r>
    </w:p>
    <w:p w14:paraId="37399CD3" w14:textId="77777777" w:rsidR="001F448A" w:rsidRDefault="001F448A" w:rsidP="001F448A">
      <w:pPr>
        <w:pStyle w:val="Code"/>
        <w:rPr>
          <w:lang w:val="ru-RU"/>
        </w:rPr>
      </w:pPr>
    </w:p>
    <w:p w14:paraId="3842222B" w14:textId="77777777" w:rsidR="001F448A" w:rsidRDefault="001F448A" w:rsidP="001F448A">
      <w:pPr>
        <w:pStyle w:val="Code"/>
        <w:rPr>
          <w:lang w:val="ru-RU"/>
        </w:rPr>
      </w:pPr>
      <w:r>
        <w:rPr>
          <w:lang w:val="ru-RU"/>
        </w:rPr>
        <w:t xml:space="preserve">                    </w:t>
      </w:r>
      <w:r>
        <w:rPr>
          <w:color w:val="008000"/>
          <w:lang w:val="ru-RU"/>
        </w:rPr>
        <w:t>// Після видалення перенаправляємо на поточну сторінку знову</w:t>
      </w:r>
    </w:p>
    <w:p w14:paraId="5C25AB74" w14:textId="77777777" w:rsidR="001F448A" w:rsidRPr="001F448A" w:rsidRDefault="001F448A" w:rsidP="001F448A">
      <w:pPr>
        <w:pStyle w:val="Code"/>
      </w:pPr>
      <w:r>
        <w:rPr>
          <w:lang w:val="ru-RU"/>
        </w:rPr>
        <w:t xml:space="preserve">                    </w:t>
      </w:r>
      <w:r w:rsidRPr="001F448A">
        <w:t>NavigationService?.Navigate(</w:t>
      </w:r>
      <w:r w:rsidRPr="001F448A">
        <w:rPr>
          <w:color w:val="0000FF"/>
        </w:rPr>
        <w:t>new</w:t>
      </w:r>
      <w:r w:rsidRPr="001F448A">
        <w:t xml:space="preserve"> AddMenuPage());</w:t>
      </w:r>
    </w:p>
    <w:p w14:paraId="2C2F6732" w14:textId="77777777" w:rsidR="001F448A" w:rsidRPr="001F448A" w:rsidRDefault="001F448A" w:rsidP="001F448A">
      <w:pPr>
        <w:pStyle w:val="Code"/>
      </w:pPr>
      <w:r w:rsidRPr="001F448A">
        <w:t xml:space="preserve">                };</w:t>
      </w:r>
    </w:p>
    <w:p w14:paraId="3196ABC7" w14:textId="77777777" w:rsidR="001F448A" w:rsidRPr="001F448A" w:rsidRDefault="001F448A" w:rsidP="001F448A">
      <w:pPr>
        <w:pStyle w:val="Code"/>
      </w:pPr>
    </w:p>
    <w:p w14:paraId="7C48B71F" w14:textId="77777777" w:rsidR="001F448A" w:rsidRPr="001F448A" w:rsidRDefault="001F448A" w:rsidP="001F448A">
      <w:pPr>
        <w:pStyle w:val="Code"/>
      </w:pPr>
      <w:r w:rsidRPr="001F448A">
        <w:t xml:space="preserve">                SubMenuPage.Children.Add(itemButton);</w:t>
      </w:r>
    </w:p>
    <w:p w14:paraId="0CA62B8F" w14:textId="77777777" w:rsidR="001F448A" w:rsidRPr="001F448A" w:rsidRDefault="001F448A" w:rsidP="001F448A">
      <w:pPr>
        <w:pStyle w:val="Code"/>
      </w:pPr>
      <w:r w:rsidRPr="001F448A">
        <w:t xml:space="preserve">            }</w:t>
      </w:r>
    </w:p>
    <w:p w14:paraId="5DE1B3D6" w14:textId="77777777" w:rsidR="001F448A" w:rsidRPr="001F448A" w:rsidRDefault="001F448A" w:rsidP="001F448A">
      <w:pPr>
        <w:pStyle w:val="Code"/>
      </w:pPr>
      <w:r w:rsidRPr="001F448A">
        <w:t xml:space="preserve">        }</w:t>
      </w:r>
    </w:p>
    <w:p w14:paraId="36BCFCFF" w14:textId="77777777" w:rsidR="001F448A" w:rsidRPr="001F448A" w:rsidRDefault="001F448A" w:rsidP="001F448A">
      <w:pPr>
        <w:pStyle w:val="Code"/>
      </w:pPr>
    </w:p>
    <w:p w14:paraId="0B429DD4" w14:textId="77777777" w:rsidR="001F448A" w:rsidRPr="001F448A" w:rsidRDefault="001F448A" w:rsidP="001F448A">
      <w:pPr>
        <w:pStyle w:val="Code"/>
      </w:pPr>
    </w:p>
    <w:p w14:paraId="15AD83AB" w14:textId="77777777" w:rsidR="001F448A" w:rsidRPr="001F448A" w:rsidRDefault="001F448A" w:rsidP="001F448A">
      <w:pPr>
        <w:pStyle w:val="Code"/>
      </w:pPr>
    </w:p>
    <w:p w14:paraId="3CA0ECB2"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SaveFileBtn_Click(</w:t>
      </w:r>
      <w:r w:rsidRPr="001F448A">
        <w:rPr>
          <w:color w:val="0000FF"/>
        </w:rPr>
        <w:t>object</w:t>
      </w:r>
      <w:r w:rsidRPr="001F448A">
        <w:t xml:space="preserve"> sender, RoutedEventArgs e)</w:t>
      </w:r>
    </w:p>
    <w:p w14:paraId="04A53DA3" w14:textId="77777777" w:rsidR="001F448A" w:rsidRPr="001F448A" w:rsidRDefault="001F448A" w:rsidP="001F448A">
      <w:pPr>
        <w:pStyle w:val="Code"/>
      </w:pPr>
      <w:r w:rsidRPr="001F448A">
        <w:t xml:space="preserve">        {</w:t>
      </w:r>
    </w:p>
    <w:p w14:paraId="523A48F1" w14:textId="77777777" w:rsidR="001F448A" w:rsidRPr="001F448A" w:rsidRDefault="001F448A" w:rsidP="001F448A">
      <w:pPr>
        <w:pStyle w:val="Code"/>
      </w:pPr>
      <w:r w:rsidRPr="001F448A">
        <w:t xml:space="preserve">            </w:t>
      </w:r>
      <w:r w:rsidRPr="001F448A">
        <w:rPr>
          <w:color w:val="0000FF"/>
        </w:rPr>
        <w:t>string</w:t>
      </w:r>
      <w:r w:rsidRPr="001F448A">
        <w:t xml:space="preserve"> folderName = FileName.Text;</w:t>
      </w:r>
    </w:p>
    <w:p w14:paraId="210D1E45" w14:textId="77777777" w:rsidR="001F448A" w:rsidRPr="001F448A" w:rsidRDefault="001F448A" w:rsidP="001F448A">
      <w:pPr>
        <w:pStyle w:val="Code"/>
      </w:pPr>
    </w:p>
    <w:p w14:paraId="0F4EF2F1" w14:textId="77777777" w:rsidR="001F448A" w:rsidRPr="001F448A" w:rsidRDefault="001F448A" w:rsidP="001F448A">
      <w:pPr>
        <w:pStyle w:val="Code"/>
      </w:pPr>
      <w:r w:rsidRPr="001F448A">
        <w:t xml:space="preserve">            </w:t>
      </w:r>
      <w:r w:rsidRPr="001F448A">
        <w:rPr>
          <w:color w:val="008000"/>
        </w:rPr>
        <w:t xml:space="preserve">// </w:t>
      </w:r>
      <w:r>
        <w:rPr>
          <w:color w:val="008000"/>
          <w:lang w:val="ru-RU"/>
        </w:rPr>
        <w:t>Перевірка</w:t>
      </w:r>
      <w:r w:rsidRPr="001F448A">
        <w:rPr>
          <w:color w:val="008000"/>
        </w:rPr>
        <w:t xml:space="preserve">, </w:t>
      </w:r>
      <w:r>
        <w:rPr>
          <w:color w:val="008000"/>
          <w:lang w:val="ru-RU"/>
        </w:rPr>
        <w:t>чи</w:t>
      </w:r>
      <w:r w:rsidRPr="001F448A">
        <w:rPr>
          <w:color w:val="008000"/>
        </w:rPr>
        <w:t xml:space="preserve"> </w:t>
      </w:r>
      <w:r>
        <w:rPr>
          <w:color w:val="008000"/>
          <w:lang w:val="ru-RU"/>
        </w:rPr>
        <w:t>введена</w:t>
      </w:r>
      <w:r w:rsidRPr="001F448A">
        <w:rPr>
          <w:color w:val="008000"/>
        </w:rPr>
        <w:t xml:space="preserve"> </w:t>
      </w:r>
      <w:r>
        <w:rPr>
          <w:color w:val="008000"/>
          <w:lang w:val="ru-RU"/>
        </w:rPr>
        <w:t>назва</w:t>
      </w:r>
      <w:r w:rsidRPr="001F448A">
        <w:rPr>
          <w:color w:val="008000"/>
        </w:rPr>
        <w:t xml:space="preserve"> </w:t>
      </w:r>
      <w:r>
        <w:rPr>
          <w:color w:val="008000"/>
          <w:lang w:val="ru-RU"/>
        </w:rPr>
        <w:t>не</w:t>
      </w:r>
      <w:r w:rsidRPr="001F448A">
        <w:rPr>
          <w:color w:val="008000"/>
        </w:rPr>
        <w:t xml:space="preserve"> </w:t>
      </w:r>
      <w:r>
        <w:rPr>
          <w:color w:val="008000"/>
          <w:lang w:val="ru-RU"/>
        </w:rPr>
        <w:t>порожня</w:t>
      </w:r>
    </w:p>
    <w:p w14:paraId="62CAD207" w14:textId="77777777" w:rsidR="001F448A" w:rsidRPr="001F448A" w:rsidRDefault="001F448A" w:rsidP="001F448A">
      <w:pPr>
        <w:pStyle w:val="Code"/>
      </w:pPr>
      <w:r w:rsidRPr="001F448A">
        <w:lastRenderedPageBreak/>
        <w:t xml:space="preserve">            </w:t>
      </w:r>
      <w:r w:rsidRPr="001F448A">
        <w:rPr>
          <w:color w:val="0000FF"/>
        </w:rPr>
        <w:t>if</w:t>
      </w:r>
      <w:r w:rsidRPr="001F448A">
        <w:t xml:space="preserve"> (!</w:t>
      </w:r>
      <w:r w:rsidRPr="001F448A">
        <w:rPr>
          <w:color w:val="0000FF"/>
        </w:rPr>
        <w:t>string</w:t>
      </w:r>
      <w:r w:rsidRPr="001F448A">
        <w:t>.IsNullOrWhiteSpace(folderName))</w:t>
      </w:r>
    </w:p>
    <w:p w14:paraId="19E84584" w14:textId="77777777" w:rsidR="001F448A" w:rsidRPr="001F448A" w:rsidRDefault="001F448A" w:rsidP="001F448A">
      <w:pPr>
        <w:pStyle w:val="Code"/>
      </w:pPr>
      <w:r w:rsidRPr="001F448A">
        <w:t xml:space="preserve">            {</w:t>
      </w:r>
    </w:p>
    <w:p w14:paraId="7EBF8CCD" w14:textId="77777777" w:rsidR="001F448A" w:rsidRPr="001F448A" w:rsidRDefault="001F448A" w:rsidP="001F448A">
      <w:pPr>
        <w:pStyle w:val="Code"/>
      </w:pPr>
      <w:r w:rsidRPr="001F448A">
        <w:t xml:space="preserve">                </w:t>
      </w:r>
      <w:r w:rsidRPr="001F448A">
        <w:rPr>
          <w:color w:val="0000FF"/>
        </w:rPr>
        <w:t>try</w:t>
      </w:r>
    </w:p>
    <w:p w14:paraId="158988FD" w14:textId="77777777" w:rsidR="001F448A" w:rsidRPr="001F448A" w:rsidRDefault="001F448A" w:rsidP="001F448A">
      <w:pPr>
        <w:pStyle w:val="Code"/>
      </w:pPr>
      <w:r w:rsidRPr="001F448A">
        <w:t xml:space="preserve">                {</w:t>
      </w:r>
    </w:p>
    <w:p w14:paraId="585916C5" w14:textId="77777777" w:rsidR="001F448A" w:rsidRPr="001F448A" w:rsidRDefault="001F448A" w:rsidP="001F448A">
      <w:pPr>
        <w:pStyle w:val="Code"/>
      </w:pPr>
      <w:r w:rsidRPr="001F448A">
        <w:t xml:space="preserve">                    </w:t>
      </w:r>
      <w:r w:rsidRPr="001F448A">
        <w:rPr>
          <w:color w:val="008000"/>
        </w:rPr>
        <w:t xml:space="preserve">// </w:t>
      </w:r>
      <w:r>
        <w:rPr>
          <w:color w:val="008000"/>
          <w:lang w:val="ru-RU"/>
        </w:rPr>
        <w:t>Створення</w:t>
      </w:r>
      <w:r w:rsidRPr="001F448A">
        <w:rPr>
          <w:color w:val="008000"/>
        </w:rPr>
        <w:t xml:space="preserve"> </w:t>
      </w:r>
      <w:r>
        <w:rPr>
          <w:color w:val="008000"/>
          <w:lang w:val="ru-RU"/>
        </w:rPr>
        <w:t>папки</w:t>
      </w:r>
    </w:p>
    <w:p w14:paraId="6CCB5AA1" w14:textId="77777777" w:rsidR="001F448A" w:rsidRPr="001F448A" w:rsidRDefault="001F448A" w:rsidP="001F448A">
      <w:pPr>
        <w:pStyle w:val="Code"/>
      </w:pPr>
      <w:r w:rsidRPr="001F448A">
        <w:t xml:space="preserve">                    Directory.CreateDirectory(</w:t>
      </w:r>
      <w:r w:rsidRPr="001F448A">
        <w:rPr>
          <w:color w:val="A31515"/>
        </w:rPr>
        <w:t>$"Menu/</w:t>
      </w:r>
      <w:r w:rsidRPr="001F448A">
        <w:t>{folderName}</w:t>
      </w:r>
      <w:r w:rsidRPr="001F448A">
        <w:rPr>
          <w:color w:val="A31515"/>
        </w:rPr>
        <w:t>"</w:t>
      </w:r>
      <w:r w:rsidRPr="001F448A">
        <w:t>);</w:t>
      </w:r>
    </w:p>
    <w:p w14:paraId="5060D53D" w14:textId="77777777" w:rsidR="001F448A" w:rsidRPr="001F448A" w:rsidRDefault="001F448A" w:rsidP="001F448A">
      <w:pPr>
        <w:pStyle w:val="Code"/>
      </w:pPr>
      <w:r w:rsidRPr="001F448A">
        <w:t xml:space="preserve">                }</w:t>
      </w:r>
    </w:p>
    <w:p w14:paraId="2DE15DA7" w14:textId="77777777" w:rsidR="001F448A" w:rsidRPr="001F448A" w:rsidRDefault="001F448A" w:rsidP="001F448A">
      <w:pPr>
        <w:pStyle w:val="Code"/>
      </w:pPr>
      <w:r w:rsidRPr="001F448A">
        <w:t xml:space="preserve">                </w:t>
      </w:r>
      <w:r w:rsidRPr="001F448A">
        <w:rPr>
          <w:color w:val="0000FF"/>
        </w:rPr>
        <w:t>catch</w:t>
      </w:r>
      <w:r w:rsidRPr="001F448A">
        <w:t xml:space="preserve"> (Exception ex)</w:t>
      </w:r>
    </w:p>
    <w:p w14:paraId="39D29700" w14:textId="77777777" w:rsidR="001F448A" w:rsidRPr="001F448A" w:rsidRDefault="001F448A" w:rsidP="001F448A">
      <w:pPr>
        <w:pStyle w:val="Code"/>
      </w:pPr>
      <w:r w:rsidRPr="001F448A">
        <w:t xml:space="preserve">                {</w:t>
      </w:r>
    </w:p>
    <w:p w14:paraId="5EF7B1D7" w14:textId="77777777" w:rsidR="001F448A" w:rsidRPr="001F448A" w:rsidRDefault="001F448A" w:rsidP="001F448A">
      <w:pPr>
        <w:pStyle w:val="Code"/>
      </w:pPr>
      <w:r w:rsidRPr="001F448A">
        <w:t xml:space="preserve">                    MessageBox.Show(</w:t>
      </w:r>
      <w:r w:rsidRPr="001F448A">
        <w:rPr>
          <w:color w:val="A31515"/>
        </w:rPr>
        <w:t>$"</w:t>
      </w:r>
      <w:r>
        <w:rPr>
          <w:color w:val="A31515"/>
          <w:lang w:val="ru-RU"/>
        </w:rPr>
        <w:t>Не</w:t>
      </w:r>
      <w:r w:rsidRPr="001F448A">
        <w:rPr>
          <w:color w:val="A31515"/>
        </w:rPr>
        <w:t xml:space="preserve"> </w:t>
      </w:r>
      <w:r>
        <w:rPr>
          <w:color w:val="A31515"/>
          <w:lang w:val="ru-RU"/>
        </w:rPr>
        <w:t>вдалося</w:t>
      </w:r>
      <w:r w:rsidRPr="001F448A">
        <w:rPr>
          <w:color w:val="A31515"/>
        </w:rPr>
        <w:t xml:space="preserve"> </w:t>
      </w:r>
      <w:r>
        <w:rPr>
          <w:color w:val="A31515"/>
          <w:lang w:val="ru-RU"/>
        </w:rPr>
        <w:t>створити</w:t>
      </w:r>
      <w:r w:rsidRPr="001F448A">
        <w:rPr>
          <w:color w:val="A31515"/>
        </w:rPr>
        <w:t xml:space="preserve"> </w:t>
      </w:r>
      <w:r>
        <w:rPr>
          <w:color w:val="A31515"/>
          <w:lang w:val="ru-RU"/>
        </w:rPr>
        <w:t>папку</w:t>
      </w:r>
      <w:r w:rsidRPr="001F448A">
        <w:rPr>
          <w:color w:val="A31515"/>
        </w:rPr>
        <w:t xml:space="preserve"> '</w:t>
      </w:r>
      <w:r w:rsidRPr="001F448A">
        <w:t>{folderName}</w:t>
      </w:r>
      <w:r w:rsidRPr="001F448A">
        <w:rPr>
          <w:color w:val="A31515"/>
        </w:rPr>
        <w:t xml:space="preserve">': </w:t>
      </w:r>
      <w:r w:rsidRPr="001F448A">
        <w:t>{ex.Message}</w:t>
      </w:r>
      <w:r w:rsidRPr="001F448A">
        <w:rPr>
          <w:color w:val="A31515"/>
        </w:rPr>
        <w:t>"</w:t>
      </w:r>
      <w:r w:rsidRPr="001F448A">
        <w:t>);</w:t>
      </w:r>
    </w:p>
    <w:p w14:paraId="5F6E72F3" w14:textId="77777777" w:rsidR="001F448A" w:rsidRPr="001F448A" w:rsidRDefault="001F448A" w:rsidP="001F448A">
      <w:pPr>
        <w:pStyle w:val="Code"/>
      </w:pPr>
      <w:r w:rsidRPr="001F448A">
        <w:t xml:space="preserve">                }</w:t>
      </w:r>
    </w:p>
    <w:p w14:paraId="2B3CB90F" w14:textId="77777777" w:rsidR="001F448A" w:rsidRPr="001F448A" w:rsidRDefault="001F448A" w:rsidP="001F448A">
      <w:pPr>
        <w:pStyle w:val="Code"/>
      </w:pPr>
      <w:r w:rsidRPr="001F448A">
        <w:t xml:space="preserve">            }</w:t>
      </w:r>
    </w:p>
    <w:p w14:paraId="539433B0" w14:textId="77777777" w:rsidR="001F448A" w:rsidRPr="001F448A" w:rsidRDefault="001F448A" w:rsidP="001F448A">
      <w:pPr>
        <w:pStyle w:val="Code"/>
      </w:pPr>
      <w:r w:rsidRPr="001F448A">
        <w:t xml:space="preserve">            </w:t>
      </w:r>
      <w:r w:rsidRPr="001F448A">
        <w:rPr>
          <w:color w:val="0000FF"/>
        </w:rPr>
        <w:t>else</w:t>
      </w:r>
    </w:p>
    <w:p w14:paraId="778FCC76" w14:textId="77777777" w:rsidR="001F448A" w:rsidRPr="001F448A" w:rsidRDefault="001F448A" w:rsidP="001F448A">
      <w:pPr>
        <w:pStyle w:val="Code"/>
      </w:pPr>
      <w:r w:rsidRPr="001F448A">
        <w:t xml:space="preserve">            {</w:t>
      </w:r>
    </w:p>
    <w:p w14:paraId="62A3CFCA" w14:textId="77777777" w:rsidR="001F448A" w:rsidRPr="001F448A" w:rsidRDefault="001F448A" w:rsidP="001F448A">
      <w:pPr>
        <w:pStyle w:val="Code"/>
      </w:pPr>
      <w:r w:rsidRPr="001F448A">
        <w:t xml:space="preserve">                MessageBox.Show(</w:t>
      </w:r>
      <w:r w:rsidRPr="001F448A">
        <w:rPr>
          <w:color w:val="A31515"/>
        </w:rPr>
        <w:t>"</w:t>
      </w:r>
      <w:r>
        <w:rPr>
          <w:color w:val="A31515"/>
          <w:lang w:val="ru-RU"/>
        </w:rPr>
        <w:t>Введіть</w:t>
      </w:r>
      <w:r w:rsidRPr="001F448A">
        <w:rPr>
          <w:color w:val="A31515"/>
        </w:rPr>
        <w:t xml:space="preserve"> </w:t>
      </w:r>
      <w:r>
        <w:rPr>
          <w:color w:val="A31515"/>
          <w:lang w:val="ru-RU"/>
        </w:rPr>
        <w:t>назву</w:t>
      </w:r>
      <w:r w:rsidRPr="001F448A">
        <w:rPr>
          <w:color w:val="A31515"/>
        </w:rPr>
        <w:t xml:space="preserve"> </w:t>
      </w:r>
      <w:r>
        <w:rPr>
          <w:color w:val="A31515"/>
          <w:lang w:val="ru-RU"/>
        </w:rPr>
        <w:t>папки</w:t>
      </w:r>
      <w:r w:rsidRPr="001F448A">
        <w:rPr>
          <w:color w:val="A31515"/>
        </w:rPr>
        <w:t>!"</w:t>
      </w:r>
      <w:r w:rsidRPr="001F448A">
        <w:t>);</w:t>
      </w:r>
    </w:p>
    <w:p w14:paraId="41675B37" w14:textId="77777777" w:rsidR="001F448A" w:rsidRPr="001F448A" w:rsidRDefault="001F448A" w:rsidP="001F448A">
      <w:pPr>
        <w:pStyle w:val="Code"/>
      </w:pPr>
      <w:r w:rsidRPr="001F448A">
        <w:t xml:space="preserve">            }</w:t>
      </w:r>
    </w:p>
    <w:p w14:paraId="352316DC" w14:textId="77777777" w:rsidR="001F448A" w:rsidRPr="001F448A" w:rsidRDefault="001F448A" w:rsidP="001F448A">
      <w:pPr>
        <w:pStyle w:val="Code"/>
      </w:pPr>
      <w:r w:rsidRPr="001F448A">
        <w:t xml:space="preserve">        }</w:t>
      </w:r>
    </w:p>
    <w:p w14:paraId="1E30D382" w14:textId="77777777" w:rsidR="001F448A" w:rsidRPr="001F448A" w:rsidRDefault="001F448A" w:rsidP="001F448A">
      <w:pPr>
        <w:pStyle w:val="Code"/>
      </w:pPr>
    </w:p>
    <w:p w14:paraId="522EF70B" w14:textId="77777777" w:rsidR="001F448A" w:rsidRPr="001F448A" w:rsidRDefault="001F448A" w:rsidP="001F448A">
      <w:pPr>
        <w:pStyle w:val="Code"/>
      </w:pPr>
      <w:r w:rsidRPr="001F448A">
        <w:t xml:space="preserve">        </w:t>
      </w:r>
      <w:r w:rsidRPr="001F448A">
        <w:rPr>
          <w:color w:val="0000FF"/>
        </w:rPr>
        <w:t>private</w:t>
      </w:r>
      <w:r w:rsidRPr="001F448A">
        <w:t xml:space="preserve"> </w:t>
      </w:r>
      <w:r w:rsidRPr="001F448A">
        <w:rPr>
          <w:color w:val="0000FF"/>
        </w:rPr>
        <w:t>void</w:t>
      </w:r>
      <w:r w:rsidRPr="001F448A">
        <w:t xml:space="preserve"> SaveTxtFileBtn_Click(</w:t>
      </w:r>
      <w:r w:rsidRPr="001F448A">
        <w:rPr>
          <w:color w:val="0000FF"/>
        </w:rPr>
        <w:t>object</w:t>
      </w:r>
      <w:r w:rsidRPr="001F448A">
        <w:t xml:space="preserve"> sender, RoutedEventArgs e)</w:t>
      </w:r>
    </w:p>
    <w:p w14:paraId="6EC85283" w14:textId="77777777" w:rsidR="001F448A" w:rsidRPr="001F448A" w:rsidRDefault="001F448A" w:rsidP="001F448A">
      <w:pPr>
        <w:pStyle w:val="Code"/>
      </w:pPr>
      <w:r w:rsidRPr="001F448A">
        <w:t xml:space="preserve">        {</w:t>
      </w:r>
    </w:p>
    <w:p w14:paraId="16124C8D" w14:textId="77777777" w:rsidR="001F448A" w:rsidRPr="001F448A" w:rsidRDefault="001F448A" w:rsidP="001F448A">
      <w:pPr>
        <w:pStyle w:val="Code"/>
      </w:pPr>
      <w:r w:rsidRPr="001F448A">
        <w:t xml:space="preserve">            </w:t>
      </w:r>
      <w:r w:rsidRPr="001F448A">
        <w:rPr>
          <w:color w:val="0000FF"/>
        </w:rPr>
        <w:t>string</w:t>
      </w:r>
      <w:r w:rsidRPr="001F448A">
        <w:t xml:space="preserve"> fileName = FileName.Text;</w:t>
      </w:r>
    </w:p>
    <w:p w14:paraId="570F727F" w14:textId="77777777" w:rsidR="001F448A" w:rsidRPr="001F448A" w:rsidRDefault="001F448A" w:rsidP="001F448A">
      <w:pPr>
        <w:pStyle w:val="Code"/>
      </w:pPr>
    </w:p>
    <w:p w14:paraId="06A85199" w14:textId="77777777" w:rsidR="001F448A" w:rsidRPr="001F448A" w:rsidRDefault="001F448A" w:rsidP="001F448A">
      <w:pPr>
        <w:pStyle w:val="Code"/>
      </w:pPr>
      <w:r w:rsidRPr="001F448A">
        <w:t xml:space="preserve">            </w:t>
      </w:r>
      <w:r w:rsidRPr="001F448A">
        <w:rPr>
          <w:color w:val="008000"/>
        </w:rPr>
        <w:t xml:space="preserve">// </w:t>
      </w:r>
      <w:r>
        <w:rPr>
          <w:color w:val="008000"/>
          <w:lang w:val="ru-RU"/>
        </w:rPr>
        <w:t>Перевірка</w:t>
      </w:r>
      <w:r w:rsidRPr="001F448A">
        <w:rPr>
          <w:color w:val="008000"/>
        </w:rPr>
        <w:t xml:space="preserve">, </w:t>
      </w:r>
      <w:r>
        <w:rPr>
          <w:color w:val="008000"/>
          <w:lang w:val="ru-RU"/>
        </w:rPr>
        <w:t>чи</w:t>
      </w:r>
      <w:r w:rsidRPr="001F448A">
        <w:rPr>
          <w:color w:val="008000"/>
        </w:rPr>
        <w:t xml:space="preserve"> </w:t>
      </w:r>
      <w:r>
        <w:rPr>
          <w:color w:val="008000"/>
          <w:lang w:val="ru-RU"/>
        </w:rPr>
        <w:t>введена</w:t>
      </w:r>
      <w:r w:rsidRPr="001F448A">
        <w:rPr>
          <w:color w:val="008000"/>
        </w:rPr>
        <w:t xml:space="preserve"> </w:t>
      </w:r>
      <w:r>
        <w:rPr>
          <w:color w:val="008000"/>
          <w:lang w:val="ru-RU"/>
        </w:rPr>
        <w:t>назва</w:t>
      </w:r>
      <w:r w:rsidRPr="001F448A">
        <w:rPr>
          <w:color w:val="008000"/>
        </w:rPr>
        <w:t xml:space="preserve"> </w:t>
      </w:r>
      <w:r>
        <w:rPr>
          <w:color w:val="008000"/>
          <w:lang w:val="ru-RU"/>
        </w:rPr>
        <w:t>не</w:t>
      </w:r>
      <w:r w:rsidRPr="001F448A">
        <w:rPr>
          <w:color w:val="008000"/>
        </w:rPr>
        <w:t xml:space="preserve"> </w:t>
      </w:r>
      <w:r>
        <w:rPr>
          <w:color w:val="008000"/>
          <w:lang w:val="ru-RU"/>
        </w:rPr>
        <w:t>порожня</w:t>
      </w:r>
    </w:p>
    <w:p w14:paraId="024F1DCC" w14:textId="77777777" w:rsidR="001F448A" w:rsidRPr="001F448A" w:rsidRDefault="001F448A" w:rsidP="001F448A">
      <w:pPr>
        <w:pStyle w:val="Code"/>
      </w:pPr>
      <w:r w:rsidRPr="001F448A">
        <w:t xml:space="preserve">            </w:t>
      </w:r>
      <w:r w:rsidRPr="001F448A">
        <w:rPr>
          <w:color w:val="0000FF"/>
        </w:rPr>
        <w:t>if</w:t>
      </w:r>
      <w:r w:rsidRPr="001F448A">
        <w:t xml:space="preserve"> (!</w:t>
      </w:r>
      <w:r w:rsidRPr="001F448A">
        <w:rPr>
          <w:color w:val="0000FF"/>
        </w:rPr>
        <w:t>string</w:t>
      </w:r>
      <w:r w:rsidRPr="001F448A">
        <w:t>.IsNullOrWhiteSpace(fileName))</w:t>
      </w:r>
    </w:p>
    <w:p w14:paraId="3036CBF7" w14:textId="77777777" w:rsidR="001F448A" w:rsidRPr="001F448A" w:rsidRDefault="001F448A" w:rsidP="001F448A">
      <w:pPr>
        <w:pStyle w:val="Code"/>
      </w:pPr>
      <w:r w:rsidRPr="001F448A">
        <w:t xml:space="preserve">            {</w:t>
      </w:r>
    </w:p>
    <w:p w14:paraId="413B86B1" w14:textId="77777777" w:rsidR="001F448A" w:rsidRPr="001F448A" w:rsidRDefault="001F448A" w:rsidP="001F448A">
      <w:pPr>
        <w:pStyle w:val="Code"/>
      </w:pPr>
      <w:r w:rsidRPr="001F448A">
        <w:t xml:space="preserve">                </w:t>
      </w:r>
      <w:r w:rsidRPr="001F448A">
        <w:rPr>
          <w:color w:val="0000FF"/>
        </w:rPr>
        <w:t>try</w:t>
      </w:r>
    </w:p>
    <w:p w14:paraId="23AB1B7B" w14:textId="77777777" w:rsidR="001F448A" w:rsidRPr="001F448A" w:rsidRDefault="001F448A" w:rsidP="001F448A">
      <w:pPr>
        <w:pStyle w:val="Code"/>
      </w:pPr>
      <w:r w:rsidRPr="001F448A">
        <w:t xml:space="preserve">                {</w:t>
      </w:r>
    </w:p>
    <w:p w14:paraId="7649F5BA" w14:textId="77777777" w:rsidR="001F448A" w:rsidRPr="001F448A" w:rsidRDefault="001F448A" w:rsidP="001F448A">
      <w:pPr>
        <w:pStyle w:val="Code"/>
      </w:pPr>
      <w:r w:rsidRPr="001F448A">
        <w:t xml:space="preserve">                    </w:t>
      </w:r>
      <w:r w:rsidRPr="001F448A">
        <w:rPr>
          <w:color w:val="008000"/>
        </w:rPr>
        <w:t xml:space="preserve">// </w:t>
      </w:r>
      <w:r>
        <w:rPr>
          <w:color w:val="008000"/>
          <w:lang w:val="ru-RU"/>
        </w:rPr>
        <w:t>Створення</w:t>
      </w:r>
      <w:r w:rsidRPr="001F448A">
        <w:rPr>
          <w:color w:val="008000"/>
        </w:rPr>
        <w:t xml:space="preserve"> </w:t>
      </w:r>
      <w:r>
        <w:rPr>
          <w:color w:val="008000"/>
          <w:lang w:val="ru-RU"/>
        </w:rPr>
        <w:t>папки</w:t>
      </w:r>
    </w:p>
    <w:p w14:paraId="0E64DBAE" w14:textId="77777777" w:rsidR="001F448A" w:rsidRPr="001F448A" w:rsidRDefault="001F448A" w:rsidP="001F448A">
      <w:pPr>
        <w:pStyle w:val="Code"/>
      </w:pPr>
      <w:r w:rsidRPr="001F448A">
        <w:t xml:space="preserve">                    File.Create(</w:t>
      </w:r>
      <w:r w:rsidRPr="001F448A">
        <w:rPr>
          <w:color w:val="A31515"/>
        </w:rPr>
        <w:t>$"Menu/</w:t>
      </w:r>
      <w:r w:rsidRPr="001F448A">
        <w:t>{folders}</w:t>
      </w:r>
      <w:r w:rsidRPr="001F448A">
        <w:rPr>
          <w:color w:val="A31515"/>
        </w:rPr>
        <w:t>/</w:t>
      </w:r>
      <w:r w:rsidRPr="001F448A">
        <w:t>{fileName}</w:t>
      </w:r>
      <w:r w:rsidRPr="001F448A">
        <w:rPr>
          <w:color w:val="A31515"/>
        </w:rPr>
        <w:t>.txt"</w:t>
      </w:r>
      <w:r w:rsidRPr="001F448A">
        <w:t>);</w:t>
      </w:r>
    </w:p>
    <w:p w14:paraId="4E4C6678" w14:textId="77777777" w:rsidR="001F448A" w:rsidRPr="001F448A" w:rsidRDefault="001F448A" w:rsidP="001F448A">
      <w:pPr>
        <w:pStyle w:val="Code"/>
      </w:pPr>
      <w:r w:rsidRPr="001F448A">
        <w:t xml:space="preserve">                    MessageBox.Show(</w:t>
      </w:r>
      <w:r w:rsidRPr="001F448A">
        <w:rPr>
          <w:color w:val="A31515"/>
        </w:rPr>
        <w:t>$"</w:t>
      </w:r>
      <w:r>
        <w:rPr>
          <w:color w:val="A31515"/>
          <w:lang w:val="ru-RU"/>
        </w:rPr>
        <w:t>Папка</w:t>
      </w:r>
      <w:r w:rsidRPr="001F448A">
        <w:rPr>
          <w:color w:val="A31515"/>
        </w:rPr>
        <w:t xml:space="preserve"> '</w:t>
      </w:r>
      <w:r w:rsidRPr="001F448A">
        <w:t>{fileName}</w:t>
      </w:r>
      <w:r w:rsidRPr="001F448A">
        <w:rPr>
          <w:color w:val="A31515"/>
        </w:rPr>
        <w:t xml:space="preserve">' </w:t>
      </w:r>
      <w:r>
        <w:rPr>
          <w:color w:val="A31515"/>
          <w:lang w:val="ru-RU"/>
        </w:rPr>
        <w:t>створена</w:t>
      </w:r>
      <w:r w:rsidRPr="001F448A">
        <w:rPr>
          <w:color w:val="A31515"/>
        </w:rPr>
        <w:t>!"</w:t>
      </w:r>
      <w:r w:rsidRPr="001F448A">
        <w:t>);</w:t>
      </w:r>
    </w:p>
    <w:p w14:paraId="6403F5A3" w14:textId="77777777" w:rsidR="001F448A" w:rsidRPr="001F448A" w:rsidRDefault="001F448A" w:rsidP="001F448A">
      <w:pPr>
        <w:pStyle w:val="Code"/>
      </w:pPr>
      <w:r w:rsidRPr="001F448A">
        <w:t xml:space="preserve">                }</w:t>
      </w:r>
    </w:p>
    <w:p w14:paraId="06F36B93" w14:textId="77777777" w:rsidR="001F448A" w:rsidRPr="001F448A" w:rsidRDefault="001F448A" w:rsidP="001F448A">
      <w:pPr>
        <w:pStyle w:val="Code"/>
      </w:pPr>
      <w:r w:rsidRPr="001F448A">
        <w:t xml:space="preserve">                </w:t>
      </w:r>
      <w:r w:rsidRPr="001F448A">
        <w:rPr>
          <w:color w:val="0000FF"/>
        </w:rPr>
        <w:t>catch</w:t>
      </w:r>
      <w:r w:rsidRPr="001F448A">
        <w:t xml:space="preserve"> (Exception ex)</w:t>
      </w:r>
    </w:p>
    <w:p w14:paraId="43729575" w14:textId="77777777" w:rsidR="001F448A" w:rsidRPr="001F448A" w:rsidRDefault="001F448A" w:rsidP="001F448A">
      <w:pPr>
        <w:pStyle w:val="Code"/>
      </w:pPr>
      <w:r w:rsidRPr="001F448A">
        <w:t xml:space="preserve">                {</w:t>
      </w:r>
    </w:p>
    <w:p w14:paraId="1DDC860B" w14:textId="77777777" w:rsidR="001F448A" w:rsidRPr="001F448A" w:rsidRDefault="001F448A" w:rsidP="001F448A">
      <w:pPr>
        <w:pStyle w:val="Code"/>
      </w:pPr>
      <w:r w:rsidRPr="001F448A">
        <w:t xml:space="preserve">                    MessageBox.Show(</w:t>
      </w:r>
      <w:r w:rsidRPr="001F448A">
        <w:rPr>
          <w:color w:val="A31515"/>
        </w:rPr>
        <w:t>$"</w:t>
      </w:r>
      <w:r>
        <w:rPr>
          <w:color w:val="A31515"/>
          <w:lang w:val="ru-RU"/>
        </w:rPr>
        <w:t>Не</w:t>
      </w:r>
      <w:r w:rsidRPr="001F448A">
        <w:rPr>
          <w:color w:val="A31515"/>
        </w:rPr>
        <w:t xml:space="preserve"> </w:t>
      </w:r>
      <w:r>
        <w:rPr>
          <w:color w:val="A31515"/>
          <w:lang w:val="ru-RU"/>
        </w:rPr>
        <w:t>вдалося</w:t>
      </w:r>
      <w:r w:rsidRPr="001F448A">
        <w:rPr>
          <w:color w:val="A31515"/>
        </w:rPr>
        <w:t xml:space="preserve"> </w:t>
      </w:r>
      <w:r>
        <w:rPr>
          <w:color w:val="A31515"/>
          <w:lang w:val="ru-RU"/>
        </w:rPr>
        <w:t>створити</w:t>
      </w:r>
      <w:r w:rsidRPr="001F448A">
        <w:rPr>
          <w:color w:val="A31515"/>
        </w:rPr>
        <w:t xml:space="preserve"> </w:t>
      </w:r>
      <w:r>
        <w:rPr>
          <w:color w:val="A31515"/>
          <w:lang w:val="ru-RU"/>
        </w:rPr>
        <w:t>папку</w:t>
      </w:r>
      <w:r w:rsidRPr="001F448A">
        <w:rPr>
          <w:color w:val="A31515"/>
        </w:rPr>
        <w:t xml:space="preserve"> '</w:t>
      </w:r>
      <w:r w:rsidRPr="001F448A">
        <w:t>{fileName}</w:t>
      </w:r>
      <w:r w:rsidRPr="001F448A">
        <w:rPr>
          <w:color w:val="A31515"/>
        </w:rPr>
        <w:t xml:space="preserve">': </w:t>
      </w:r>
      <w:r w:rsidRPr="001F448A">
        <w:t>{ex.Message}</w:t>
      </w:r>
      <w:r w:rsidRPr="001F448A">
        <w:rPr>
          <w:color w:val="A31515"/>
        </w:rPr>
        <w:t>"</w:t>
      </w:r>
      <w:r w:rsidRPr="001F448A">
        <w:t>);</w:t>
      </w:r>
    </w:p>
    <w:p w14:paraId="300F13FC" w14:textId="77777777" w:rsidR="001F448A" w:rsidRPr="001F448A" w:rsidRDefault="001F448A" w:rsidP="001F448A">
      <w:pPr>
        <w:pStyle w:val="Code"/>
      </w:pPr>
      <w:r w:rsidRPr="001F448A">
        <w:t xml:space="preserve">                }</w:t>
      </w:r>
    </w:p>
    <w:p w14:paraId="4D7E8908" w14:textId="77777777" w:rsidR="001F448A" w:rsidRPr="001F448A" w:rsidRDefault="001F448A" w:rsidP="001F448A">
      <w:pPr>
        <w:pStyle w:val="Code"/>
      </w:pPr>
      <w:r w:rsidRPr="001F448A">
        <w:t xml:space="preserve">            }</w:t>
      </w:r>
    </w:p>
    <w:p w14:paraId="0A5BD39F" w14:textId="77777777" w:rsidR="001F448A" w:rsidRPr="001F448A" w:rsidRDefault="001F448A" w:rsidP="001F448A">
      <w:pPr>
        <w:pStyle w:val="Code"/>
      </w:pPr>
      <w:r w:rsidRPr="001F448A">
        <w:t xml:space="preserve">            </w:t>
      </w:r>
      <w:r w:rsidRPr="001F448A">
        <w:rPr>
          <w:color w:val="0000FF"/>
        </w:rPr>
        <w:t>else</w:t>
      </w:r>
    </w:p>
    <w:p w14:paraId="7FD23AD2" w14:textId="77777777" w:rsidR="001F448A" w:rsidRPr="001F448A" w:rsidRDefault="001F448A" w:rsidP="001F448A">
      <w:pPr>
        <w:pStyle w:val="Code"/>
      </w:pPr>
      <w:r w:rsidRPr="001F448A">
        <w:t xml:space="preserve">            {</w:t>
      </w:r>
    </w:p>
    <w:p w14:paraId="3F27961B" w14:textId="77777777" w:rsidR="001F448A" w:rsidRPr="001F448A" w:rsidRDefault="001F448A" w:rsidP="001F448A">
      <w:pPr>
        <w:pStyle w:val="Code"/>
      </w:pPr>
      <w:r w:rsidRPr="001F448A">
        <w:t xml:space="preserve">                MessageBox.Show(</w:t>
      </w:r>
      <w:r w:rsidRPr="001F448A">
        <w:rPr>
          <w:color w:val="A31515"/>
        </w:rPr>
        <w:t>"</w:t>
      </w:r>
      <w:r>
        <w:rPr>
          <w:color w:val="A31515"/>
          <w:lang w:val="ru-RU"/>
        </w:rPr>
        <w:t>Введіть</w:t>
      </w:r>
      <w:r w:rsidRPr="001F448A">
        <w:rPr>
          <w:color w:val="A31515"/>
        </w:rPr>
        <w:t xml:space="preserve"> </w:t>
      </w:r>
      <w:r>
        <w:rPr>
          <w:color w:val="A31515"/>
          <w:lang w:val="ru-RU"/>
        </w:rPr>
        <w:t>назву</w:t>
      </w:r>
      <w:r w:rsidRPr="001F448A">
        <w:rPr>
          <w:color w:val="A31515"/>
        </w:rPr>
        <w:t xml:space="preserve"> </w:t>
      </w:r>
      <w:r>
        <w:rPr>
          <w:color w:val="A31515"/>
          <w:lang w:val="ru-RU"/>
        </w:rPr>
        <w:t>папки</w:t>
      </w:r>
      <w:r w:rsidRPr="001F448A">
        <w:rPr>
          <w:color w:val="A31515"/>
        </w:rPr>
        <w:t>!"</w:t>
      </w:r>
      <w:r w:rsidRPr="001F448A">
        <w:t>);</w:t>
      </w:r>
    </w:p>
    <w:p w14:paraId="6CB6618C" w14:textId="77777777" w:rsidR="001F448A" w:rsidRDefault="001F448A" w:rsidP="001F448A">
      <w:pPr>
        <w:pStyle w:val="Code"/>
        <w:rPr>
          <w:lang w:val="ru-RU"/>
        </w:rPr>
      </w:pPr>
      <w:r w:rsidRPr="001F448A">
        <w:t xml:space="preserve">            </w:t>
      </w:r>
      <w:r>
        <w:rPr>
          <w:lang w:val="ru-RU"/>
        </w:rPr>
        <w:t>}</w:t>
      </w:r>
    </w:p>
    <w:p w14:paraId="2BC92C99" w14:textId="77777777" w:rsidR="001F448A" w:rsidRDefault="001F448A" w:rsidP="001F448A">
      <w:pPr>
        <w:pStyle w:val="Code"/>
        <w:rPr>
          <w:lang w:val="ru-RU"/>
        </w:rPr>
      </w:pPr>
      <w:r>
        <w:rPr>
          <w:lang w:val="ru-RU"/>
        </w:rPr>
        <w:t xml:space="preserve">        }</w:t>
      </w:r>
    </w:p>
    <w:p w14:paraId="5FC0C36B" w14:textId="77777777" w:rsidR="001F448A" w:rsidRDefault="001F448A" w:rsidP="001F448A">
      <w:pPr>
        <w:pStyle w:val="Code"/>
        <w:rPr>
          <w:lang w:val="ru-RU"/>
        </w:rPr>
      </w:pPr>
      <w:r>
        <w:rPr>
          <w:lang w:val="ru-RU"/>
        </w:rPr>
        <w:t xml:space="preserve">    }</w:t>
      </w:r>
    </w:p>
    <w:p w14:paraId="0115D7E9" w14:textId="77777777" w:rsidR="001F448A" w:rsidRDefault="001F448A" w:rsidP="001F448A">
      <w:pPr>
        <w:pStyle w:val="Code"/>
        <w:rPr>
          <w:lang w:val="ru-RU"/>
        </w:rPr>
      </w:pPr>
      <w:r>
        <w:rPr>
          <w:lang w:val="ru-RU"/>
        </w:rPr>
        <w:t>}</w:t>
      </w:r>
    </w:p>
    <w:p w14:paraId="4EE969D6" w14:textId="77777777" w:rsidR="001F448A" w:rsidRPr="001F448A" w:rsidRDefault="001F448A" w:rsidP="001F448A">
      <w:pPr>
        <w:ind w:firstLine="0"/>
        <w:jc w:val="left"/>
        <w:rPr>
          <w:lang w:val="en-US"/>
        </w:rPr>
      </w:pPr>
    </w:p>
    <w:p w14:paraId="79DA0431" w14:textId="77777777" w:rsidR="001F448A" w:rsidRPr="001F448A" w:rsidRDefault="001F448A" w:rsidP="001F448A">
      <w:pPr>
        <w:rPr>
          <w:lang w:val="en-US"/>
        </w:rPr>
      </w:pPr>
    </w:p>
    <w:p w14:paraId="537E2C4B" w14:textId="77777777" w:rsidR="001F448A" w:rsidRPr="001F448A" w:rsidRDefault="001F448A" w:rsidP="001F448A">
      <w:pPr>
        <w:rPr>
          <w:lang w:val="en-US"/>
        </w:rPr>
      </w:pPr>
    </w:p>
    <w:sectPr w:rsidR="001F448A" w:rsidRPr="001F448A" w:rsidSect="00D82C66">
      <w:type w:val="continuous"/>
      <w:pgSz w:w="11906" w:h="16838"/>
      <w:pgMar w:top="1134" w:right="851" w:bottom="1134" w:left="1701" w:header="709" w:footer="1203"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0ED32" w14:textId="77777777" w:rsidR="0011406D" w:rsidRDefault="0011406D" w:rsidP="00A17E05">
      <w:r>
        <w:separator/>
      </w:r>
    </w:p>
  </w:endnote>
  <w:endnote w:type="continuationSeparator" w:id="0">
    <w:p w14:paraId="21BD1AF4" w14:textId="77777777" w:rsidR="0011406D" w:rsidRDefault="0011406D" w:rsidP="00A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panose1 w:val="020B0604020202020204"/>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ISOCPEUR Cyr">
    <w:altName w:val="Arial"/>
    <w:panose1 w:val="00000000000000000000"/>
    <w:charset w:val="CC"/>
    <w:family w:val="swiss"/>
    <w:notTrueType/>
    <w:pitch w:val="variable"/>
    <w:sig w:usb0="00000201" w:usb1="00000000" w:usb2="00000000" w:usb3="00000000" w:csb0="00000004" w:csb1="00000000"/>
  </w:font>
  <w:font w:name="Journal">
    <w:altName w:val="Times New Roman"/>
    <w:charset w:val="00"/>
    <w:family w:val="auto"/>
    <w:pitch w:val="variable"/>
    <w:sig w:usb0="00000287" w:usb1="00000000" w:usb2="00000000" w:usb3="00000000" w:csb0="0000009F" w:csb1="00000000"/>
  </w:font>
  <w:font w:name="Journal Cyr">
    <w:altName w:val="Times New Roman"/>
    <w:panose1 w:val="00000000000000000000"/>
    <w:charset w:val="CC"/>
    <w:family w:val="auto"/>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B9426" w14:textId="77777777" w:rsidR="00B32DF1" w:rsidRDefault="00B32DF1" w:rsidP="00C468A4">
    <w:pPr>
      <w:jc w:val="right"/>
    </w:pPr>
    <w:r>
      <w:fldChar w:fldCharType="begin"/>
    </w:r>
    <w:r>
      <w:instrText>PAGE</w:instrText>
    </w:r>
    <w:r>
      <w:fldChar w:fldCharType="separate"/>
    </w:r>
    <w: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054D7" w14:textId="77777777" w:rsidR="0011406D" w:rsidRDefault="0011406D" w:rsidP="00A17E05">
      <w:r>
        <w:separator/>
      </w:r>
    </w:p>
  </w:footnote>
  <w:footnote w:type="continuationSeparator" w:id="0">
    <w:p w14:paraId="2005E9EA" w14:textId="77777777" w:rsidR="0011406D" w:rsidRDefault="0011406D" w:rsidP="00A17E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3DA5A" w14:textId="77777777" w:rsidR="00B32DF1" w:rsidRDefault="00B32DF1" w:rsidP="00A17E05">
    <w:pPr>
      <w:pStyle w:val="Header"/>
    </w:pPr>
    <w:r>
      <w:rPr>
        <w:lang w:eastAsia="ru-RU"/>
      </w:rPr>
      <mc:AlternateContent>
        <mc:Choice Requires="wpg">
          <w:drawing>
            <wp:anchor distT="0" distB="0" distL="114300" distR="114300" simplePos="0" relativeHeight="251664384" behindDoc="0" locked="1" layoutInCell="1" allowOverlap="1" wp14:anchorId="54BE85D8" wp14:editId="2C219F30">
              <wp:simplePos x="0" y="0"/>
              <wp:positionH relativeFrom="page">
                <wp:posOffset>682625</wp:posOffset>
              </wp:positionH>
              <wp:positionV relativeFrom="page">
                <wp:posOffset>314960</wp:posOffset>
              </wp:positionV>
              <wp:extent cx="6588760" cy="10058400"/>
              <wp:effectExtent l="15875" t="19685" r="15240" b="18415"/>
              <wp:wrapNone/>
              <wp:docPr id="1"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058400"/>
                        <a:chOff x="0" y="0"/>
                        <a:chExt cx="20000" cy="20000"/>
                      </a:xfrm>
                    </wpg:grpSpPr>
                    <wps:wsp>
                      <wps:cNvPr id="22"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21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1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1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1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21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1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1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2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Rectangle 2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E4C79C" w14:textId="77777777" w:rsidR="00B32DF1" w:rsidRDefault="00B32DF1" w:rsidP="00577700">
                            <w:pPr>
                              <w:pStyle w:val="a"/>
                              <w:jc w:val="center"/>
                              <w:rPr>
                                <w:rFonts w:ascii="Journal" w:hAnsi="Journal"/>
                                <w:sz w:val="18"/>
                              </w:rPr>
                            </w:pPr>
                            <w:r>
                              <w:rPr>
                                <w:rFonts w:ascii="ISOCPEUR Cyr" w:hAnsi="ISOCPEUR Cyr"/>
                                <w:sz w:val="18"/>
                              </w:rPr>
                              <w:t>Змн</w:t>
                            </w:r>
                            <w:r>
                              <w:rPr>
                                <w:rFonts w:ascii="Journal" w:hAnsi="Journal"/>
                                <w:sz w:val="18"/>
                              </w:rPr>
                              <w:t>.</w:t>
                            </w:r>
                          </w:p>
                        </w:txbxContent>
                      </wps:txbx>
                      <wps:bodyPr rot="0" vert="horz" wrap="square" lIns="12700" tIns="12700" rIns="12700" bIns="12700" anchor="t" anchorCtr="0" upright="1">
                        <a:noAutofit/>
                      </wps:bodyPr>
                    </wps:wsp>
                    <wps:wsp>
                      <wps:cNvPr id="33" name="Rectangle 2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431D5B" w14:textId="77777777" w:rsidR="00B32DF1" w:rsidRDefault="00B32DF1" w:rsidP="00577700">
                            <w:pPr>
                              <w:pStyle w:val="a"/>
                              <w:jc w:val="center"/>
                              <w:rPr>
                                <w:sz w:val="18"/>
                              </w:rPr>
                            </w:pPr>
                            <w:r>
                              <w:rPr>
                                <w:rFonts w:ascii="ISOCPEUR Cyr" w:hAnsi="ISOCPEUR Cyr"/>
                                <w:sz w:val="18"/>
                              </w:rPr>
                              <w:t>Арк.</w:t>
                            </w:r>
                          </w:p>
                        </w:txbxContent>
                      </wps:txbx>
                      <wps:bodyPr rot="0" vert="horz" wrap="square" lIns="12700" tIns="12700" rIns="12700" bIns="12700" anchor="t" anchorCtr="0" upright="1">
                        <a:noAutofit/>
                      </wps:bodyPr>
                    </wps:wsp>
                    <wps:wsp>
                      <wps:cNvPr id="34" name="Rectangle 2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9467D2" w14:textId="77777777" w:rsidR="00B32DF1" w:rsidRDefault="00B32DF1" w:rsidP="00577700">
                            <w:pPr>
                              <w:pStyle w:val="a"/>
                              <w:jc w:val="center"/>
                              <w:rPr>
                                <w:sz w:val="18"/>
                              </w:rPr>
                            </w:pPr>
                            <w:r>
                              <w:rPr>
                                <w:rFonts w:ascii="ISOCPEUR Cyr" w:hAnsi="ISOCPEUR Cyr"/>
                                <w:sz w:val="18"/>
                              </w:rPr>
                              <w:t>№ докум.</w:t>
                            </w:r>
                          </w:p>
                        </w:txbxContent>
                      </wps:txbx>
                      <wps:bodyPr rot="0" vert="horz" wrap="square" lIns="12700" tIns="12700" rIns="12700" bIns="12700" anchor="t" anchorCtr="0" upright="1">
                        <a:noAutofit/>
                      </wps:bodyPr>
                    </wps:wsp>
                    <wps:wsp>
                      <wps:cNvPr id="35" name="Rectangle 2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76CF2D" w14:textId="77777777" w:rsidR="00B32DF1" w:rsidRDefault="00B32DF1" w:rsidP="00577700">
                            <w:pPr>
                              <w:pStyle w:val="a"/>
                              <w:jc w:val="center"/>
                              <w:rPr>
                                <w:sz w:val="18"/>
                              </w:rPr>
                            </w:pPr>
                            <w:r>
                              <w:rPr>
                                <w:rFonts w:ascii="ISOCPEUR Cyr" w:hAnsi="ISOCPEUR Cyr"/>
                                <w:sz w:val="18"/>
                              </w:rPr>
                              <w:t>Підпис</w:t>
                            </w:r>
                          </w:p>
                        </w:txbxContent>
                      </wps:txbx>
                      <wps:bodyPr rot="0" vert="horz" wrap="square" lIns="12700" tIns="12700" rIns="12700" bIns="12700" anchor="t" anchorCtr="0" upright="1">
                        <a:noAutofit/>
                      </wps:bodyPr>
                    </wps:wsp>
                    <wps:wsp>
                      <wps:cNvPr id="36" name="Rectangle 2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F8237B" w14:textId="77777777" w:rsidR="00B32DF1" w:rsidRDefault="00B32DF1" w:rsidP="00577700">
                            <w:pPr>
                              <w:pStyle w:val="a"/>
                              <w:jc w:val="center"/>
                              <w:rPr>
                                <w:sz w:val="18"/>
                              </w:rPr>
                            </w:pPr>
                            <w:r>
                              <w:rPr>
                                <w:rFonts w:ascii="ISOCPEUR Cyr" w:hAnsi="ISOCPEUR Cyr"/>
                                <w:sz w:val="18"/>
                              </w:rPr>
                              <w:t>Дата</w:t>
                            </w:r>
                          </w:p>
                        </w:txbxContent>
                      </wps:txbx>
                      <wps:bodyPr rot="0" vert="horz" wrap="square" lIns="12700" tIns="12700" rIns="12700" bIns="12700" anchor="t" anchorCtr="0" upright="1">
                        <a:noAutofit/>
                      </wps:bodyPr>
                    </wps:wsp>
                    <wps:wsp>
                      <wps:cNvPr id="37" name="Rectangle 2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63DF3A" w14:textId="77777777" w:rsidR="00B32DF1" w:rsidRDefault="00B32DF1" w:rsidP="00577700">
                            <w:pPr>
                              <w:pStyle w:val="a"/>
                              <w:jc w:val="center"/>
                              <w:rPr>
                                <w:rFonts w:ascii="Journal" w:hAnsi="Journal"/>
                                <w:sz w:val="18"/>
                              </w:rPr>
                            </w:pPr>
                            <w:r>
                              <w:rPr>
                                <w:rFonts w:ascii="ISOCPEUR Cyr" w:hAnsi="ISOCPEUR Cyr"/>
                                <w:sz w:val="18"/>
                              </w:rPr>
                              <w:t>Арк.</w:t>
                            </w:r>
                          </w:p>
                        </w:txbxContent>
                      </wps:txbx>
                      <wps:bodyPr rot="0" vert="horz" wrap="square" lIns="12700" tIns="12700" rIns="12700" bIns="12700" anchor="t" anchorCtr="0" upright="1">
                        <a:noAutofit/>
                      </wps:bodyPr>
                    </wps:wsp>
                    <wps:wsp>
                      <wps:cNvPr id="38" name="Rectangle 2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9DE295" w14:textId="77777777" w:rsidR="00B32DF1" w:rsidRPr="00AC0A14" w:rsidRDefault="00B32DF1" w:rsidP="00577700">
                            <w:pPr>
                              <w:pStyle w:val="a"/>
                              <w:jc w:val="center"/>
                              <w:rPr>
                                <w:rFonts w:ascii="Calibri" w:hAnsi="Calibri"/>
                                <w:sz w:val="18"/>
                              </w:rPr>
                            </w:pPr>
                            <w:r w:rsidRPr="00AC0A14">
                              <w:rPr>
                                <w:rFonts w:ascii="Calibri" w:hAnsi="Calibri"/>
                                <w:sz w:val="18"/>
                              </w:rPr>
                              <w:t>1</w:t>
                            </w:r>
                          </w:p>
                        </w:txbxContent>
                      </wps:txbx>
                      <wps:bodyPr rot="0" vert="horz" wrap="square" lIns="12700" tIns="12700" rIns="12700" bIns="12700" anchor="t" anchorCtr="0" upright="1">
                        <a:noAutofit/>
                      </wps:bodyPr>
                    </wps:wsp>
                    <wps:wsp>
                      <wps:cNvPr id="39" name="Rectangle 2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6622F" w14:textId="77777777" w:rsidR="00B32DF1" w:rsidRDefault="00B32DF1" w:rsidP="00577700">
                            <w:pPr>
                              <w:pStyle w:val="a"/>
                              <w:jc w:val="center"/>
                              <w:rPr>
                                <w:rFonts w:ascii="Journal" w:hAnsi="Journal"/>
                                <w:lang w:val="ru-RU"/>
                              </w:rPr>
                            </w:pPr>
                            <w:r>
                              <w:rPr>
                                <w:lang w:val="ru-RU"/>
                              </w:rPr>
                              <w:t>КП</w:t>
                            </w:r>
                            <w:r>
                              <w:t xml:space="preserve">.КДК </w:t>
                            </w:r>
                            <w:r w:rsidRPr="00AB34AC">
                              <w:rPr>
                                <w:color w:val="000000" w:themeColor="text1"/>
                                <w:highlight w:val="green"/>
                                <w:lang w:val="ru-RU"/>
                              </w:rPr>
                              <w:t>НОМЕ-ЗАЛІКОВОЇ</w:t>
                            </w:r>
                            <w:r>
                              <w:t>.13.000.Е1</w:t>
                            </w:r>
                          </w:p>
                          <w:p w14:paraId="58C175C5" w14:textId="77777777" w:rsidR="00B32DF1" w:rsidRDefault="00B32DF1" w:rsidP="00577700">
                            <w:pPr>
                              <w:pStyle w:val="a"/>
                              <w:jc w:val="center"/>
                              <w:rPr>
                                <w:rFonts w:ascii="Journal" w:hAnsi="Journal"/>
                                <w:lang w:val="ru-RU"/>
                              </w:rPr>
                            </w:pPr>
                          </w:p>
                          <w:p w14:paraId="10CFF876" w14:textId="77777777" w:rsidR="00B32DF1" w:rsidRPr="00EB5FEC" w:rsidRDefault="00B32DF1" w:rsidP="00A17E05"/>
                        </w:txbxContent>
                      </wps:txbx>
                      <wps:bodyPr rot="0" vert="horz" wrap="square" lIns="12700" tIns="12700" rIns="12700" bIns="12700" anchor="t" anchorCtr="0" upright="1">
                        <a:noAutofit/>
                      </wps:bodyPr>
                    </wps:wsp>
                    <wps:wsp>
                      <wps:cNvPr id="40" name="Line 23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3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3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3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3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235"/>
                      <wpg:cNvGrpSpPr>
                        <a:grpSpLocks/>
                      </wpg:cNvGrpSpPr>
                      <wpg:grpSpPr bwMode="auto">
                        <a:xfrm>
                          <a:off x="39" y="18267"/>
                          <a:ext cx="4801" cy="310"/>
                          <a:chOff x="0" y="0"/>
                          <a:chExt cx="19999" cy="20000"/>
                        </a:xfrm>
                      </wpg:grpSpPr>
                      <wps:wsp>
                        <wps:cNvPr id="46" name="Rectangle 2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B4D6F" w14:textId="77777777" w:rsidR="00B32DF1" w:rsidRDefault="00B32DF1" w:rsidP="00577700">
                              <w:pPr>
                                <w:pStyle w:val="a"/>
                                <w:rPr>
                                  <w:rFonts w:ascii="Journal" w:hAnsi="Journal"/>
                                  <w:sz w:val="18"/>
                                </w:rPr>
                              </w:pPr>
                              <w:r>
                                <w:rPr>
                                  <w:rFonts w:ascii="ISOCPEUR Cyr" w:hAnsi="ISOCPEUR Cyr"/>
                                  <w:sz w:val="18"/>
                                </w:rPr>
                                <w:t xml:space="preserve"> Розро</w:t>
                              </w:r>
                              <w:r>
                                <w:rPr>
                                  <w:rFonts w:ascii="Journal Cyr" w:hAnsi="Journal Cyr"/>
                                  <w:sz w:val="18"/>
                                </w:rPr>
                                <w:t>б.</w:t>
                              </w:r>
                            </w:p>
                          </w:txbxContent>
                        </wps:txbx>
                        <wps:bodyPr rot="0" vert="horz" wrap="square" lIns="12700" tIns="12700" rIns="12700" bIns="12700" anchor="t" anchorCtr="0" upright="1">
                          <a:noAutofit/>
                        </wps:bodyPr>
                      </wps:wsp>
                      <wps:wsp>
                        <wps:cNvPr id="47" name="Rectangle 2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02690D" w14:textId="77777777" w:rsidR="00B32DF1" w:rsidRPr="006705B0" w:rsidRDefault="00B32DF1" w:rsidP="00A17E05">
                              <w:r w:rsidRPr="00AB34AC">
                                <w:rPr>
                                  <w:highlight w:val="green"/>
                                  <w:lang w:eastAsia="uk-UA"/>
                                </w:rPr>
                                <w:t>ПІБ</w:t>
                              </w:r>
                            </w:p>
                          </w:txbxContent>
                        </wps:txbx>
                        <wps:bodyPr rot="0" vert="horz" wrap="square" lIns="12700" tIns="12700" rIns="12700" bIns="12700" anchor="t" anchorCtr="0" upright="1">
                          <a:noAutofit/>
                        </wps:bodyPr>
                      </wps:wsp>
                    </wpg:grpSp>
                    <wpg:grpSp>
                      <wpg:cNvPr id="48" name="Group 238"/>
                      <wpg:cNvGrpSpPr>
                        <a:grpSpLocks/>
                      </wpg:cNvGrpSpPr>
                      <wpg:grpSpPr bwMode="auto">
                        <a:xfrm>
                          <a:off x="39" y="18614"/>
                          <a:ext cx="4801" cy="309"/>
                          <a:chOff x="0" y="0"/>
                          <a:chExt cx="19999" cy="20000"/>
                        </a:xfrm>
                      </wpg:grpSpPr>
                      <wps:wsp>
                        <wps:cNvPr id="49" name="Rectangle 2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8163FD" w14:textId="77777777" w:rsidR="00B32DF1" w:rsidRDefault="00B32DF1" w:rsidP="00577700">
                              <w:pPr>
                                <w:pStyle w:val="a"/>
                                <w:rPr>
                                  <w:sz w:val="18"/>
                                </w:rPr>
                              </w:pPr>
                              <w:r>
                                <w:rPr>
                                  <w:rFonts w:ascii="ISOCPEUR Cyr" w:hAnsi="ISOCPEUR Cyr"/>
                                  <w:sz w:val="18"/>
                                </w:rPr>
                                <w:t xml:space="preserve"> Перевір.</w:t>
                              </w:r>
                            </w:p>
                          </w:txbxContent>
                        </wps:txbx>
                        <wps:bodyPr rot="0" vert="horz" wrap="square" lIns="12700" tIns="12700" rIns="12700" bIns="12700" anchor="t" anchorCtr="0" upright="1">
                          <a:noAutofit/>
                        </wps:bodyPr>
                      </wps:wsp>
                      <wps:wsp>
                        <wps:cNvPr id="50" name="Rectangle 2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2CAF0" w14:textId="77777777" w:rsidR="00B32DF1" w:rsidRPr="00830403" w:rsidRDefault="00B32DF1" w:rsidP="00577700">
                              <w:pPr>
                                <w:pStyle w:val="a"/>
                                <w:rPr>
                                  <w:rFonts w:cs="Courier New"/>
                                  <w:sz w:val="18"/>
                                </w:rPr>
                              </w:pPr>
                              <w:r w:rsidRPr="00AB34AC">
                                <w:rPr>
                                  <w:rFonts w:ascii="ISOCPEUR Cyr" w:hAnsi="ISOCPEUR Cyr" w:cs="Courier New"/>
                                  <w:sz w:val="18"/>
                                  <w:highlight w:val="green"/>
                                </w:rPr>
                                <w:t>Пойда В.В.</w:t>
                              </w:r>
                            </w:p>
                          </w:txbxContent>
                        </wps:txbx>
                        <wps:bodyPr rot="0" vert="horz" wrap="square" lIns="12700" tIns="12700" rIns="12700" bIns="12700" anchor="t" anchorCtr="0" upright="1">
                          <a:noAutofit/>
                        </wps:bodyPr>
                      </wps:wsp>
                    </wpg:grpSp>
                    <wpg:grpSp>
                      <wpg:cNvPr id="51" name="Group 241"/>
                      <wpg:cNvGrpSpPr>
                        <a:grpSpLocks/>
                      </wpg:cNvGrpSpPr>
                      <wpg:grpSpPr bwMode="auto">
                        <a:xfrm>
                          <a:off x="39" y="18969"/>
                          <a:ext cx="4801" cy="309"/>
                          <a:chOff x="0" y="0"/>
                          <a:chExt cx="19999" cy="20000"/>
                        </a:xfrm>
                      </wpg:grpSpPr>
                      <wps:wsp>
                        <wps:cNvPr id="52" name="Rectangle 2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C374AD" w14:textId="77777777" w:rsidR="00B32DF1" w:rsidRDefault="00B32DF1" w:rsidP="00577700">
                              <w:pPr>
                                <w:pStyle w:val="a"/>
                                <w:rPr>
                                  <w:sz w:val="18"/>
                                </w:rPr>
                              </w:pPr>
                              <w:r>
                                <w:rPr>
                                  <w:rFonts w:ascii="ISOCPEUR Cyr" w:hAnsi="ISOCPEUR Cyr"/>
                                  <w:sz w:val="18"/>
                                </w:rPr>
                                <w:t xml:space="preserve"> Реценз.</w:t>
                              </w:r>
                            </w:p>
                          </w:txbxContent>
                        </wps:txbx>
                        <wps:bodyPr rot="0" vert="horz" wrap="square" lIns="12700" tIns="12700" rIns="12700" bIns="12700" anchor="t" anchorCtr="0" upright="1">
                          <a:noAutofit/>
                        </wps:bodyPr>
                      </wps:wsp>
                      <wps:wsp>
                        <wps:cNvPr id="53" name="Rectangle 2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19B853" w14:textId="77777777" w:rsidR="00B32DF1" w:rsidRDefault="00B32DF1" w:rsidP="00577700">
                              <w:pPr>
                                <w:pStyle w:val="a"/>
                                <w:rPr>
                                  <w:rFonts w:ascii="Journal" w:hAnsi="Journal"/>
                                  <w:sz w:val="18"/>
                                </w:rPr>
                              </w:pPr>
                            </w:p>
                          </w:txbxContent>
                        </wps:txbx>
                        <wps:bodyPr rot="0" vert="horz" wrap="square" lIns="12700" tIns="12700" rIns="12700" bIns="12700" anchor="t" anchorCtr="0" upright="1">
                          <a:noAutofit/>
                        </wps:bodyPr>
                      </wps:wsp>
                    </wpg:grpSp>
                    <wpg:grpSp>
                      <wpg:cNvPr id="54" name="Group 244"/>
                      <wpg:cNvGrpSpPr>
                        <a:grpSpLocks/>
                      </wpg:cNvGrpSpPr>
                      <wpg:grpSpPr bwMode="auto">
                        <a:xfrm>
                          <a:off x="39" y="19314"/>
                          <a:ext cx="4801" cy="310"/>
                          <a:chOff x="0" y="0"/>
                          <a:chExt cx="19999" cy="20000"/>
                        </a:xfrm>
                      </wpg:grpSpPr>
                      <wps:wsp>
                        <wps:cNvPr id="55" name="Rectangle 2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5C6BD3" w14:textId="77777777" w:rsidR="00B32DF1" w:rsidRDefault="00B32DF1" w:rsidP="00577700">
                              <w:pPr>
                                <w:pStyle w:val="a"/>
                                <w:rPr>
                                  <w:sz w:val="18"/>
                                </w:rPr>
                              </w:pPr>
                              <w:r>
                                <w:rPr>
                                  <w:rFonts w:ascii="ISOCPEUR Cyr" w:hAnsi="ISOCPEUR Cyr"/>
                                  <w:sz w:val="18"/>
                                </w:rPr>
                                <w:t xml:space="preserve"> Н. Контр.</w:t>
                              </w:r>
                            </w:p>
                          </w:txbxContent>
                        </wps:txbx>
                        <wps:bodyPr rot="0" vert="horz" wrap="square" lIns="12700" tIns="12700" rIns="12700" bIns="12700" anchor="t" anchorCtr="0" upright="1">
                          <a:noAutofit/>
                        </wps:bodyPr>
                      </wps:wsp>
                      <wps:wsp>
                        <wps:cNvPr id="56" name="Rectangle 2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A9F34" w14:textId="77777777" w:rsidR="00B32DF1" w:rsidRDefault="00B32DF1" w:rsidP="00577700">
                              <w:pPr>
                                <w:pStyle w:val="a"/>
                                <w:rPr>
                                  <w:rFonts w:ascii="Journal" w:hAnsi="Journal"/>
                                  <w:sz w:val="18"/>
                                </w:rPr>
                              </w:pPr>
                              <w:r w:rsidRPr="00AB34AC">
                                <w:rPr>
                                  <w:rFonts w:ascii="ISOCPEUR Cyr" w:hAnsi="ISOCPEUR Cyr"/>
                                  <w:sz w:val="18"/>
                                  <w:highlight w:val="green"/>
                                </w:rPr>
                                <w:t>Кравчук М.І</w:t>
                              </w:r>
                              <w:r w:rsidRPr="006705B0">
                                <w:rPr>
                                  <w:rFonts w:ascii="ISOCPEUR Cyr" w:hAnsi="ISOCPEUR Cyr"/>
                                  <w:sz w:val="18"/>
                                </w:rPr>
                                <w:t>.</w:t>
                              </w:r>
                              <w:r>
                                <w:rPr>
                                  <w:rFonts w:ascii="ISOCPEUR Cyr" w:hAnsi="ISOCPEUR Cyr"/>
                                  <w:sz w:val="18"/>
                                </w:rPr>
                                <w:t>.</w:t>
                              </w:r>
                            </w:p>
                          </w:txbxContent>
                        </wps:txbx>
                        <wps:bodyPr rot="0" vert="horz" wrap="square" lIns="12700" tIns="12700" rIns="12700" bIns="12700" anchor="t" anchorCtr="0" upright="1">
                          <a:noAutofit/>
                        </wps:bodyPr>
                      </wps:wsp>
                    </wpg:grpSp>
                    <wpg:grpSp>
                      <wpg:cNvPr id="57" name="Group 247"/>
                      <wpg:cNvGrpSpPr>
                        <a:grpSpLocks/>
                      </wpg:cNvGrpSpPr>
                      <wpg:grpSpPr bwMode="auto">
                        <a:xfrm>
                          <a:off x="39" y="19660"/>
                          <a:ext cx="4801" cy="309"/>
                          <a:chOff x="0" y="0"/>
                          <a:chExt cx="19999" cy="20000"/>
                        </a:xfrm>
                      </wpg:grpSpPr>
                      <wps:wsp>
                        <wps:cNvPr id="58" name="Rectangle 2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26449E" w14:textId="77777777" w:rsidR="00B32DF1" w:rsidRDefault="00B32DF1" w:rsidP="00577700">
                              <w:pPr>
                                <w:pStyle w:val="a"/>
                                <w:rPr>
                                  <w:sz w:val="18"/>
                                </w:rPr>
                              </w:pPr>
                              <w:r>
                                <w:rPr>
                                  <w:rFonts w:ascii="ISOCPEUR Cyr" w:hAnsi="ISOCPEUR Cyr"/>
                                  <w:sz w:val="18"/>
                                </w:rPr>
                                <w:t xml:space="preserve"> Затверд.</w:t>
                              </w:r>
                            </w:p>
                          </w:txbxContent>
                        </wps:txbx>
                        <wps:bodyPr rot="0" vert="horz" wrap="square" lIns="12700" tIns="12700" rIns="12700" bIns="12700" anchor="t" anchorCtr="0" upright="1">
                          <a:noAutofit/>
                        </wps:bodyPr>
                      </wps:wsp>
                      <wps:wsp>
                        <wps:cNvPr id="59" name="Rectangle 2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05F4ED" w14:textId="77777777" w:rsidR="00B32DF1" w:rsidRDefault="00B32DF1" w:rsidP="00577700">
                              <w:pPr>
                                <w:pStyle w:val="a"/>
                                <w:rPr>
                                  <w:rFonts w:ascii="Journal" w:hAnsi="Journal"/>
                                  <w:sz w:val="18"/>
                                </w:rPr>
                              </w:pPr>
                              <w:r w:rsidRPr="00AB34AC">
                                <w:rPr>
                                  <w:rFonts w:ascii="ISOCPEUR Cyr" w:hAnsi="ISOCPEUR Cyr"/>
                                  <w:sz w:val="18"/>
                                  <w:highlight w:val="green"/>
                                </w:rPr>
                                <w:t>Щербан І.І.</w:t>
                              </w:r>
                            </w:p>
                          </w:txbxContent>
                        </wps:txbx>
                        <wps:bodyPr rot="0" vert="horz" wrap="square" lIns="12700" tIns="12700" rIns="12700" bIns="12700" anchor="t" anchorCtr="0" upright="1">
                          <a:noAutofit/>
                        </wps:bodyPr>
                      </wps:wsp>
                    </wpg:grpSp>
                    <wps:wsp>
                      <wps:cNvPr id="60" name="Line 25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1694BB" w14:textId="77777777" w:rsidR="00B32DF1" w:rsidRPr="00AB34AC" w:rsidRDefault="00B32DF1" w:rsidP="00A17E05">
                            <w:pPr>
                              <w:pStyle w:val="ListParagraph"/>
                            </w:pPr>
                            <w:r w:rsidRPr="00AB34AC">
                              <w:rPr>
                                <w:highlight w:val="green"/>
                              </w:rPr>
                              <w:t>ТЕМА РОБОТИ</w:t>
                            </w:r>
                          </w:p>
                          <w:p w14:paraId="6A54B0E2" w14:textId="77777777" w:rsidR="00B32DF1" w:rsidRPr="00AB34AC" w:rsidRDefault="00B32DF1" w:rsidP="00A17E05">
                            <w:r>
                              <w:t xml:space="preserve">Додаток </w:t>
                            </w:r>
                            <w:r w:rsidRPr="00AB34AC">
                              <w:t>1</w:t>
                            </w:r>
                            <w:r>
                              <w:t xml:space="preserve">.  </w:t>
                            </w:r>
                            <w:r w:rsidRPr="00927C54">
                              <w:t>Блок-схема.</w:t>
                            </w:r>
                          </w:p>
                        </w:txbxContent>
                      </wps:txbx>
                      <wps:bodyPr rot="0" vert="horz" wrap="square" lIns="12700" tIns="12700" rIns="12700" bIns="12700" anchor="t" anchorCtr="0" upright="1">
                        <a:noAutofit/>
                      </wps:bodyPr>
                    </wps:wsp>
                    <wps:wsp>
                      <wps:cNvPr id="62" name="Line 25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5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5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2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0EB433" w14:textId="77777777" w:rsidR="00B32DF1" w:rsidRDefault="00B32DF1" w:rsidP="00577700">
                            <w:pPr>
                              <w:pStyle w:val="a"/>
                              <w:jc w:val="center"/>
                              <w:rPr>
                                <w:sz w:val="18"/>
                              </w:rPr>
                            </w:pPr>
                            <w:r>
                              <w:rPr>
                                <w:rFonts w:ascii="ISOCPEUR Cyr" w:hAnsi="ISOCPEUR Cyr"/>
                                <w:sz w:val="18"/>
                              </w:rPr>
                              <w:t>Літ.</w:t>
                            </w:r>
                          </w:p>
                        </w:txbxContent>
                      </wps:txbx>
                      <wps:bodyPr rot="0" vert="horz" wrap="square" lIns="12700" tIns="12700" rIns="12700" bIns="12700" anchor="t" anchorCtr="0" upright="1">
                        <a:noAutofit/>
                      </wps:bodyPr>
                    </wps:wsp>
                    <wps:wsp>
                      <wps:cNvPr id="66" name="Rectangle 2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05E6EB" w14:textId="77777777" w:rsidR="00B32DF1" w:rsidRDefault="00B32DF1" w:rsidP="00577700">
                            <w:pPr>
                              <w:pStyle w:val="a"/>
                              <w:jc w:val="center"/>
                              <w:rPr>
                                <w:rFonts w:ascii="Journal" w:hAnsi="Journal"/>
                                <w:sz w:val="18"/>
                              </w:rPr>
                            </w:pPr>
                            <w:r>
                              <w:rPr>
                                <w:rFonts w:ascii="ISOCPEUR Cyr" w:hAnsi="ISOCPEUR Cyr"/>
                                <w:sz w:val="18"/>
                              </w:rPr>
                              <w:t>Акрушів</w:t>
                            </w:r>
                          </w:p>
                        </w:txbxContent>
                      </wps:txbx>
                      <wps:bodyPr rot="0" vert="horz" wrap="square" lIns="12700" tIns="12700" rIns="12700" bIns="12700" anchor="t" anchorCtr="0" upright="1">
                        <a:noAutofit/>
                      </wps:bodyPr>
                    </wps:wsp>
                    <wps:wsp>
                      <wps:cNvPr id="67" name="Rectangle 2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3541AF" w14:textId="77777777" w:rsidR="00B32DF1" w:rsidRPr="00CE6577" w:rsidRDefault="00B32DF1" w:rsidP="00577700">
                            <w:pPr>
                              <w:pStyle w:val="a"/>
                              <w:jc w:val="center"/>
                              <w:rPr>
                                <w:rFonts w:ascii="Calibri" w:hAnsi="Calibri"/>
                                <w:sz w:val="18"/>
                                <w:lang w:val="en-US"/>
                              </w:rPr>
                            </w:pPr>
                            <w:r w:rsidRPr="00610C09">
                              <w:rPr>
                                <w:rFonts w:ascii="Calibri" w:hAnsi="Calibri"/>
                                <w:sz w:val="18"/>
                                <w:highlight w:val="green"/>
                              </w:rPr>
                              <w:t>777</w:t>
                            </w:r>
                          </w:p>
                        </w:txbxContent>
                      </wps:txbx>
                      <wps:bodyPr rot="0" vert="horz" wrap="square" lIns="12700" tIns="12700" rIns="12700" bIns="12700" anchor="t" anchorCtr="0" upright="1">
                        <a:noAutofit/>
                      </wps:bodyPr>
                    </wps:wsp>
                    <wps:wsp>
                      <wps:cNvPr id="68" name="Line 25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Line 25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26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125476" w14:textId="77777777" w:rsidR="00B32DF1" w:rsidRPr="006705B0" w:rsidRDefault="00B32DF1" w:rsidP="00577700">
                            <w:pPr>
                              <w:pStyle w:val="a"/>
                              <w:jc w:val="center"/>
                              <w:rPr>
                                <w:rFonts w:asciiTheme="minorHAnsi" w:hAnsiTheme="minorHAnsi"/>
                                <w:sz w:val="24"/>
                                <w:lang w:val="en-US"/>
                              </w:rPr>
                            </w:pPr>
                            <w:r>
                              <w:rPr>
                                <w:rFonts w:ascii="ISOCPEUR Cyr" w:hAnsi="ISOCPEUR Cyr"/>
                                <w:sz w:val="24"/>
                              </w:rPr>
                              <w:t>ПГК  ЗакДУ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BE85D8" id="Group 204" o:spid="_x0000_s1026" style="position:absolute;left:0;text-align:left;margin-left:53.75pt;margin-top:24.8pt;width:518.8pt;height:11in;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">
              <v:rect id="Rectangle 21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21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1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1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21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1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21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1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2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22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rect id="Rectangle 22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20E4C79C" w14:textId="77777777" w:rsidR="00B32DF1" w:rsidRDefault="00B32DF1" w:rsidP="00577700">
                      <w:pPr>
                        <w:pStyle w:val="a"/>
                        <w:jc w:val="center"/>
                        <w:rPr>
                          <w:rFonts w:ascii="Journal" w:hAnsi="Journal"/>
                          <w:sz w:val="18"/>
                        </w:rPr>
                      </w:pPr>
                      <w:r>
                        <w:rPr>
                          <w:rFonts w:ascii="ISOCPEUR Cyr" w:hAnsi="ISOCPEUR Cyr"/>
                          <w:sz w:val="18"/>
                        </w:rPr>
                        <w:t>Змн</w:t>
                      </w:r>
                      <w:r>
                        <w:rPr>
                          <w:rFonts w:ascii="Journal" w:hAnsi="Journal"/>
                          <w:sz w:val="18"/>
                        </w:rPr>
                        <w:t>.</w:t>
                      </w:r>
                    </w:p>
                  </w:txbxContent>
                </v:textbox>
              </v:rect>
              <v:rect id="Rectangle 22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09431D5B" w14:textId="77777777" w:rsidR="00B32DF1" w:rsidRDefault="00B32DF1" w:rsidP="00577700">
                      <w:pPr>
                        <w:pStyle w:val="a"/>
                        <w:jc w:val="center"/>
                        <w:rPr>
                          <w:sz w:val="18"/>
                        </w:rPr>
                      </w:pPr>
                      <w:r>
                        <w:rPr>
                          <w:rFonts w:ascii="ISOCPEUR Cyr" w:hAnsi="ISOCPEUR Cyr"/>
                          <w:sz w:val="18"/>
                        </w:rPr>
                        <w:t>Арк.</w:t>
                      </w:r>
                    </w:p>
                  </w:txbxContent>
                </v:textbox>
              </v:rect>
              <v:rect id="Rectangle 22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509467D2" w14:textId="77777777" w:rsidR="00B32DF1" w:rsidRDefault="00B32DF1" w:rsidP="00577700">
                      <w:pPr>
                        <w:pStyle w:val="a"/>
                        <w:jc w:val="center"/>
                        <w:rPr>
                          <w:sz w:val="18"/>
                        </w:rPr>
                      </w:pPr>
                      <w:r>
                        <w:rPr>
                          <w:rFonts w:ascii="ISOCPEUR Cyr" w:hAnsi="ISOCPEUR Cyr"/>
                          <w:sz w:val="18"/>
                        </w:rPr>
                        <w:t>№ докум.</w:t>
                      </w:r>
                    </w:p>
                  </w:txbxContent>
                </v:textbox>
              </v:rect>
              <v:rect id="Rectangle 22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E76CF2D" w14:textId="77777777" w:rsidR="00B32DF1" w:rsidRDefault="00B32DF1" w:rsidP="00577700">
                      <w:pPr>
                        <w:pStyle w:val="a"/>
                        <w:jc w:val="center"/>
                        <w:rPr>
                          <w:sz w:val="18"/>
                        </w:rPr>
                      </w:pPr>
                      <w:r>
                        <w:rPr>
                          <w:rFonts w:ascii="ISOCPEUR Cyr" w:hAnsi="ISOCPEUR Cyr"/>
                          <w:sz w:val="18"/>
                        </w:rPr>
                        <w:t>Підпис</w:t>
                      </w:r>
                    </w:p>
                  </w:txbxContent>
                </v:textbox>
              </v:rect>
              <v:rect id="Rectangle 22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09F8237B" w14:textId="77777777" w:rsidR="00B32DF1" w:rsidRDefault="00B32DF1" w:rsidP="00577700">
                      <w:pPr>
                        <w:pStyle w:val="a"/>
                        <w:jc w:val="center"/>
                        <w:rPr>
                          <w:sz w:val="18"/>
                        </w:rPr>
                      </w:pPr>
                      <w:r>
                        <w:rPr>
                          <w:rFonts w:ascii="ISOCPEUR Cyr" w:hAnsi="ISOCPEUR Cyr"/>
                          <w:sz w:val="18"/>
                        </w:rPr>
                        <w:t>Дата</w:t>
                      </w:r>
                    </w:p>
                  </w:txbxContent>
                </v:textbox>
              </v:rect>
              <v:rect id="Rectangle 22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3563DF3A" w14:textId="77777777" w:rsidR="00B32DF1" w:rsidRDefault="00B32DF1" w:rsidP="00577700">
                      <w:pPr>
                        <w:pStyle w:val="a"/>
                        <w:jc w:val="center"/>
                        <w:rPr>
                          <w:rFonts w:ascii="Journal" w:hAnsi="Journal"/>
                          <w:sz w:val="18"/>
                        </w:rPr>
                      </w:pPr>
                      <w:r>
                        <w:rPr>
                          <w:rFonts w:ascii="ISOCPEUR Cyr" w:hAnsi="ISOCPEUR Cyr"/>
                          <w:sz w:val="18"/>
                        </w:rPr>
                        <w:t>Арк.</w:t>
                      </w:r>
                    </w:p>
                  </w:txbxContent>
                </v:textbox>
              </v:rect>
              <v:rect id="Rectangle 22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289DE295" w14:textId="77777777" w:rsidR="00B32DF1" w:rsidRPr="00AC0A14" w:rsidRDefault="00B32DF1" w:rsidP="00577700">
                      <w:pPr>
                        <w:pStyle w:val="a"/>
                        <w:jc w:val="center"/>
                        <w:rPr>
                          <w:rFonts w:ascii="Calibri" w:hAnsi="Calibri"/>
                          <w:sz w:val="18"/>
                        </w:rPr>
                      </w:pPr>
                      <w:r w:rsidRPr="00AC0A14">
                        <w:rPr>
                          <w:rFonts w:ascii="Calibri" w:hAnsi="Calibri"/>
                          <w:sz w:val="18"/>
                        </w:rPr>
                        <w:t>1</w:t>
                      </w:r>
                    </w:p>
                  </w:txbxContent>
                </v:textbox>
              </v:rect>
              <v:rect id="Rectangle 22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F16622F" w14:textId="77777777" w:rsidR="00B32DF1" w:rsidRDefault="00B32DF1" w:rsidP="00577700">
                      <w:pPr>
                        <w:pStyle w:val="a"/>
                        <w:jc w:val="center"/>
                        <w:rPr>
                          <w:rFonts w:ascii="Journal" w:hAnsi="Journal"/>
                          <w:lang w:val="ru-RU"/>
                        </w:rPr>
                      </w:pPr>
                      <w:r>
                        <w:rPr>
                          <w:lang w:val="ru-RU"/>
                        </w:rPr>
                        <w:t>КП</w:t>
                      </w:r>
                      <w:r>
                        <w:t xml:space="preserve">.КДК </w:t>
                      </w:r>
                      <w:r w:rsidRPr="00AB34AC">
                        <w:rPr>
                          <w:color w:val="000000" w:themeColor="text1"/>
                          <w:highlight w:val="green"/>
                          <w:lang w:val="ru-RU"/>
                        </w:rPr>
                        <w:t>НОМЕ-ЗАЛІКОВОЇ</w:t>
                      </w:r>
                      <w:r>
                        <w:t>.13.000.Е1</w:t>
                      </w:r>
                    </w:p>
                    <w:p w14:paraId="58C175C5" w14:textId="77777777" w:rsidR="00B32DF1" w:rsidRDefault="00B32DF1" w:rsidP="00577700">
                      <w:pPr>
                        <w:pStyle w:val="a"/>
                        <w:jc w:val="center"/>
                        <w:rPr>
                          <w:rFonts w:ascii="Journal" w:hAnsi="Journal"/>
                          <w:lang w:val="ru-RU"/>
                        </w:rPr>
                      </w:pPr>
                    </w:p>
                    <w:p w14:paraId="10CFF876" w14:textId="77777777" w:rsidR="00B32DF1" w:rsidRPr="00EB5FEC" w:rsidRDefault="00B32DF1" w:rsidP="00A17E05"/>
                  </w:txbxContent>
                </v:textbox>
              </v:rect>
              <v:line id="Line 23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3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23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3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23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23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23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D9B4D6F" w14:textId="77777777" w:rsidR="00B32DF1" w:rsidRDefault="00B32DF1" w:rsidP="00577700">
                        <w:pPr>
                          <w:pStyle w:val="a"/>
                          <w:rPr>
                            <w:rFonts w:ascii="Journal" w:hAnsi="Journal"/>
                            <w:sz w:val="18"/>
                          </w:rPr>
                        </w:pPr>
                        <w:r>
                          <w:rPr>
                            <w:rFonts w:ascii="ISOCPEUR Cyr" w:hAnsi="ISOCPEUR Cyr"/>
                            <w:sz w:val="18"/>
                          </w:rPr>
                          <w:t xml:space="preserve"> Розро</w:t>
                        </w:r>
                        <w:r>
                          <w:rPr>
                            <w:rFonts w:ascii="Journal Cyr" w:hAnsi="Journal Cyr"/>
                            <w:sz w:val="18"/>
                          </w:rPr>
                          <w:t>б.</w:t>
                        </w:r>
                      </w:p>
                    </w:txbxContent>
                  </v:textbox>
                </v:rect>
                <v:rect id="Rectangle 23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E02690D" w14:textId="77777777" w:rsidR="00B32DF1" w:rsidRPr="006705B0" w:rsidRDefault="00B32DF1" w:rsidP="00A17E05">
                        <w:r w:rsidRPr="00AB34AC">
                          <w:rPr>
                            <w:highlight w:val="green"/>
                            <w:lang w:eastAsia="uk-UA"/>
                          </w:rPr>
                          <w:t>ПІБ</w:t>
                        </w:r>
                      </w:p>
                    </w:txbxContent>
                  </v:textbox>
                </v:rect>
              </v:group>
              <v:group id="Group 23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23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018163FD" w14:textId="77777777" w:rsidR="00B32DF1" w:rsidRDefault="00B32DF1" w:rsidP="00577700">
                        <w:pPr>
                          <w:pStyle w:val="a"/>
                          <w:rPr>
                            <w:sz w:val="18"/>
                          </w:rPr>
                        </w:pPr>
                        <w:r>
                          <w:rPr>
                            <w:rFonts w:ascii="ISOCPEUR Cyr" w:hAnsi="ISOCPEUR Cyr"/>
                            <w:sz w:val="18"/>
                          </w:rPr>
                          <w:t xml:space="preserve"> Перевір.</w:t>
                        </w:r>
                      </w:p>
                    </w:txbxContent>
                  </v:textbox>
                </v:rect>
                <v:rect id="Rectangle 24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EC2CAF0" w14:textId="77777777" w:rsidR="00B32DF1" w:rsidRPr="00830403" w:rsidRDefault="00B32DF1" w:rsidP="00577700">
                        <w:pPr>
                          <w:pStyle w:val="a"/>
                          <w:rPr>
                            <w:rFonts w:cs="Courier New"/>
                            <w:sz w:val="18"/>
                          </w:rPr>
                        </w:pPr>
                        <w:r w:rsidRPr="00AB34AC">
                          <w:rPr>
                            <w:rFonts w:ascii="ISOCPEUR Cyr" w:hAnsi="ISOCPEUR Cyr" w:cs="Courier New"/>
                            <w:sz w:val="18"/>
                            <w:highlight w:val="green"/>
                          </w:rPr>
                          <w:t>Пойда В.В.</w:t>
                        </w:r>
                      </w:p>
                    </w:txbxContent>
                  </v:textbox>
                </v:rect>
              </v:group>
              <v:group id="Group 24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24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52C374AD" w14:textId="77777777" w:rsidR="00B32DF1" w:rsidRDefault="00B32DF1" w:rsidP="00577700">
                        <w:pPr>
                          <w:pStyle w:val="a"/>
                          <w:rPr>
                            <w:sz w:val="18"/>
                          </w:rPr>
                        </w:pPr>
                        <w:r>
                          <w:rPr>
                            <w:rFonts w:ascii="ISOCPEUR Cyr" w:hAnsi="ISOCPEUR Cyr"/>
                            <w:sz w:val="18"/>
                          </w:rPr>
                          <w:t xml:space="preserve"> Реценз.</w:t>
                        </w:r>
                      </w:p>
                    </w:txbxContent>
                  </v:textbox>
                </v:rect>
                <v:rect id="Rectangle 24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1019B853" w14:textId="77777777" w:rsidR="00B32DF1" w:rsidRDefault="00B32DF1" w:rsidP="00577700">
                        <w:pPr>
                          <w:pStyle w:val="a"/>
                          <w:rPr>
                            <w:rFonts w:ascii="Journal" w:hAnsi="Journal"/>
                            <w:sz w:val="18"/>
                          </w:rPr>
                        </w:pPr>
                      </w:p>
                    </w:txbxContent>
                  </v:textbox>
                </v:rect>
              </v:group>
              <v:group id="Group 24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24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195C6BD3" w14:textId="77777777" w:rsidR="00B32DF1" w:rsidRDefault="00B32DF1" w:rsidP="00577700">
                        <w:pPr>
                          <w:pStyle w:val="a"/>
                          <w:rPr>
                            <w:sz w:val="18"/>
                          </w:rPr>
                        </w:pPr>
                        <w:r>
                          <w:rPr>
                            <w:rFonts w:ascii="ISOCPEUR Cyr" w:hAnsi="ISOCPEUR Cyr"/>
                            <w:sz w:val="18"/>
                          </w:rPr>
                          <w:t xml:space="preserve"> Н. Контр.</w:t>
                        </w:r>
                      </w:p>
                    </w:txbxContent>
                  </v:textbox>
                </v:rect>
                <v:rect id="Rectangle 24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096A9F34" w14:textId="77777777" w:rsidR="00B32DF1" w:rsidRDefault="00B32DF1" w:rsidP="00577700">
                        <w:pPr>
                          <w:pStyle w:val="a"/>
                          <w:rPr>
                            <w:rFonts w:ascii="Journal" w:hAnsi="Journal"/>
                            <w:sz w:val="18"/>
                          </w:rPr>
                        </w:pPr>
                        <w:r w:rsidRPr="00AB34AC">
                          <w:rPr>
                            <w:rFonts w:ascii="ISOCPEUR Cyr" w:hAnsi="ISOCPEUR Cyr"/>
                            <w:sz w:val="18"/>
                            <w:highlight w:val="green"/>
                          </w:rPr>
                          <w:t>Кравчук М.І</w:t>
                        </w:r>
                        <w:r w:rsidRPr="006705B0">
                          <w:rPr>
                            <w:rFonts w:ascii="ISOCPEUR Cyr" w:hAnsi="ISOCPEUR Cyr"/>
                            <w:sz w:val="18"/>
                          </w:rPr>
                          <w:t>.</w:t>
                        </w:r>
                        <w:r>
                          <w:rPr>
                            <w:rFonts w:ascii="ISOCPEUR Cyr" w:hAnsi="ISOCPEUR Cyr"/>
                            <w:sz w:val="18"/>
                          </w:rPr>
                          <w:t>.</w:t>
                        </w:r>
                      </w:p>
                    </w:txbxContent>
                  </v:textbox>
                </v:rect>
              </v:group>
              <v:group id="Group 24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24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3C26449E" w14:textId="77777777" w:rsidR="00B32DF1" w:rsidRDefault="00B32DF1" w:rsidP="00577700">
                        <w:pPr>
                          <w:pStyle w:val="a"/>
                          <w:rPr>
                            <w:sz w:val="18"/>
                          </w:rPr>
                        </w:pPr>
                        <w:r>
                          <w:rPr>
                            <w:rFonts w:ascii="ISOCPEUR Cyr" w:hAnsi="ISOCPEUR Cyr"/>
                            <w:sz w:val="18"/>
                          </w:rPr>
                          <w:t xml:space="preserve"> Затверд.</w:t>
                        </w:r>
                      </w:p>
                    </w:txbxContent>
                  </v:textbox>
                </v:rect>
                <v:rect id="Rectangle 24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1B05F4ED" w14:textId="77777777" w:rsidR="00B32DF1" w:rsidRDefault="00B32DF1" w:rsidP="00577700">
                        <w:pPr>
                          <w:pStyle w:val="a"/>
                          <w:rPr>
                            <w:rFonts w:ascii="Journal" w:hAnsi="Journal"/>
                            <w:sz w:val="18"/>
                          </w:rPr>
                        </w:pPr>
                        <w:r w:rsidRPr="00AB34AC">
                          <w:rPr>
                            <w:rFonts w:ascii="ISOCPEUR Cyr" w:hAnsi="ISOCPEUR Cyr"/>
                            <w:sz w:val="18"/>
                            <w:highlight w:val="green"/>
                          </w:rPr>
                          <w:t>Щербан І.І.</w:t>
                        </w:r>
                      </w:p>
                    </w:txbxContent>
                  </v:textbox>
                </v:rect>
              </v:group>
              <v:line id="Line 25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25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511694BB" w14:textId="77777777" w:rsidR="00B32DF1" w:rsidRPr="00AB34AC" w:rsidRDefault="00B32DF1" w:rsidP="00A17E05">
                      <w:pPr>
                        <w:pStyle w:val="ListParagraph"/>
                      </w:pPr>
                      <w:r w:rsidRPr="00AB34AC">
                        <w:rPr>
                          <w:highlight w:val="green"/>
                        </w:rPr>
                        <w:t>ТЕМА РОБОТИ</w:t>
                      </w:r>
                    </w:p>
                    <w:p w14:paraId="6A54B0E2" w14:textId="77777777" w:rsidR="00B32DF1" w:rsidRPr="00AB34AC" w:rsidRDefault="00B32DF1" w:rsidP="00A17E05">
                      <w:r>
                        <w:t xml:space="preserve">Додаток </w:t>
                      </w:r>
                      <w:r w:rsidRPr="00AB34AC">
                        <w:t>1</w:t>
                      </w:r>
                      <w:r>
                        <w:t xml:space="preserve">.  </w:t>
                      </w:r>
                      <w:r w:rsidRPr="00927C54">
                        <w:t>Блок-схема.</w:t>
                      </w:r>
                    </w:p>
                  </w:txbxContent>
                </v:textbox>
              </v:rect>
              <v:line id="Line 25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25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25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25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400EB433" w14:textId="77777777" w:rsidR="00B32DF1" w:rsidRDefault="00B32DF1" w:rsidP="00577700">
                      <w:pPr>
                        <w:pStyle w:val="a"/>
                        <w:jc w:val="center"/>
                        <w:rPr>
                          <w:sz w:val="18"/>
                        </w:rPr>
                      </w:pPr>
                      <w:r>
                        <w:rPr>
                          <w:rFonts w:ascii="ISOCPEUR Cyr" w:hAnsi="ISOCPEUR Cyr"/>
                          <w:sz w:val="18"/>
                        </w:rPr>
                        <w:t>Літ.</w:t>
                      </w:r>
                    </w:p>
                  </w:txbxContent>
                </v:textbox>
              </v:rect>
              <v:rect id="Rectangle 25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7105E6EB" w14:textId="77777777" w:rsidR="00B32DF1" w:rsidRDefault="00B32DF1" w:rsidP="00577700">
                      <w:pPr>
                        <w:pStyle w:val="a"/>
                        <w:jc w:val="center"/>
                        <w:rPr>
                          <w:rFonts w:ascii="Journal" w:hAnsi="Journal"/>
                          <w:sz w:val="18"/>
                        </w:rPr>
                      </w:pPr>
                      <w:r>
                        <w:rPr>
                          <w:rFonts w:ascii="ISOCPEUR Cyr" w:hAnsi="ISOCPEUR Cyr"/>
                          <w:sz w:val="18"/>
                        </w:rPr>
                        <w:t>Акрушів</w:t>
                      </w:r>
                    </w:p>
                  </w:txbxContent>
                </v:textbox>
              </v:rect>
              <v:rect id="Rectangle 25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543541AF" w14:textId="77777777" w:rsidR="00B32DF1" w:rsidRPr="00CE6577" w:rsidRDefault="00B32DF1" w:rsidP="00577700">
                      <w:pPr>
                        <w:pStyle w:val="a"/>
                        <w:jc w:val="center"/>
                        <w:rPr>
                          <w:rFonts w:ascii="Calibri" w:hAnsi="Calibri"/>
                          <w:sz w:val="18"/>
                          <w:lang w:val="en-US"/>
                        </w:rPr>
                      </w:pPr>
                      <w:r w:rsidRPr="00610C09">
                        <w:rPr>
                          <w:rFonts w:ascii="Calibri" w:hAnsi="Calibri"/>
                          <w:sz w:val="18"/>
                          <w:highlight w:val="green"/>
                        </w:rPr>
                        <w:t>777</w:t>
                      </w:r>
                    </w:p>
                  </w:txbxContent>
                </v:textbox>
              </v:rect>
              <v:line id="Line 25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25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26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37125476" w14:textId="77777777" w:rsidR="00B32DF1" w:rsidRPr="006705B0" w:rsidRDefault="00B32DF1" w:rsidP="00577700">
                      <w:pPr>
                        <w:pStyle w:val="a"/>
                        <w:jc w:val="center"/>
                        <w:rPr>
                          <w:rFonts w:asciiTheme="minorHAnsi" w:hAnsiTheme="minorHAnsi"/>
                          <w:sz w:val="24"/>
                          <w:lang w:val="en-US"/>
                        </w:rPr>
                      </w:pPr>
                      <w:r>
                        <w:rPr>
                          <w:rFonts w:ascii="ISOCPEUR Cyr" w:hAnsi="ISOCPEUR Cyr"/>
                          <w:sz w:val="24"/>
                        </w:rPr>
                        <w:t>ПГК  ЗакДУ</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B6FAC" w14:textId="77777777" w:rsidR="00B32DF1" w:rsidRPr="00D02BC7" w:rsidRDefault="00B32DF1" w:rsidP="00A17E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6C7B"/>
    <w:multiLevelType w:val="multilevel"/>
    <w:tmpl w:val="A07072AE"/>
    <w:lvl w:ilvl="0">
      <w:start w:val="1"/>
      <w:numFmt w:val="decimal"/>
      <w:lvlText w:val="%1"/>
      <w:lvlJc w:val="left"/>
      <w:pPr>
        <w:ind w:left="360" w:hanging="360"/>
      </w:pPr>
      <w:rPr>
        <w:rFonts w:hint="default"/>
        <w:b w:val="0"/>
      </w:rPr>
    </w:lvl>
    <w:lvl w:ilvl="1">
      <w:start w:val="1"/>
      <w:numFmt w:val="decimal"/>
      <w:pStyle w:val="Heading2"/>
      <w:suff w:val="space"/>
      <w:lvlText w:val="%1.%2"/>
      <w:lvlJc w:val="left"/>
      <w:pPr>
        <w:ind w:left="2701"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639" w:hanging="504"/>
      </w:pPr>
      <w:rPr>
        <w:rFonts w:hint="default"/>
        <w:color w:val="auto"/>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272500"/>
    <w:multiLevelType w:val="hybridMultilevel"/>
    <w:tmpl w:val="6B38C496"/>
    <w:lvl w:ilvl="0" w:tplc="04190003">
      <w:start w:val="1"/>
      <w:numFmt w:val="bullet"/>
      <w:lvlText w:val="o"/>
      <w:lvlJc w:val="left"/>
      <w:pPr>
        <w:ind w:left="1571" w:hanging="360"/>
      </w:pPr>
      <w:rPr>
        <w:rFonts w:ascii="Courier New" w:hAnsi="Courier New" w:cs="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97324C0"/>
    <w:multiLevelType w:val="hybridMultilevel"/>
    <w:tmpl w:val="2EDC27A4"/>
    <w:lvl w:ilvl="0" w:tplc="8E7243AA">
      <w:start w:val="1"/>
      <w:numFmt w:val="decimal"/>
      <w:suff w:val="space"/>
      <w:lvlText w:val="%1."/>
      <w:lvlJc w:val="left"/>
      <w:pPr>
        <w:ind w:left="1069"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0AAE5980"/>
    <w:multiLevelType w:val="hybridMultilevel"/>
    <w:tmpl w:val="96443B58"/>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4" w15:restartNumberingAfterBreak="0">
    <w:nsid w:val="0AE92D6F"/>
    <w:multiLevelType w:val="hybridMultilevel"/>
    <w:tmpl w:val="8304B7E0"/>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5" w15:restartNumberingAfterBreak="0">
    <w:nsid w:val="0C926FB2"/>
    <w:multiLevelType w:val="multilevel"/>
    <w:tmpl w:val="3D8CA080"/>
    <w:lvl w:ilvl="0">
      <w:start w:val="1"/>
      <w:numFmt w:val="decimal"/>
      <w:lvlText w:val="%1"/>
      <w:lvlJc w:val="left"/>
      <w:pPr>
        <w:ind w:left="360" w:hanging="360"/>
      </w:pPr>
      <w:rPr>
        <w:rFonts w:hint="default"/>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F07B52"/>
    <w:multiLevelType w:val="hybridMultilevel"/>
    <w:tmpl w:val="1DAA5FBE"/>
    <w:lvl w:ilvl="0" w:tplc="1AE0602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0FBD727C"/>
    <w:multiLevelType w:val="multilevel"/>
    <w:tmpl w:val="843459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639" w:hanging="504"/>
      </w:pPr>
      <w:rPr>
        <w:rFonts w:hint="default"/>
        <w:color w:val="auto"/>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56C031E"/>
    <w:multiLevelType w:val="hybridMultilevel"/>
    <w:tmpl w:val="3B4EB254"/>
    <w:lvl w:ilvl="0" w:tplc="8E7243AA">
      <w:start w:val="1"/>
      <w:numFmt w:val="decimal"/>
      <w:suff w:val="space"/>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9" w15:restartNumberingAfterBreak="0">
    <w:nsid w:val="1B8F7630"/>
    <w:multiLevelType w:val="hybridMultilevel"/>
    <w:tmpl w:val="C3BEC63C"/>
    <w:lvl w:ilvl="0" w:tplc="6C427D2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1F3C74F9"/>
    <w:multiLevelType w:val="multilevel"/>
    <w:tmpl w:val="843459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639" w:hanging="504"/>
      </w:pPr>
      <w:rPr>
        <w:rFonts w:hint="default"/>
        <w:color w:val="auto"/>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630D45"/>
    <w:multiLevelType w:val="hybridMultilevel"/>
    <w:tmpl w:val="3154C8CA"/>
    <w:lvl w:ilvl="0" w:tplc="9C168B4E">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2" w15:restartNumberingAfterBreak="0">
    <w:nsid w:val="23C741C9"/>
    <w:multiLevelType w:val="hybridMultilevel"/>
    <w:tmpl w:val="8C145360"/>
    <w:lvl w:ilvl="0" w:tplc="4C84C7A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24E93C85"/>
    <w:multiLevelType w:val="hybridMultilevel"/>
    <w:tmpl w:val="A5A8C0D0"/>
    <w:lvl w:ilvl="0" w:tplc="CCBE319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7646833"/>
    <w:multiLevelType w:val="hybridMultilevel"/>
    <w:tmpl w:val="662647EE"/>
    <w:lvl w:ilvl="0" w:tplc="04220001">
      <w:start w:val="1"/>
      <w:numFmt w:val="bullet"/>
      <w:lvlText w:val=""/>
      <w:lvlJc w:val="left"/>
      <w:pPr>
        <w:ind w:left="1211" w:hanging="360"/>
      </w:pPr>
      <w:rPr>
        <w:rFonts w:ascii="Symbol" w:hAnsi="Symbol"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5" w15:restartNumberingAfterBreak="0">
    <w:nsid w:val="28312248"/>
    <w:multiLevelType w:val="hybridMultilevel"/>
    <w:tmpl w:val="C546A05C"/>
    <w:lvl w:ilvl="0" w:tplc="1DE2A7BC">
      <w:numFmt w:val="bullet"/>
      <w:lvlText w:val="-"/>
      <w:lvlJc w:val="left"/>
      <w:pPr>
        <w:ind w:left="2062"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6" w15:restartNumberingAfterBreak="0">
    <w:nsid w:val="2BBA449E"/>
    <w:multiLevelType w:val="hybridMultilevel"/>
    <w:tmpl w:val="8F44C5F4"/>
    <w:lvl w:ilvl="0" w:tplc="B5BEAD1E">
      <w:start w:val="1"/>
      <w:numFmt w:val="bullet"/>
      <w:pStyle w:val="ListParagraph"/>
      <w:lvlText w:val=""/>
      <w:lvlJc w:val="left"/>
      <w:pPr>
        <w:ind w:left="1069"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7" w15:restartNumberingAfterBreak="0">
    <w:nsid w:val="35205A7B"/>
    <w:multiLevelType w:val="multilevel"/>
    <w:tmpl w:val="B9C4161A"/>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val="0"/>
      </w:rPr>
    </w:lvl>
    <w:lvl w:ilvl="2">
      <w:start w:val="1"/>
      <w:numFmt w:val="decimal"/>
      <w:lvlText w:val="%1.%2.%3"/>
      <w:lvlJc w:val="left"/>
      <w:pPr>
        <w:ind w:left="1639" w:hanging="504"/>
      </w:pPr>
      <w:rPr>
        <w:rFonts w:hint="default"/>
        <w:color w:val="auto"/>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B28281E"/>
    <w:multiLevelType w:val="hybridMultilevel"/>
    <w:tmpl w:val="5C54672C"/>
    <w:lvl w:ilvl="0" w:tplc="E4FADC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3FF3185E"/>
    <w:multiLevelType w:val="hybridMultilevel"/>
    <w:tmpl w:val="125EEA12"/>
    <w:lvl w:ilvl="0" w:tplc="56B24C8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11177C5"/>
    <w:multiLevelType w:val="hybridMultilevel"/>
    <w:tmpl w:val="FFA298CA"/>
    <w:lvl w:ilvl="0" w:tplc="8E7243AA">
      <w:start w:val="1"/>
      <w:numFmt w:val="decimal"/>
      <w:suff w:val="space"/>
      <w:lvlText w:val="%1."/>
      <w:lvlJc w:val="left"/>
      <w:pPr>
        <w:ind w:left="1069"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1" w15:restartNumberingAfterBreak="0">
    <w:nsid w:val="49335AC2"/>
    <w:multiLevelType w:val="hybridMultilevel"/>
    <w:tmpl w:val="68BC75F0"/>
    <w:lvl w:ilvl="0" w:tplc="04220001">
      <w:start w:val="1"/>
      <w:numFmt w:val="bullet"/>
      <w:lvlText w:val=""/>
      <w:lvlJc w:val="left"/>
      <w:pPr>
        <w:ind w:left="1211" w:hanging="360"/>
      </w:pPr>
      <w:rPr>
        <w:rFonts w:ascii="Symbol" w:hAnsi="Symbol"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15:restartNumberingAfterBreak="0">
    <w:nsid w:val="4D630BD5"/>
    <w:multiLevelType w:val="hybridMultilevel"/>
    <w:tmpl w:val="8124D77E"/>
    <w:lvl w:ilvl="0" w:tplc="1DE2A7BC">
      <w:numFmt w:val="bullet"/>
      <w:lvlText w:val="-"/>
      <w:lvlJc w:val="left"/>
      <w:pPr>
        <w:ind w:left="1211" w:hanging="360"/>
      </w:pPr>
      <w:rPr>
        <w:rFonts w:ascii="Times New Roman" w:eastAsiaTheme="minorHAnsi"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23" w15:restartNumberingAfterBreak="0">
    <w:nsid w:val="50754D85"/>
    <w:multiLevelType w:val="hybridMultilevel"/>
    <w:tmpl w:val="61ECF41C"/>
    <w:lvl w:ilvl="0" w:tplc="77927EA8">
      <w:start w:val="1"/>
      <w:numFmt w:val="decimal"/>
      <w:pStyle w:val="Heading1"/>
      <w:suff w:val="space"/>
      <w:lvlText w:val="%1"/>
      <w:lvlJc w:val="left"/>
      <w:pPr>
        <w:ind w:left="0" w:firstLine="0"/>
      </w:pPr>
      <w:rPr>
        <w:rFonts w:hint="default"/>
      </w:r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24" w15:restartNumberingAfterBreak="0">
    <w:nsid w:val="53024862"/>
    <w:multiLevelType w:val="hybridMultilevel"/>
    <w:tmpl w:val="25384898"/>
    <w:lvl w:ilvl="0" w:tplc="1DE2A7BC">
      <w:numFmt w:val="bullet"/>
      <w:lvlText w:val="-"/>
      <w:lvlJc w:val="left"/>
      <w:pPr>
        <w:ind w:left="2062" w:hanging="360"/>
      </w:pPr>
      <w:rPr>
        <w:rFonts w:ascii="Times New Roman" w:eastAsiaTheme="minorHAnsi"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5" w15:restartNumberingAfterBreak="0">
    <w:nsid w:val="53D90179"/>
    <w:multiLevelType w:val="hybridMultilevel"/>
    <w:tmpl w:val="48CE8528"/>
    <w:lvl w:ilvl="0" w:tplc="04190003">
      <w:start w:val="1"/>
      <w:numFmt w:val="bullet"/>
      <w:lvlText w:val="o"/>
      <w:lvlJc w:val="left"/>
      <w:pPr>
        <w:ind w:left="1571" w:hanging="360"/>
      </w:pPr>
      <w:rPr>
        <w:rFonts w:ascii="Courier New" w:hAnsi="Courier New" w:cs="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43E166A"/>
    <w:multiLevelType w:val="multilevel"/>
    <w:tmpl w:val="D598A7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suff w:val="space"/>
      <w:lvlText w:val="%1.%2.%3"/>
      <w:lvlJc w:val="left"/>
      <w:pPr>
        <w:ind w:left="1639"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A3034D0"/>
    <w:multiLevelType w:val="hybridMultilevel"/>
    <w:tmpl w:val="963A93DE"/>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8" w15:restartNumberingAfterBreak="0">
    <w:nsid w:val="5AA367DD"/>
    <w:multiLevelType w:val="multilevel"/>
    <w:tmpl w:val="F710C5FC"/>
    <w:lvl w:ilvl="0">
      <w:start w:val="5"/>
      <w:numFmt w:val="bullet"/>
      <w:lvlText w:val="-"/>
      <w:lvlJc w:val="left"/>
      <w:pPr>
        <w:tabs>
          <w:tab w:val="num" w:pos="786"/>
        </w:tabs>
        <w:ind w:left="786" w:hanging="360"/>
      </w:pPr>
      <w:rPr>
        <w:rFonts w:ascii="Arial" w:eastAsia="Times New Roman" w:hAnsi="Arial" w:cs="Arial" w:hint="default"/>
      </w:rPr>
    </w:lvl>
    <w:lvl w:ilvl="1">
      <w:start w:val="1"/>
      <w:numFmt w:val="bullet"/>
      <w:lvlText w:val="o"/>
      <w:lvlJc w:val="left"/>
      <w:pPr>
        <w:tabs>
          <w:tab w:val="num" w:pos="1506"/>
        </w:tabs>
        <w:ind w:left="1506" w:hanging="360"/>
      </w:pPr>
      <w:rPr>
        <w:rFonts w:ascii="Courier New" w:hAnsi="Courier New" w:cs="Courier New" w:hint="default"/>
      </w:rPr>
    </w:lvl>
    <w:lvl w:ilvl="2">
      <w:start w:val="1"/>
      <w:numFmt w:val="bullet"/>
      <w:lvlText w:val=""/>
      <w:lvlJc w:val="left"/>
      <w:pPr>
        <w:tabs>
          <w:tab w:val="num" w:pos="2226"/>
        </w:tabs>
        <w:ind w:left="2226" w:hanging="360"/>
      </w:pPr>
      <w:rPr>
        <w:rFonts w:ascii="Wingdings" w:hAnsi="Wingdings" w:hint="default"/>
        <w:color w:val="auto"/>
        <w:sz w:val="28"/>
      </w:rPr>
    </w:lvl>
    <w:lvl w:ilvl="3">
      <w:start w:val="1"/>
      <w:numFmt w:val="bullet"/>
      <w:lvlText w:val=""/>
      <w:lvlJc w:val="left"/>
      <w:pPr>
        <w:tabs>
          <w:tab w:val="num" w:pos="2946"/>
        </w:tabs>
        <w:ind w:left="2946" w:hanging="360"/>
      </w:pPr>
      <w:rPr>
        <w:rFonts w:ascii="Symbol" w:hAnsi="Symbol" w:hint="default"/>
      </w:rPr>
    </w:lvl>
    <w:lvl w:ilvl="4">
      <w:start w:val="1"/>
      <w:numFmt w:val="bullet"/>
      <w:lvlText w:val="o"/>
      <w:lvlJc w:val="left"/>
      <w:pPr>
        <w:tabs>
          <w:tab w:val="num" w:pos="3666"/>
        </w:tabs>
        <w:ind w:left="3666" w:hanging="360"/>
      </w:pPr>
      <w:rPr>
        <w:rFonts w:ascii="Courier New" w:hAnsi="Courier New" w:cs="Courier New" w:hint="default"/>
      </w:rPr>
    </w:lvl>
    <w:lvl w:ilvl="5">
      <w:start w:val="1"/>
      <w:numFmt w:val="bullet"/>
      <w:lvlText w:val=""/>
      <w:lvlJc w:val="left"/>
      <w:pPr>
        <w:tabs>
          <w:tab w:val="num" w:pos="4386"/>
        </w:tabs>
        <w:ind w:left="4386" w:hanging="360"/>
      </w:pPr>
      <w:rPr>
        <w:rFonts w:ascii="Wingdings" w:hAnsi="Wingdings" w:hint="default"/>
      </w:rPr>
    </w:lvl>
    <w:lvl w:ilvl="6">
      <w:start w:val="1"/>
      <w:numFmt w:val="bullet"/>
      <w:lvlText w:val=""/>
      <w:lvlJc w:val="left"/>
      <w:pPr>
        <w:tabs>
          <w:tab w:val="num" w:pos="5106"/>
        </w:tabs>
        <w:ind w:left="5106" w:hanging="360"/>
      </w:pPr>
      <w:rPr>
        <w:rFonts w:ascii="Symbol" w:hAnsi="Symbol" w:hint="default"/>
      </w:rPr>
    </w:lvl>
    <w:lvl w:ilvl="7">
      <w:start w:val="1"/>
      <w:numFmt w:val="bullet"/>
      <w:lvlText w:val="o"/>
      <w:lvlJc w:val="left"/>
      <w:pPr>
        <w:tabs>
          <w:tab w:val="num" w:pos="5826"/>
        </w:tabs>
        <w:ind w:left="5826" w:hanging="360"/>
      </w:pPr>
      <w:rPr>
        <w:rFonts w:ascii="Courier New" w:hAnsi="Courier New" w:cs="Courier New" w:hint="default"/>
      </w:rPr>
    </w:lvl>
    <w:lvl w:ilvl="8">
      <w:start w:val="1"/>
      <w:numFmt w:val="bullet"/>
      <w:lvlText w:val=""/>
      <w:lvlJc w:val="left"/>
      <w:pPr>
        <w:tabs>
          <w:tab w:val="num" w:pos="6546"/>
        </w:tabs>
        <w:ind w:left="6546" w:hanging="360"/>
      </w:pPr>
      <w:rPr>
        <w:rFonts w:ascii="Wingdings" w:hAnsi="Wingdings" w:hint="default"/>
      </w:rPr>
    </w:lvl>
  </w:abstractNum>
  <w:abstractNum w:abstractNumId="29" w15:restartNumberingAfterBreak="0">
    <w:nsid w:val="5BBA3492"/>
    <w:multiLevelType w:val="multilevel"/>
    <w:tmpl w:val="843459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639" w:hanging="504"/>
      </w:pPr>
      <w:rPr>
        <w:rFonts w:hint="default"/>
        <w:color w:val="auto"/>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C323547"/>
    <w:multiLevelType w:val="hybridMultilevel"/>
    <w:tmpl w:val="75084074"/>
    <w:lvl w:ilvl="0" w:tplc="CCBE319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C7418B1"/>
    <w:multiLevelType w:val="hybridMultilevel"/>
    <w:tmpl w:val="FFA298CA"/>
    <w:lvl w:ilvl="0" w:tplc="8E7243AA">
      <w:start w:val="1"/>
      <w:numFmt w:val="decimal"/>
      <w:suff w:val="space"/>
      <w:lvlText w:val="%1."/>
      <w:lvlJc w:val="left"/>
      <w:pPr>
        <w:ind w:left="1069"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2" w15:restartNumberingAfterBreak="0">
    <w:nsid w:val="5DD33768"/>
    <w:multiLevelType w:val="multilevel"/>
    <w:tmpl w:val="37260978"/>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b w:val="0"/>
      </w:rPr>
    </w:lvl>
    <w:lvl w:ilvl="2">
      <w:start w:val="1"/>
      <w:numFmt w:val="decimal"/>
      <w:lvlText w:val="%1.%2.%3"/>
      <w:lvlJc w:val="left"/>
      <w:pPr>
        <w:ind w:left="1639" w:hanging="504"/>
      </w:pPr>
      <w:rPr>
        <w:rFonts w:hint="default"/>
        <w:color w:val="auto"/>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E872F94"/>
    <w:multiLevelType w:val="hybridMultilevel"/>
    <w:tmpl w:val="06D0C662"/>
    <w:lvl w:ilvl="0" w:tplc="04220001">
      <w:start w:val="1"/>
      <w:numFmt w:val="bullet"/>
      <w:lvlText w:val=""/>
      <w:lvlJc w:val="left"/>
      <w:pPr>
        <w:ind w:left="2422"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4" w15:restartNumberingAfterBreak="0">
    <w:nsid w:val="5FA9230D"/>
    <w:multiLevelType w:val="hybridMultilevel"/>
    <w:tmpl w:val="0D56EAD8"/>
    <w:lvl w:ilvl="0" w:tplc="CEBC8392">
      <w:start w:val="5"/>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35" w15:restartNumberingAfterBreak="0">
    <w:nsid w:val="6AC2678D"/>
    <w:multiLevelType w:val="hybridMultilevel"/>
    <w:tmpl w:val="A1667336"/>
    <w:lvl w:ilvl="0" w:tplc="99C256E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6" w15:restartNumberingAfterBreak="0">
    <w:nsid w:val="6C723031"/>
    <w:multiLevelType w:val="hybridMultilevel"/>
    <w:tmpl w:val="932C6E74"/>
    <w:lvl w:ilvl="0" w:tplc="AB9E5B7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15:restartNumberingAfterBreak="0">
    <w:nsid w:val="765433C1"/>
    <w:multiLevelType w:val="hybridMultilevel"/>
    <w:tmpl w:val="C988F354"/>
    <w:lvl w:ilvl="0" w:tplc="7B504F08">
      <w:start w:val="1"/>
      <w:numFmt w:val="decimal"/>
      <w:lvlText w:val="%1."/>
      <w:lvlJc w:val="left"/>
      <w:pPr>
        <w:ind w:left="360" w:hanging="360"/>
      </w:pPr>
      <w:rPr>
        <w:b w:val="0"/>
        <w:bCs/>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8" w15:restartNumberingAfterBreak="0">
    <w:nsid w:val="77CC184A"/>
    <w:multiLevelType w:val="multilevel"/>
    <w:tmpl w:val="3D8CA080"/>
    <w:lvl w:ilvl="0">
      <w:start w:val="1"/>
      <w:numFmt w:val="decimal"/>
      <w:lvlText w:val="%1"/>
      <w:lvlJc w:val="left"/>
      <w:pPr>
        <w:ind w:left="360" w:hanging="360"/>
      </w:pPr>
      <w:rPr>
        <w:rFonts w:hint="default"/>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FD7F43"/>
    <w:multiLevelType w:val="multilevel"/>
    <w:tmpl w:val="843459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639" w:hanging="504"/>
      </w:pPr>
      <w:rPr>
        <w:rFonts w:hint="default"/>
        <w:color w:val="auto"/>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909336686">
    <w:abstractNumId w:val="19"/>
  </w:num>
  <w:num w:numId="2" w16cid:durableId="2141025710">
    <w:abstractNumId w:val="17"/>
  </w:num>
  <w:num w:numId="3" w16cid:durableId="2028826557">
    <w:abstractNumId w:val="0"/>
  </w:num>
  <w:num w:numId="4" w16cid:durableId="273484350">
    <w:abstractNumId w:val="28"/>
  </w:num>
  <w:num w:numId="5" w16cid:durableId="1307776625">
    <w:abstractNumId w:val="37"/>
  </w:num>
  <w:num w:numId="6" w16cid:durableId="1625576959">
    <w:abstractNumId w:val="1"/>
  </w:num>
  <w:num w:numId="7" w16cid:durableId="704990476">
    <w:abstractNumId w:val="25"/>
  </w:num>
  <w:num w:numId="8" w16cid:durableId="1973321448">
    <w:abstractNumId w:val="6"/>
  </w:num>
  <w:num w:numId="9" w16cid:durableId="825630110">
    <w:abstractNumId w:val="10"/>
  </w:num>
  <w:num w:numId="10" w16cid:durableId="2087337630">
    <w:abstractNumId w:val="29"/>
  </w:num>
  <w:num w:numId="11" w16cid:durableId="2056464021">
    <w:abstractNumId w:val="35"/>
  </w:num>
  <w:num w:numId="12" w16cid:durableId="1940211936">
    <w:abstractNumId w:val="34"/>
  </w:num>
  <w:num w:numId="13" w16cid:durableId="2077126260">
    <w:abstractNumId w:val="32"/>
  </w:num>
  <w:num w:numId="14" w16cid:durableId="1484812246">
    <w:abstractNumId w:val="39"/>
  </w:num>
  <w:num w:numId="15" w16cid:durableId="160513944">
    <w:abstractNumId w:val="26"/>
  </w:num>
  <w:num w:numId="16" w16cid:durableId="2441293">
    <w:abstractNumId w:val="7"/>
  </w:num>
  <w:num w:numId="17" w16cid:durableId="958268052">
    <w:abstractNumId w:val="36"/>
  </w:num>
  <w:num w:numId="18" w16cid:durableId="1119841509">
    <w:abstractNumId w:val="18"/>
  </w:num>
  <w:num w:numId="19" w16cid:durableId="1615476141">
    <w:abstractNumId w:val="12"/>
  </w:num>
  <w:num w:numId="20" w16cid:durableId="1779444205">
    <w:abstractNumId w:val="9"/>
  </w:num>
  <w:num w:numId="21" w16cid:durableId="379987192">
    <w:abstractNumId w:val="21"/>
  </w:num>
  <w:num w:numId="22" w16cid:durableId="1318343132">
    <w:abstractNumId w:val="5"/>
  </w:num>
  <w:num w:numId="23" w16cid:durableId="2073848181">
    <w:abstractNumId w:val="38"/>
  </w:num>
  <w:num w:numId="24" w16cid:durableId="228998724">
    <w:abstractNumId w:val="11"/>
  </w:num>
  <w:num w:numId="25" w16cid:durableId="1703823900">
    <w:abstractNumId w:val="2"/>
  </w:num>
  <w:num w:numId="26" w16cid:durableId="1659845690">
    <w:abstractNumId w:val="3"/>
  </w:num>
  <w:num w:numId="27" w16cid:durableId="96678302">
    <w:abstractNumId w:val="33"/>
  </w:num>
  <w:num w:numId="28" w16cid:durableId="524909170">
    <w:abstractNumId w:val="4"/>
  </w:num>
  <w:num w:numId="29" w16cid:durableId="1443451877">
    <w:abstractNumId w:val="22"/>
  </w:num>
  <w:num w:numId="30" w16cid:durableId="615793547">
    <w:abstractNumId w:val="15"/>
  </w:num>
  <w:num w:numId="31" w16cid:durableId="1740975612">
    <w:abstractNumId w:val="24"/>
  </w:num>
  <w:num w:numId="32" w16cid:durableId="1234509131">
    <w:abstractNumId w:val="30"/>
  </w:num>
  <w:num w:numId="33" w16cid:durableId="1540825981">
    <w:abstractNumId w:val="13"/>
  </w:num>
  <w:num w:numId="34" w16cid:durableId="1104886911">
    <w:abstractNumId w:val="14"/>
  </w:num>
  <w:num w:numId="35" w16cid:durableId="427510684">
    <w:abstractNumId w:val="16"/>
  </w:num>
  <w:num w:numId="36" w16cid:durableId="414061484">
    <w:abstractNumId w:val="23"/>
  </w:num>
  <w:num w:numId="37" w16cid:durableId="2000499621">
    <w:abstractNumId w:val="27"/>
  </w:num>
  <w:num w:numId="38" w16cid:durableId="1814788512">
    <w:abstractNumId w:val="8"/>
  </w:num>
  <w:num w:numId="39" w16cid:durableId="89350924">
    <w:abstractNumId w:val="31"/>
  </w:num>
  <w:num w:numId="40" w16cid:durableId="726300823">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hyphenationZone w:val="425"/>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E62"/>
    <w:rsid w:val="00002507"/>
    <w:rsid w:val="0000289B"/>
    <w:rsid w:val="00003917"/>
    <w:rsid w:val="000119B2"/>
    <w:rsid w:val="00012107"/>
    <w:rsid w:val="00015A88"/>
    <w:rsid w:val="00030B1F"/>
    <w:rsid w:val="00033BC2"/>
    <w:rsid w:val="00036E96"/>
    <w:rsid w:val="0004420C"/>
    <w:rsid w:val="000465F1"/>
    <w:rsid w:val="00050A84"/>
    <w:rsid w:val="00051ACB"/>
    <w:rsid w:val="00054777"/>
    <w:rsid w:val="000560C5"/>
    <w:rsid w:val="00062CDA"/>
    <w:rsid w:val="000737EF"/>
    <w:rsid w:val="00073D48"/>
    <w:rsid w:val="000766A5"/>
    <w:rsid w:val="000834F9"/>
    <w:rsid w:val="00087BB9"/>
    <w:rsid w:val="0009036E"/>
    <w:rsid w:val="00091374"/>
    <w:rsid w:val="00091DC8"/>
    <w:rsid w:val="0009701D"/>
    <w:rsid w:val="000A5394"/>
    <w:rsid w:val="000A671B"/>
    <w:rsid w:val="000B1B73"/>
    <w:rsid w:val="000B2F60"/>
    <w:rsid w:val="000C22F2"/>
    <w:rsid w:val="000C4E7A"/>
    <w:rsid w:val="000D0850"/>
    <w:rsid w:val="000D6F6F"/>
    <w:rsid w:val="000E00A7"/>
    <w:rsid w:val="000E0B4A"/>
    <w:rsid w:val="000E0C82"/>
    <w:rsid w:val="000E0D86"/>
    <w:rsid w:val="000E266D"/>
    <w:rsid w:val="000E70C7"/>
    <w:rsid w:val="00110954"/>
    <w:rsid w:val="0011406D"/>
    <w:rsid w:val="001144C6"/>
    <w:rsid w:val="00122B83"/>
    <w:rsid w:val="00131F3F"/>
    <w:rsid w:val="0013568A"/>
    <w:rsid w:val="00142D53"/>
    <w:rsid w:val="001523DD"/>
    <w:rsid w:val="00173101"/>
    <w:rsid w:val="001773C5"/>
    <w:rsid w:val="0018691E"/>
    <w:rsid w:val="00190A02"/>
    <w:rsid w:val="001A01E1"/>
    <w:rsid w:val="001A6547"/>
    <w:rsid w:val="001A6B58"/>
    <w:rsid w:val="001A71DB"/>
    <w:rsid w:val="001A78CC"/>
    <w:rsid w:val="001A7C53"/>
    <w:rsid w:val="001B02A0"/>
    <w:rsid w:val="001B5C93"/>
    <w:rsid w:val="001C2127"/>
    <w:rsid w:val="001C4B25"/>
    <w:rsid w:val="001C75B3"/>
    <w:rsid w:val="001D6034"/>
    <w:rsid w:val="001E1EDF"/>
    <w:rsid w:val="001E23A3"/>
    <w:rsid w:val="001E3144"/>
    <w:rsid w:val="001F1C87"/>
    <w:rsid w:val="001F448A"/>
    <w:rsid w:val="001F4B98"/>
    <w:rsid w:val="001F5009"/>
    <w:rsid w:val="001F5DDF"/>
    <w:rsid w:val="001F61AD"/>
    <w:rsid w:val="00200E11"/>
    <w:rsid w:val="00202787"/>
    <w:rsid w:val="002129F5"/>
    <w:rsid w:val="00213FB4"/>
    <w:rsid w:val="00215AA1"/>
    <w:rsid w:val="002216DD"/>
    <w:rsid w:val="0022204F"/>
    <w:rsid w:val="00225131"/>
    <w:rsid w:val="00225672"/>
    <w:rsid w:val="00226593"/>
    <w:rsid w:val="00226ADA"/>
    <w:rsid w:val="002309DA"/>
    <w:rsid w:val="00230ABC"/>
    <w:rsid w:val="002331B3"/>
    <w:rsid w:val="002342F2"/>
    <w:rsid w:val="00234EC7"/>
    <w:rsid w:val="002370F9"/>
    <w:rsid w:val="00237135"/>
    <w:rsid w:val="0024115A"/>
    <w:rsid w:val="0026133F"/>
    <w:rsid w:val="00264C67"/>
    <w:rsid w:val="0026593B"/>
    <w:rsid w:val="00273AD2"/>
    <w:rsid w:val="00273BA5"/>
    <w:rsid w:val="0027408A"/>
    <w:rsid w:val="002745F3"/>
    <w:rsid w:val="00275E28"/>
    <w:rsid w:val="002805FF"/>
    <w:rsid w:val="00281F52"/>
    <w:rsid w:val="0029409F"/>
    <w:rsid w:val="00295EB3"/>
    <w:rsid w:val="002A2F4F"/>
    <w:rsid w:val="002A640A"/>
    <w:rsid w:val="002A640B"/>
    <w:rsid w:val="002A78A3"/>
    <w:rsid w:val="002B5035"/>
    <w:rsid w:val="002C3323"/>
    <w:rsid w:val="002D0053"/>
    <w:rsid w:val="002D6D10"/>
    <w:rsid w:val="002D7494"/>
    <w:rsid w:val="002D78C0"/>
    <w:rsid w:val="002E36BC"/>
    <w:rsid w:val="002F21C2"/>
    <w:rsid w:val="00302457"/>
    <w:rsid w:val="00303940"/>
    <w:rsid w:val="00304383"/>
    <w:rsid w:val="003077D2"/>
    <w:rsid w:val="00312BF8"/>
    <w:rsid w:val="003220BD"/>
    <w:rsid w:val="003241F6"/>
    <w:rsid w:val="00326B87"/>
    <w:rsid w:val="003369C6"/>
    <w:rsid w:val="00345E17"/>
    <w:rsid w:val="003526D5"/>
    <w:rsid w:val="00353B2A"/>
    <w:rsid w:val="003550A1"/>
    <w:rsid w:val="003642FD"/>
    <w:rsid w:val="003666AD"/>
    <w:rsid w:val="00367311"/>
    <w:rsid w:val="00373489"/>
    <w:rsid w:val="00373C1A"/>
    <w:rsid w:val="0037637C"/>
    <w:rsid w:val="0037656C"/>
    <w:rsid w:val="003767FE"/>
    <w:rsid w:val="0037702B"/>
    <w:rsid w:val="003810FA"/>
    <w:rsid w:val="003911E9"/>
    <w:rsid w:val="00393753"/>
    <w:rsid w:val="00396C27"/>
    <w:rsid w:val="003A2DA3"/>
    <w:rsid w:val="003A33A4"/>
    <w:rsid w:val="003B3ECE"/>
    <w:rsid w:val="003B4B03"/>
    <w:rsid w:val="003B4C15"/>
    <w:rsid w:val="003C2AA8"/>
    <w:rsid w:val="003C7978"/>
    <w:rsid w:val="003D06F5"/>
    <w:rsid w:val="003D5063"/>
    <w:rsid w:val="003D5563"/>
    <w:rsid w:val="003E2B60"/>
    <w:rsid w:val="003F19FE"/>
    <w:rsid w:val="003F3D06"/>
    <w:rsid w:val="003F600F"/>
    <w:rsid w:val="003F689A"/>
    <w:rsid w:val="004205AC"/>
    <w:rsid w:val="00422339"/>
    <w:rsid w:val="004256A5"/>
    <w:rsid w:val="004267D8"/>
    <w:rsid w:val="004302B7"/>
    <w:rsid w:val="00431464"/>
    <w:rsid w:val="00431EF0"/>
    <w:rsid w:val="004336F1"/>
    <w:rsid w:val="0043688E"/>
    <w:rsid w:val="00437B7E"/>
    <w:rsid w:val="004454AA"/>
    <w:rsid w:val="00447C31"/>
    <w:rsid w:val="0045243F"/>
    <w:rsid w:val="00454D84"/>
    <w:rsid w:val="00457566"/>
    <w:rsid w:val="00464B81"/>
    <w:rsid w:val="0046704E"/>
    <w:rsid w:val="004810C4"/>
    <w:rsid w:val="00483809"/>
    <w:rsid w:val="00483D4C"/>
    <w:rsid w:val="004911F6"/>
    <w:rsid w:val="00491510"/>
    <w:rsid w:val="004927AB"/>
    <w:rsid w:val="00492DAE"/>
    <w:rsid w:val="00497668"/>
    <w:rsid w:val="004976CF"/>
    <w:rsid w:val="004977B2"/>
    <w:rsid w:val="004A245F"/>
    <w:rsid w:val="004A594E"/>
    <w:rsid w:val="004A7B69"/>
    <w:rsid w:val="004B0525"/>
    <w:rsid w:val="004B06E2"/>
    <w:rsid w:val="004B0D9D"/>
    <w:rsid w:val="004B6D96"/>
    <w:rsid w:val="004B702B"/>
    <w:rsid w:val="004C5C41"/>
    <w:rsid w:val="004E524C"/>
    <w:rsid w:val="004E60A0"/>
    <w:rsid w:val="004E66D7"/>
    <w:rsid w:val="004F3BEE"/>
    <w:rsid w:val="00512A69"/>
    <w:rsid w:val="0051344D"/>
    <w:rsid w:val="00517117"/>
    <w:rsid w:val="005174E6"/>
    <w:rsid w:val="00517DB0"/>
    <w:rsid w:val="005206EA"/>
    <w:rsid w:val="00522FB1"/>
    <w:rsid w:val="00527A66"/>
    <w:rsid w:val="00530802"/>
    <w:rsid w:val="005356F6"/>
    <w:rsid w:val="0054156C"/>
    <w:rsid w:val="00561559"/>
    <w:rsid w:val="00567869"/>
    <w:rsid w:val="00571B71"/>
    <w:rsid w:val="00577700"/>
    <w:rsid w:val="00583F87"/>
    <w:rsid w:val="005A1335"/>
    <w:rsid w:val="005A3BD9"/>
    <w:rsid w:val="005A686C"/>
    <w:rsid w:val="005B11BF"/>
    <w:rsid w:val="005B2D67"/>
    <w:rsid w:val="005B6F08"/>
    <w:rsid w:val="005C2B0B"/>
    <w:rsid w:val="005C3B16"/>
    <w:rsid w:val="005C66A9"/>
    <w:rsid w:val="005D3A3D"/>
    <w:rsid w:val="005D3DCF"/>
    <w:rsid w:val="005D7075"/>
    <w:rsid w:val="005E12CB"/>
    <w:rsid w:val="005E37A9"/>
    <w:rsid w:val="005E38A8"/>
    <w:rsid w:val="005E4639"/>
    <w:rsid w:val="005E568C"/>
    <w:rsid w:val="005E650A"/>
    <w:rsid w:val="006015EB"/>
    <w:rsid w:val="006027AF"/>
    <w:rsid w:val="00603101"/>
    <w:rsid w:val="0060429D"/>
    <w:rsid w:val="006073A6"/>
    <w:rsid w:val="00610C09"/>
    <w:rsid w:val="00620B51"/>
    <w:rsid w:val="0062438B"/>
    <w:rsid w:val="00626492"/>
    <w:rsid w:val="006350D5"/>
    <w:rsid w:val="006378D7"/>
    <w:rsid w:val="00637B7F"/>
    <w:rsid w:val="00641DCF"/>
    <w:rsid w:val="00646220"/>
    <w:rsid w:val="006467BB"/>
    <w:rsid w:val="00650A9A"/>
    <w:rsid w:val="00650C30"/>
    <w:rsid w:val="00657A27"/>
    <w:rsid w:val="0066075C"/>
    <w:rsid w:val="0066476B"/>
    <w:rsid w:val="00666508"/>
    <w:rsid w:val="00666A48"/>
    <w:rsid w:val="00672323"/>
    <w:rsid w:val="00686448"/>
    <w:rsid w:val="00693DDD"/>
    <w:rsid w:val="006941CF"/>
    <w:rsid w:val="006950D5"/>
    <w:rsid w:val="006A10FD"/>
    <w:rsid w:val="006A2DC8"/>
    <w:rsid w:val="006A3BF3"/>
    <w:rsid w:val="006A653C"/>
    <w:rsid w:val="006A76B0"/>
    <w:rsid w:val="006B1336"/>
    <w:rsid w:val="006B3DA9"/>
    <w:rsid w:val="006B699F"/>
    <w:rsid w:val="006B6F51"/>
    <w:rsid w:val="006B762B"/>
    <w:rsid w:val="006C15F7"/>
    <w:rsid w:val="006C610D"/>
    <w:rsid w:val="006D1A12"/>
    <w:rsid w:val="006D378E"/>
    <w:rsid w:val="006D3D5E"/>
    <w:rsid w:val="006D425E"/>
    <w:rsid w:val="006E0DB6"/>
    <w:rsid w:val="006E214D"/>
    <w:rsid w:val="006E243C"/>
    <w:rsid w:val="006E4816"/>
    <w:rsid w:val="006E4C2C"/>
    <w:rsid w:val="006E660C"/>
    <w:rsid w:val="006F27E2"/>
    <w:rsid w:val="006F5237"/>
    <w:rsid w:val="006F601B"/>
    <w:rsid w:val="007012CE"/>
    <w:rsid w:val="00704AF4"/>
    <w:rsid w:val="00705A94"/>
    <w:rsid w:val="00706C07"/>
    <w:rsid w:val="00710879"/>
    <w:rsid w:val="00712739"/>
    <w:rsid w:val="00723906"/>
    <w:rsid w:val="00724F1E"/>
    <w:rsid w:val="0073118C"/>
    <w:rsid w:val="00731F87"/>
    <w:rsid w:val="00732B48"/>
    <w:rsid w:val="00735904"/>
    <w:rsid w:val="00735DF1"/>
    <w:rsid w:val="00737D81"/>
    <w:rsid w:val="00751A53"/>
    <w:rsid w:val="007526AB"/>
    <w:rsid w:val="00754AF7"/>
    <w:rsid w:val="00757E81"/>
    <w:rsid w:val="007604DF"/>
    <w:rsid w:val="00765D10"/>
    <w:rsid w:val="0078119E"/>
    <w:rsid w:val="00784B55"/>
    <w:rsid w:val="00786AD4"/>
    <w:rsid w:val="00792194"/>
    <w:rsid w:val="00794153"/>
    <w:rsid w:val="00794191"/>
    <w:rsid w:val="00795710"/>
    <w:rsid w:val="007969BA"/>
    <w:rsid w:val="007A1063"/>
    <w:rsid w:val="007A4DD4"/>
    <w:rsid w:val="007A5B35"/>
    <w:rsid w:val="007B1E8F"/>
    <w:rsid w:val="007C2E26"/>
    <w:rsid w:val="007C3692"/>
    <w:rsid w:val="007C526A"/>
    <w:rsid w:val="007C7ABD"/>
    <w:rsid w:val="007C7BD6"/>
    <w:rsid w:val="007D11C0"/>
    <w:rsid w:val="007D2275"/>
    <w:rsid w:val="007E0B34"/>
    <w:rsid w:val="007E4D41"/>
    <w:rsid w:val="007E6013"/>
    <w:rsid w:val="007E6642"/>
    <w:rsid w:val="007F67D6"/>
    <w:rsid w:val="00800DBC"/>
    <w:rsid w:val="00800E29"/>
    <w:rsid w:val="00806211"/>
    <w:rsid w:val="00812A15"/>
    <w:rsid w:val="00812A40"/>
    <w:rsid w:val="00816D36"/>
    <w:rsid w:val="00827DD8"/>
    <w:rsid w:val="0083273F"/>
    <w:rsid w:val="0083299E"/>
    <w:rsid w:val="00851182"/>
    <w:rsid w:val="008548AE"/>
    <w:rsid w:val="00860446"/>
    <w:rsid w:val="00862FC5"/>
    <w:rsid w:val="00872F07"/>
    <w:rsid w:val="00877324"/>
    <w:rsid w:val="0087781A"/>
    <w:rsid w:val="00884254"/>
    <w:rsid w:val="008845E1"/>
    <w:rsid w:val="00896E83"/>
    <w:rsid w:val="0089731E"/>
    <w:rsid w:val="008A2957"/>
    <w:rsid w:val="008B0375"/>
    <w:rsid w:val="008B2726"/>
    <w:rsid w:val="008B2D91"/>
    <w:rsid w:val="008B74CD"/>
    <w:rsid w:val="008C1E1B"/>
    <w:rsid w:val="008C236C"/>
    <w:rsid w:val="008C3BF5"/>
    <w:rsid w:val="008C4C96"/>
    <w:rsid w:val="008C55A4"/>
    <w:rsid w:val="008C68BD"/>
    <w:rsid w:val="008D1E6E"/>
    <w:rsid w:val="008D7158"/>
    <w:rsid w:val="008F37A2"/>
    <w:rsid w:val="008F5CF0"/>
    <w:rsid w:val="00900412"/>
    <w:rsid w:val="00900B97"/>
    <w:rsid w:val="00904839"/>
    <w:rsid w:val="00920DB0"/>
    <w:rsid w:val="009230E7"/>
    <w:rsid w:val="00933723"/>
    <w:rsid w:val="00934EAE"/>
    <w:rsid w:val="00944E01"/>
    <w:rsid w:val="00945F36"/>
    <w:rsid w:val="0095274B"/>
    <w:rsid w:val="00952C69"/>
    <w:rsid w:val="0095598F"/>
    <w:rsid w:val="0096192B"/>
    <w:rsid w:val="00965826"/>
    <w:rsid w:val="00965D5B"/>
    <w:rsid w:val="00966745"/>
    <w:rsid w:val="00976506"/>
    <w:rsid w:val="0098376A"/>
    <w:rsid w:val="00984759"/>
    <w:rsid w:val="00984A5C"/>
    <w:rsid w:val="009949EB"/>
    <w:rsid w:val="00994AF0"/>
    <w:rsid w:val="00996137"/>
    <w:rsid w:val="009963E0"/>
    <w:rsid w:val="009965D6"/>
    <w:rsid w:val="009A0F49"/>
    <w:rsid w:val="009B0574"/>
    <w:rsid w:val="009B5F36"/>
    <w:rsid w:val="009B608A"/>
    <w:rsid w:val="009C01A6"/>
    <w:rsid w:val="009C0A47"/>
    <w:rsid w:val="009C72A8"/>
    <w:rsid w:val="009E344D"/>
    <w:rsid w:val="009E4900"/>
    <w:rsid w:val="009F178C"/>
    <w:rsid w:val="009F4CDC"/>
    <w:rsid w:val="009F500F"/>
    <w:rsid w:val="009F72BB"/>
    <w:rsid w:val="00A02215"/>
    <w:rsid w:val="00A04738"/>
    <w:rsid w:val="00A048C6"/>
    <w:rsid w:val="00A138BD"/>
    <w:rsid w:val="00A13F0A"/>
    <w:rsid w:val="00A15C84"/>
    <w:rsid w:val="00A17E05"/>
    <w:rsid w:val="00A26F4D"/>
    <w:rsid w:val="00A278CB"/>
    <w:rsid w:val="00A4138A"/>
    <w:rsid w:val="00A43BCA"/>
    <w:rsid w:val="00A4582C"/>
    <w:rsid w:val="00A47E07"/>
    <w:rsid w:val="00A5025C"/>
    <w:rsid w:val="00A516EF"/>
    <w:rsid w:val="00A72AB8"/>
    <w:rsid w:val="00A76063"/>
    <w:rsid w:val="00A824C1"/>
    <w:rsid w:val="00A84B4D"/>
    <w:rsid w:val="00A85FA6"/>
    <w:rsid w:val="00A865BF"/>
    <w:rsid w:val="00A8691D"/>
    <w:rsid w:val="00A96838"/>
    <w:rsid w:val="00AA1524"/>
    <w:rsid w:val="00AB34AC"/>
    <w:rsid w:val="00AC2DC9"/>
    <w:rsid w:val="00AC76CF"/>
    <w:rsid w:val="00AD47EB"/>
    <w:rsid w:val="00AD742E"/>
    <w:rsid w:val="00AE4935"/>
    <w:rsid w:val="00AE6930"/>
    <w:rsid w:val="00AE7B59"/>
    <w:rsid w:val="00AF4770"/>
    <w:rsid w:val="00AF4A2D"/>
    <w:rsid w:val="00AF541D"/>
    <w:rsid w:val="00B01D25"/>
    <w:rsid w:val="00B03FB8"/>
    <w:rsid w:val="00B044AA"/>
    <w:rsid w:val="00B1394F"/>
    <w:rsid w:val="00B13A0D"/>
    <w:rsid w:val="00B14411"/>
    <w:rsid w:val="00B14D62"/>
    <w:rsid w:val="00B16D08"/>
    <w:rsid w:val="00B21D74"/>
    <w:rsid w:val="00B22D4D"/>
    <w:rsid w:val="00B231AA"/>
    <w:rsid w:val="00B2558D"/>
    <w:rsid w:val="00B3037C"/>
    <w:rsid w:val="00B32DF1"/>
    <w:rsid w:val="00B44C4F"/>
    <w:rsid w:val="00B466A9"/>
    <w:rsid w:val="00B467DA"/>
    <w:rsid w:val="00B51B2C"/>
    <w:rsid w:val="00B539C6"/>
    <w:rsid w:val="00B73AAF"/>
    <w:rsid w:val="00B74189"/>
    <w:rsid w:val="00B74AB1"/>
    <w:rsid w:val="00B76FB1"/>
    <w:rsid w:val="00B82181"/>
    <w:rsid w:val="00B82265"/>
    <w:rsid w:val="00B8244C"/>
    <w:rsid w:val="00B858A5"/>
    <w:rsid w:val="00BA354A"/>
    <w:rsid w:val="00BA3B53"/>
    <w:rsid w:val="00BA4E7E"/>
    <w:rsid w:val="00BA5DC8"/>
    <w:rsid w:val="00BC2744"/>
    <w:rsid w:val="00BD6448"/>
    <w:rsid w:val="00BE6445"/>
    <w:rsid w:val="00C01B6C"/>
    <w:rsid w:val="00C02E1E"/>
    <w:rsid w:val="00C02E3F"/>
    <w:rsid w:val="00C03729"/>
    <w:rsid w:val="00C0594D"/>
    <w:rsid w:val="00C163F6"/>
    <w:rsid w:val="00C1760D"/>
    <w:rsid w:val="00C20E62"/>
    <w:rsid w:val="00C22C32"/>
    <w:rsid w:val="00C24039"/>
    <w:rsid w:val="00C255F9"/>
    <w:rsid w:val="00C25B16"/>
    <w:rsid w:val="00C3198F"/>
    <w:rsid w:val="00C3375B"/>
    <w:rsid w:val="00C36D73"/>
    <w:rsid w:val="00C45334"/>
    <w:rsid w:val="00C45A0F"/>
    <w:rsid w:val="00C45F26"/>
    <w:rsid w:val="00C468A4"/>
    <w:rsid w:val="00C46DA1"/>
    <w:rsid w:val="00C50D68"/>
    <w:rsid w:val="00C533F1"/>
    <w:rsid w:val="00C53907"/>
    <w:rsid w:val="00C544F8"/>
    <w:rsid w:val="00C60F0A"/>
    <w:rsid w:val="00C670D2"/>
    <w:rsid w:val="00C736D6"/>
    <w:rsid w:val="00C75514"/>
    <w:rsid w:val="00C7713A"/>
    <w:rsid w:val="00C85901"/>
    <w:rsid w:val="00C90D02"/>
    <w:rsid w:val="00CA6762"/>
    <w:rsid w:val="00CA7A76"/>
    <w:rsid w:val="00CB1FCF"/>
    <w:rsid w:val="00CB2CDD"/>
    <w:rsid w:val="00CB3A06"/>
    <w:rsid w:val="00CB5D7D"/>
    <w:rsid w:val="00CB666B"/>
    <w:rsid w:val="00CC0455"/>
    <w:rsid w:val="00CC4A79"/>
    <w:rsid w:val="00CD114B"/>
    <w:rsid w:val="00CD317F"/>
    <w:rsid w:val="00CD4638"/>
    <w:rsid w:val="00CE0137"/>
    <w:rsid w:val="00CE0B38"/>
    <w:rsid w:val="00CE2AF2"/>
    <w:rsid w:val="00CE7E47"/>
    <w:rsid w:val="00CF0F49"/>
    <w:rsid w:val="00CF1326"/>
    <w:rsid w:val="00CF2B7A"/>
    <w:rsid w:val="00CF79FE"/>
    <w:rsid w:val="00CF7FCE"/>
    <w:rsid w:val="00D00B40"/>
    <w:rsid w:val="00D02BC7"/>
    <w:rsid w:val="00D0503A"/>
    <w:rsid w:val="00D15CC6"/>
    <w:rsid w:val="00D20A57"/>
    <w:rsid w:val="00D2199B"/>
    <w:rsid w:val="00D272AD"/>
    <w:rsid w:val="00D27CFB"/>
    <w:rsid w:val="00D3024F"/>
    <w:rsid w:val="00D33F6C"/>
    <w:rsid w:val="00D34B6B"/>
    <w:rsid w:val="00D34DD8"/>
    <w:rsid w:val="00D360BB"/>
    <w:rsid w:val="00D4292F"/>
    <w:rsid w:val="00D53E6B"/>
    <w:rsid w:val="00D556FD"/>
    <w:rsid w:val="00D60D88"/>
    <w:rsid w:val="00D63824"/>
    <w:rsid w:val="00D65BAF"/>
    <w:rsid w:val="00D6663B"/>
    <w:rsid w:val="00D72185"/>
    <w:rsid w:val="00D73385"/>
    <w:rsid w:val="00D82C66"/>
    <w:rsid w:val="00D83380"/>
    <w:rsid w:val="00D85D09"/>
    <w:rsid w:val="00D93863"/>
    <w:rsid w:val="00DA4C20"/>
    <w:rsid w:val="00DC070A"/>
    <w:rsid w:val="00DC694F"/>
    <w:rsid w:val="00DD673A"/>
    <w:rsid w:val="00DE69EC"/>
    <w:rsid w:val="00DE7892"/>
    <w:rsid w:val="00DF0CA1"/>
    <w:rsid w:val="00DF114C"/>
    <w:rsid w:val="00DF340E"/>
    <w:rsid w:val="00DF5DB9"/>
    <w:rsid w:val="00DF6646"/>
    <w:rsid w:val="00E01A70"/>
    <w:rsid w:val="00E0408C"/>
    <w:rsid w:val="00E07795"/>
    <w:rsid w:val="00E11C3C"/>
    <w:rsid w:val="00E12FF2"/>
    <w:rsid w:val="00E1671C"/>
    <w:rsid w:val="00E21C51"/>
    <w:rsid w:val="00E21CF9"/>
    <w:rsid w:val="00E31AD2"/>
    <w:rsid w:val="00E32990"/>
    <w:rsid w:val="00E35601"/>
    <w:rsid w:val="00E41C16"/>
    <w:rsid w:val="00E50A0B"/>
    <w:rsid w:val="00E5163E"/>
    <w:rsid w:val="00E52176"/>
    <w:rsid w:val="00E52A6A"/>
    <w:rsid w:val="00E55D5B"/>
    <w:rsid w:val="00E56282"/>
    <w:rsid w:val="00E5755B"/>
    <w:rsid w:val="00E65C70"/>
    <w:rsid w:val="00E6711F"/>
    <w:rsid w:val="00E67137"/>
    <w:rsid w:val="00E70255"/>
    <w:rsid w:val="00E705B3"/>
    <w:rsid w:val="00E706E7"/>
    <w:rsid w:val="00E763A1"/>
    <w:rsid w:val="00E806A3"/>
    <w:rsid w:val="00E83006"/>
    <w:rsid w:val="00E83019"/>
    <w:rsid w:val="00E84F6C"/>
    <w:rsid w:val="00E8593D"/>
    <w:rsid w:val="00E90B47"/>
    <w:rsid w:val="00E91F9A"/>
    <w:rsid w:val="00EA61D8"/>
    <w:rsid w:val="00EA642A"/>
    <w:rsid w:val="00EB0254"/>
    <w:rsid w:val="00EB68F5"/>
    <w:rsid w:val="00EB6DAF"/>
    <w:rsid w:val="00EC54E0"/>
    <w:rsid w:val="00EC61B7"/>
    <w:rsid w:val="00ED5696"/>
    <w:rsid w:val="00EE046C"/>
    <w:rsid w:val="00EE2953"/>
    <w:rsid w:val="00EE4A30"/>
    <w:rsid w:val="00EE71BD"/>
    <w:rsid w:val="00EF274E"/>
    <w:rsid w:val="00EF3EB1"/>
    <w:rsid w:val="00F0190F"/>
    <w:rsid w:val="00F02AE6"/>
    <w:rsid w:val="00F02E00"/>
    <w:rsid w:val="00F07FB1"/>
    <w:rsid w:val="00F100FF"/>
    <w:rsid w:val="00F15E80"/>
    <w:rsid w:val="00F22ADB"/>
    <w:rsid w:val="00F24126"/>
    <w:rsid w:val="00F24E73"/>
    <w:rsid w:val="00F36D75"/>
    <w:rsid w:val="00F47CC7"/>
    <w:rsid w:val="00F5255C"/>
    <w:rsid w:val="00F614F2"/>
    <w:rsid w:val="00F62C9F"/>
    <w:rsid w:val="00F63D61"/>
    <w:rsid w:val="00F6691B"/>
    <w:rsid w:val="00F673CA"/>
    <w:rsid w:val="00F84F27"/>
    <w:rsid w:val="00F87823"/>
    <w:rsid w:val="00F91F42"/>
    <w:rsid w:val="00FA16DF"/>
    <w:rsid w:val="00FA49A0"/>
    <w:rsid w:val="00FB0689"/>
    <w:rsid w:val="00FB0D96"/>
    <w:rsid w:val="00FB38E7"/>
    <w:rsid w:val="00FC4978"/>
    <w:rsid w:val="00FC594F"/>
    <w:rsid w:val="00FC734F"/>
    <w:rsid w:val="00FC784E"/>
    <w:rsid w:val="00FD530B"/>
    <w:rsid w:val="00FE4BEC"/>
    <w:rsid w:val="00FE6D9A"/>
    <w:rsid w:val="00FF04E5"/>
    <w:rsid w:val="00FF095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408F9D"/>
  <w15:docId w15:val="{F25B9B45-A4F9-49E5-8D14-F94A50852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lsdException w:name="heading 5" w:semiHidden="1" w:uiPriority="0"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4C1"/>
    <w:pPr>
      <w:spacing w:after="0" w:line="360" w:lineRule="auto"/>
      <w:ind w:firstLine="851"/>
      <w:contextualSpacing/>
      <w:jc w:val="both"/>
    </w:pPr>
    <w:rPr>
      <w:rFonts w:ascii="Times New Roman" w:hAnsi="Times New Roman"/>
      <w:noProof/>
      <w:sz w:val="28"/>
      <w:lang w:val="uk-UA"/>
    </w:rPr>
  </w:style>
  <w:style w:type="paragraph" w:styleId="Heading1">
    <w:name w:val="heading 1"/>
    <w:basedOn w:val="Normal"/>
    <w:next w:val="Normal"/>
    <w:link w:val="Heading1Char"/>
    <w:uiPriority w:val="9"/>
    <w:qFormat/>
    <w:rsid w:val="0018691E"/>
    <w:pPr>
      <w:keepNext/>
      <w:keepLines/>
      <w:numPr>
        <w:numId w:val="36"/>
      </w:numPr>
      <w:tabs>
        <w:tab w:val="left" w:pos="284"/>
      </w:tabs>
      <w:jc w:val="center"/>
      <w:outlineLvl w:val="0"/>
    </w:pPr>
    <w:rPr>
      <w:rFonts w:cs="Times New Roman"/>
      <w:b/>
      <w:bCs/>
      <w:caps/>
      <w:noProof w:val="0"/>
      <w:szCs w:val="28"/>
      <w:lang w:eastAsia="ru-RU"/>
    </w:rPr>
  </w:style>
  <w:style w:type="paragraph" w:styleId="Heading2">
    <w:name w:val="heading 2"/>
    <w:basedOn w:val="Normal"/>
    <w:next w:val="Normal"/>
    <w:link w:val="Heading2Char"/>
    <w:uiPriority w:val="9"/>
    <w:unhideWhenUsed/>
    <w:qFormat/>
    <w:rsid w:val="0018691E"/>
    <w:pPr>
      <w:keepNext/>
      <w:keepLines/>
      <w:numPr>
        <w:ilvl w:val="1"/>
        <w:numId w:val="3"/>
      </w:numPr>
      <w:tabs>
        <w:tab w:val="left" w:pos="567"/>
      </w:tabs>
      <w:ind w:left="0" w:firstLine="0"/>
      <w:contextualSpacing w:val="0"/>
      <w:jc w:val="center"/>
      <w:outlineLvl w:val="1"/>
    </w:pPr>
    <w:rPr>
      <w:rFonts w:eastAsiaTheme="majorEastAsia" w:cs="Times New Roman"/>
      <w:b/>
      <w:bCs/>
      <w:szCs w:val="28"/>
    </w:rPr>
  </w:style>
  <w:style w:type="paragraph" w:styleId="Heading3">
    <w:name w:val="heading 3"/>
    <w:basedOn w:val="Normal"/>
    <w:next w:val="Normal"/>
    <w:link w:val="Heading3Char"/>
    <w:uiPriority w:val="9"/>
    <w:unhideWhenUsed/>
    <w:qFormat/>
    <w:rsid w:val="0018691E"/>
    <w:pPr>
      <w:keepNext/>
      <w:keepLines/>
      <w:numPr>
        <w:ilvl w:val="2"/>
        <w:numId w:val="15"/>
      </w:numPr>
      <w:ind w:left="0" w:firstLine="0"/>
      <w:jc w:val="center"/>
      <w:outlineLvl w:val="2"/>
    </w:pPr>
    <w:rPr>
      <w:rFonts w:eastAsiaTheme="majorEastAsia" w:cstheme="majorBidi"/>
      <w:b/>
      <w:szCs w:val="24"/>
    </w:rPr>
  </w:style>
  <w:style w:type="paragraph" w:styleId="Heading4">
    <w:name w:val="heading 4"/>
    <w:basedOn w:val="Normal"/>
    <w:next w:val="Normal"/>
    <w:link w:val="Heading4Char"/>
    <w:uiPriority w:val="9"/>
    <w:semiHidden/>
    <w:unhideWhenUsed/>
    <w:rsid w:val="00AB34AC"/>
    <w:pPr>
      <w:keepNext/>
      <w:keepLines/>
      <w:spacing w:before="200" w:line="240" w:lineRule="auto"/>
      <w:ind w:firstLine="0"/>
      <w:contextualSpacing w:val="0"/>
      <w:jc w:val="left"/>
      <w:outlineLvl w:val="3"/>
    </w:pPr>
    <w:rPr>
      <w:rFonts w:asciiTheme="majorHAnsi" w:eastAsiaTheme="majorEastAsia" w:hAnsiTheme="majorHAnsi" w:cstheme="majorBidi"/>
      <w:b/>
      <w:bCs/>
      <w:i/>
      <w:iCs/>
      <w:color w:val="4F81BD" w:themeColor="accent1"/>
      <w:sz w:val="20"/>
      <w:szCs w:val="20"/>
      <w:lang w:eastAsia="ru-RU"/>
    </w:rPr>
  </w:style>
  <w:style w:type="paragraph" w:styleId="Heading5">
    <w:name w:val="heading 5"/>
    <w:basedOn w:val="Normal"/>
    <w:next w:val="Normal"/>
    <w:link w:val="Heading5Char"/>
    <w:uiPriority w:val="9"/>
    <w:rsid w:val="00AB34AC"/>
    <w:pPr>
      <w:keepNext/>
      <w:spacing w:line="240" w:lineRule="auto"/>
      <w:ind w:firstLine="0"/>
      <w:contextualSpacing w:val="0"/>
      <w:jc w:val="center"/>
      <w:outlineLvl w:val="4"/>
    </w:pPr>
    <w:rPr>
      <w:rFonts w:eastAsia="Times New Roman" w:cs="Times New Roman"/>
      <w:sz w:val="36"/>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91E"/>
    <w:rPr>
      <w:rFonts w:ascii="Times New Roman" w:hAnsi="Times New Roman" w:cs="Times New Roman"/>
      <w:b/>
      <w:bCs/>
      <w:caps/>
      <w:sz w:val="28"/>
      <w:szCs w:val="28"/>
      <w:lang w:val="uk-UA" w:eastAsia="ru-RU"/>
    </w:rPr>
  </w:style>
  <w:style w:type="character" w:customStyle="1" w:styleId="Heading2Char">
    <w:name w:val="Heading 2 Char"/>
    <w:basedOn w:val="DefaultParagraphFont"/>
    <w:link w:val="Heading2"/>
    <w:uiPriority w:val="9"/>
    <w:rsid w:val="0018691E"/>
    <w:rPr>
      <w:rFonts w:ascii="Times New Roman" w:eastAsiaTheme="majorEastAsia" w:hAnsi="Times New Roman" w:cs="Times New Roman"/>
      <w:b/>
      <w:bCs/>
      <w:noProof/>
      <w:sz w:val="28"/>
      <w:szCs w:val="28"/>
      <w:lang w:val="uk-UA"/>
    </w:rPr>
  </w:style>
  <w:style w:type="character" w:customStyle="1" w:styleId="Heading4Char">
    <w:name w:val="Heading 4 Char"/>
    <w:basedOn w:val="DefaultParagraphFont"/>
    <w:link w:val="Heading4"/>
    <w:uiPriority w:val="9"/>
    <w:semiHidden/>
    <w:rsid w:val="00AB34AC"/>
    <w:rPr>
      <w:rFonts w:asciiTheme="majorHAnsi" w:eastAsiaTheme="majorEastAsia" w:hAnsiTheme="majorHAnsi" w:cstheme="majorBidi"/>
      <w:b/>
      <w:bCs/>
      <w:i/>
      <w:iCs/>
      <w:color w:val="4F81BD" w:themeColor="accent1"/>
      <w:sz w:val="20"/>
      <w:szCs w:val="20"/>
      <w:lang w:eastAsia="ru-RU"/>
    </w:rPr>
  </w:style>
  <w:style w:type="character" w:customStyle="1" w:styleId="Heading5Char">
    <w:name w:val="Heading 5 Char"/>
    <w:basedOn w:val="DefaultParagraphFont"/>
    <w:link w:val="Heading5"/>
    <w:uiPriority w:val="9"/>
    <w:rsid w:val="00E55D5B"/>
    <w:rPr>
      <w:rFonts w:ascii="Times New Roman" w:eastAsia="Times New Roman" w:hAnsi="Times New Roman" w:cs="Times New Roman"/>
      <w:sz w:val="36"/>
      <w:szCs w:val="20"/>
      <w:lang w:val="uk-UA" w:eastAsia="ru-RU"/>
    </w:rPr>
  </w:style>
  <w:style w:type="paragraph" w:styleId="ListParagraph">
    <w:name w:val="List Paragraph"/>
    <w:basedOn w:val="Normal"/>
    <w:uiPriority w:val="34"/>
    <w:qFormat/>
    <w:rsid w:val="00A17E05"/>
    <w:pPr>
      <w:numPr>
        <w:numId w:val="35"/>
      </w:numPr>
      <w:tabs>
        <w:tab w:val="left" w:pos="1134"/>
      </w:tabs>
      <w:ind w:left="0" w:firstLine="851"/>
      <w:contextualSpacing w:val="0"/>
    </w:pPr>
  </w:style>
  <w:style w:type="character" w:customStyle="1" w:styleId="hps">
    <w:name w:val="hps"/>
    <w:basedOn w:val="DefaultParagraphFont"/>
    <w:rsid w:val="00AB34AC"/>
  </w:style>
  <w:style w:type="character" w:customStyle="1" w:styleId="atn">
    <w:name w:val="atn"/>
    <w:basedOn w:val="DefaultParagraphFont"/>
    <w:rsid w:val="00AB34AC"/>
  </w:style>
  <w:style w:type="paragraph" w:styleId="Header">
    <w:name w:val="header"/>
    <w:basedOn w:val="Normal"/>
    <w:link w:val="HeaderChar"/>
    <w:unhideWhenUsed/>
    <w:rsid w:val="00AB34AC"/>
    <w:pPr>
      <w:tabs>
        <w:tab w:val="center" w:pos="4677"/>
        <w:tab w:val="right" w:pos="9355"/>
      </w:tabs>
      <w:spacing w:line="240" w:lineRule="auto"/>
    </w:pPr>
  </w:style>
  <w:style w:type="character" w:customStyle="1" w:styleId="HeaderChar">
    <w:name w:val="Header Char"/>
    <w:basedOn w:val="DefaultParagraphFont"/>
    <w:link w:val="Header"/>
    <w:rsid w:val="00AB34AC"/>
    <w:rPr>
      <w:rFonts w:ascii="Times New Roman" w:hAnsi="Times New Roman"/>
      <w:sz w:val="28"/>
    </w:rPr>
  </w:style>
  <w:style w:type="paragraph" w:customStyle="1" w:styleId="a">
    <w:name w:val="Чертежный"/>
    <w:rsid w:val="00AB34AC"/>
    <w:pPr>
      <w:spacing w:after="0" w:line="240" w:lineRule="auto"/>
      <w:jc w:val="both"/>
    </w:pPr>
    <w:rPr>
      <w:rFonts w:ascii="ISOCPEUR" w:eastAsia="Times New Roman" w:hAnsi="ISOCPEUR" w:cs="Times New Roman"/>
      <w:i/>
      <w:sz w:val="28"/>
      <w:szCs w:val="20"/>
      <w:lang w:val="uk-UA" w:eastAsia="uk-UA"/>
    </w:rPr>
  </w:style>
  <w:style w:type="paragraph" w:customStyle="1" w:styleId="DP-KURSAK">
    <w:name w:val="DP-KURSAK"/>
    <w:basedOn w:val="NoSpacing"/>
    <w:link w:val="DP-KURSAK0"/>
    <w:rsid w:val="00AB34AC"/>
    <w:pPr>
      <w:spacing w:line="360" w:lineRule="auto"/>
      <w:ind w:firstLine="851"/>
      <w:contextualSpacing w:val="0"/>
    </w:pPr>
  </w:style>
  <w:style w:type="character" w:customStyle="1" w:styleId="DP-KURSAK0">
    <w:name w:val="DP-KURSAK Знак"/>
    <w:basedOn w:val="DefaultParagraphFont"/>
    <w:link w:val="DP-KURSAK"/>
    <w:rsid w:val="00AB34AC"/>
    <w:rPr>
      <w:rFonts w:ascii="Times New Roman" w:hAnsi="Times New Roman"/>
      <w:sz w:val="28"/>
    </w:rPr>
  </w:style>
  <w:style w:type="paragraph" w:styleId="NoSpacing">
    <w:name w:val="No Spacing"/>
    <w:uiPriority w:val="1"/>
    <w:rsid w:val="00AB34AC"/>
    <w:pPr>
      <w:spacing w:after="0" w:line="240" w:lineRule="auto"/>
      <w:ind w:firstLine="567"/>
      <w:contextualSpacing/>
      <w:jc w:val="both"/>
    </w:pPr>
    <w:rPr>
      <w:rFonts w:ascii="Times New Roman" w:hAnsi="Times New Roman"/>
      <w:sz w:val="28"/>
    </w:rPr>
  </w:style>
  <w:style w:type="paragraph" w:styleId="PlainText">
    <w:name w:val="Plain Text"/>
    <w:basedOn w:val="Normal"/>
    <w:link w:val="PlainTextChar"/>
    <w:rsid w:val="00AB34AC"/>
    <w:pPr>
      <w:spacing w:line="240" w:lineRule="auto"/>
      <w:ind w:firstLine="0"/>
      <w:contextualSpacing w:val="0"/>
      <w:jc w:val="left"/>
    </w:pPr>
    <w:rPr>
      <w:rFonts w:ascii="Courier New" w:eastAsia="Times New Roman" w:hAnsi="Courier New" w:cs="Courier New"/>
      <w:sz w:val="20"/>
      <w:szCs w:val="20"/>
      <w:lang w:eastAsia="ru-RU"/>
    </w:rPr>
  </w:style>
  <w:style w:type="character" w:customStyle="1" w:styleId="PlainTextChar">
    <w:name w:val="Plain Text Char"/>
    <w:basedOn w:val="DefaultParagraphFont"/>
    <w:link w:val="PlainText"/>
    <w:rsid w:val="00AB34AC"/>
    <w:rPr>
      <w:rFonts w:ascii="Courier New" w:eastAsia="Times New Roman" w:hAnsi="Courier New" w:cs="Courier New"/>
      <w:sz w:val="20"/>
      <w:szCs w:val="20"/>
      <w:lang w:eastAsia="ru-RU"/>
    </w:rPr>
  </w:style>
  <w:style w:type="paragraph" w:styleId="BodyText">
    <w:name w:val="Body Text"/>
    <w:basedOn w:val="Normal"/>
    <w:link w:val="BodyTextChar"/>
    <w:rsid w:val="00C50D68"/>
    <w:pPr>
      <w:widowControl w:val="0"/>
      <w:tabs>
        <w:tab w:val="num" w:pos="720"/>
      </w:tabs>
      <w:contextualSpacing w:val="0"/>
    </w:pPr>
    <w:rPr>
      <w:rFonts w:eastAsia="Times New Roman" w:cs="Times New Roman"/>
      <w:szCs w:val="24"/>
      <w:lang w:eastAsia="ru-RU"/>
    </w:rPr>
  </w:style>
  <w:style w:type="character" w:customStyle="1" w:styleId="BodyTextChar">
    <w:name w:val="Body Text Char"/>
    <w:basedOn w:val="DefaultParagraphFont"/>
    <w:link w:val="BodyText"/>
    <w:rsid w:val="00C50D68"/>
    <w:rPr>
      <w:rFonts w:ascii="Times New Roman" w:eastAsia="Times New Roman" w:hAnsi="Times New Roman" w:cs="Times New Roman"/>
      <w:sz w:val="28"/>
      <w:szCs w:val="24"/>
      <w:lang w:val="uk-UA" w:eastAsia="ru-RU"/>
    </w:rPr>
  </w:style>
  <w:style w:type="paragraph" w:styleId="BodyText2">
    <w:name w:val="Body Text 2"/>
    <w:basedOn w:val="Normal"/>
    <w:link w:val="BodyText2Char"/>
    <w:rsid w:val="00AB34AC"/>
    <w:pPr>
      <w:spacing w:after="120" w:line="480" w:lineRule="auto"/>
      <w:ind w:firstLine="0"/>
      <w:contextualSpacing w:val="0"/>
      <w:jc w:val="left"/>
    </w:pPr>
    <w:rPr>
      <w:rFonts w:eastAsia="Times New Roman" w:cs="Times New Roman"/>
      <w:sz w:val="20"/>
      <w:szCs w:val="20"/>
      <w:lang w:eastAsia="ru-RU"/>
    </w:rPr>
  </w:style>
  <w:style w:type="character" w:customStyle="1" w:styleId="BodyText2Char">
    <w:name w:val="Body Text 2 Char"/>
    <w:basedOn w:val="DefaultParagraphFont"/>
    <w:link w:val="BodyText2"/>
    <w:rsid w:val="00AB34AC"/>
    <w:rPr>
      <w:rFonts w:ascii="Times New Roman" w:eastAsia="Times New Roman" w:hAnsi="Times New Roman" w:cs="Times New Roman"/>
      <w:sz w:val="20"/>
      <w:szCs w:val="20"/>
      <w:lang w:eastAsia="ru-RU"/>
    </w:rPr>
  </w:style>
  <w:style w:type="paragraph" w:customStyle="1" w:styleId="MyText">
    <w:name w:val="My_Text"/>
    <w:basedOn w:val="Normal"/>
    <w:link w:val="MyText0"/>
    <w:rsid w:val="00AB34AC"/>
    <w:pPr>
      <w:contextualSpacing w:val="0"/>
    </w:pPr>
    <w:rPr>
      <w:rFonts w:eastAsia="Times New Roman" w:cs="Times New Roman"/>
      <w:sz w:val="24"/>
      <w:szCs w:val="20"/>
      <w:lang w:eastAsia="ru-RU"/>
    </w:rPr>
  </w:style>
  <w:style w:type="character" w:customStyle="1" w:styleId="MyText0">
    <w:name w:val="My_Text Знак"/>
    <w:link w:val="MyText"/>
    <w:rsid w:val="00AB34AC"/>
    <w:rPr>
      <w:rFonts w:ascii="Times New Roman" w:eastAsia="Times New Roman" w:hAnsi="Times New Roman" w:cs="Times New Roman"/>
      <w:sz w:val="24"/>
      <w:szCs w:val="20"/>
      <w:lang w:val="uk-UA" w:eastAsia="ru-RU"/>
    </w:rPr>
  </w:style>
  <w:style w:type="character" w:styleId="Hyperlink">
    <w:name w:val="Hyperlink"/>
    <w:uiPriority w:val="99"/>
    <w:unhideWhenUsed/>
    <w:rsid w:val="00AB34AC"/>
    <w:rPr>
      <w:color w:val="0000FF"/>
      <w:u w:val="single"/>
    </w:rPr>
  </w:style>
  <w:style w:type="character" w:customStyle="1" w:styleId="apple-converted-space">
    <w:name w:val="apple-converted-space"/>
    <w:basedOn w:val="DefaultParagraphFont"/>
    <w:rsid w:val="00AB34AC"/>
  </w:style>
  <w:style w:type="paragraph" w:styleId="Footer">
    <w:name w:val="footer"/>
    <w:basedOn w:val="Normal"/>
    <w:link w:val="FooterChar"/>
    <w:uiPriority w:val="99"/>
    <w:unhideWhenUsed/>
    <w:rsid w:val="00AB34AC"/>
    <w:pPr>
      <w:tabs>
        <w:tab w:val="center" w:pos="4677"/>
        <w:tab w:val="right" w:pos="9355"/>
      </w:tabs>
      <w:spacing w:line="240" w:lineRule="auto"/>
    </w:pPr>
  </w:style>
  <w:style w:type="character" w:customStyle="1" w:styleId="FooterChar">
    <w:name w:val="Footer Char"/>
    <w:basedOn w:val="DefaultParagraphFont"/>
    <w:link w:val="Footer"/>
    <w:uiPriority w:val="99"/>
    <w:rsid w:val="00AB34AC"/>
    <w:rPr>
      <w:rFonts w:ascii="Times New Roman" w:hAnsi="Times New Roman"/>
      <w:sz w:val="28"/>
    </w:rPr>
  </w:style>
  <w:style w:type="paragraph" w:styleId="BodyTextIndent">
    <w:name w:val="Body Text Indent"/>
    <w:basedOn w:val="Normal"/>
    <w:link w:val="BodyTextIndentChar"/>
    <w:unhideWhenUsed/>
    <w:rsid w:val="00AB34AC"/>
    <w:pPr>
      <w:spacing w:after="120"/>
      <w:ind w:left="283"/>
    </w:pPr>
  </w:style>
  <w:style w:type="character" w:customStyle="1" w:styleId="BodyTextIndentChar">
    <w:name w:val="Body Text Indent Char"/>
    <w:basedOn w:val="DefaultParagraphFont"/>
    <w:link w:val="BodyTextIndent"/>
    <w:rsid w:val="00AB34AC"/>
    <w:rPr>
      <w:rFonts w:ascii="Times New Roman" w:hAnsi="Times New Roman"/>
      <w:sz w:val="28"/>
    </w:rPr>
  </w:style>
  <w:style w:type="paragraph" w:styleId="BodyTextIndent3">
    <w:name w:val="Body Text Indent 3"/>
    <w:basedOn w:val="Normal"/>
    <w:link w:val="BodyTextIndent3Char"/>
    <w:rsid w:val="00AB34AC"/>
    <w:pPr>
      <w:spacing w:after="120" w:line="240" w:lineRule="auto"/>
      <w:ind w:left="283" w:firstLine="0"/>
      <w:contextualSpacing w:val="0"/>
      <w:jc w:val="left"/>
    </w:pPr>
    <w:rPr>
      <w:rFonts w:eastAsia="Times New Roman" w:cs="Times New Roman"/>
      <w:sz w:val="16"/>
      <w:szCs w:val="16"/>
      <w:lang w:eastAsia="ru-RU"/>
    </w:rPr>
  </w:style>
  <w:style w:type="character" w:customStyle="1" w:styleId="BodyTextIndent3Char">
    <w:name w:val="Body Text Indent 3 Char"/>
    <w:basedOn w:val="DefaultParagraphFont"/>
    <w:link w:val="BodyTextIndent3"/>
    <w:rsid w:val="00AB34AC"/>
    <w:rPr>
      <w:rFonts w:ascii="Times New Roman" w:eastAsia="Times New Roman" w:hAnsi="Times New Roman" w:cs="Times New Roman"/>
      <w:sz w:val="16"/>
      <w:szCs w:val="16"/>
      <w:lang w:eastAsia="ru-RU"/>
    </w:rPr>
  </w:style>
  <w:style w:type="paragraph" w:styleId="BalloonText">
    <w:name w:val="Balloon Text"/>
    <w:basedOn w:val="Normal"/>
    <w:link w:val="BalloonTextChar"/>
    <w:uiPriority w:val="99"/>
    <w:semiHidden/>
    <w:unhideWhenUsed/>
    <w:rsid w:val="00AB34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4AC"/>
    <w:rPr>
      <w:rFonts w:ascii="Tahoma" w:hAnsi="Tahoma" w:cs="Tahoma"/>
      <w:sz w:val="16"/>
      <w:szCs w:val="16"/>
    </w:rPr>
  </w:style>
  <w:style w:type="character" w:styleId="PageNumber">
    <w:name w:val="page number"/>
    <w:basedOn w:val="DefaultParagraphFont"/>
    <w:rsid w:val="00AB34AC"/>
  </w:style>
  <w:style w:type="paragraph" w:styleId="Title">
    <w:name w:val="Title"/>
    <w:basedOn w:val="Normal"/>
    <w:next w:val="Normal"/>
    <w:link w:val="TitleChar"/>
    <w:uiPriority w:val="9"/>
    <w:qFormat/>
    <w:rsid w:val="00DA4C20"/>
    <w:pPr>
      <w:widowControl w:val="0"/>
      <w:ind w:firstLine="0"/>
      <w:contextualSpacing w:val="0"/>
      <w:jc w:val="center"/>
      <w:outlineLvl w:val="0"/>
    </w:pPr>
    <w:rPr>
      <w:rFonts w:eastAsia="Times New Roman" w:cs="Times New Roman"/>
      <w:b/>
      <w:szCs w:val="20"/>
      <w:lang w:eastAsia="ru-RU"/>
    </w:rPr>
  </w:style>
  <w:style w:type="character" w:customStyle="1" w:styleId="TitleChar">
    <w:name w:val="Title Char"/>
    <w:basedOn w:val="DefaultParagraphFont"/>
    <w:link w:val="Title"/>
    <w:uiPriority w:val="9"/>
    <w:rsid w:val="00DA4C20"/>
    <w:rPr>
      <w:rFonts w:ascii="Times New Roman" w:eastAsia="Times New Roman" w:hAnsi="Times New Roman" w:cs="Times New Roman"/>
      <w:b/>
      <w:sz w:val="28"/>
      <w:szCs w:val="20"/>
      <w:lang w:val="uk-UA" w:eastAsia="ru-RU"/>
    </w:rPr>
  </w:style>
  <w:style w:type="paragraph" w:styleId="Subtitle">
    <w:name w:val="Subtitle"/>
    <w:basedOn w:val="Normal"/>
    <w:link w:val="SubtitleChar"/>
    <w:rsid w:val="00AB34AC"/>
    <w:pPr>
      <w:widowControl w:val="0"/>
      <w:spacing w:line="240" w:lineRule="auto"/>
      <w:ind w:firstLine="0"/>
      <w:contextualSpacing w:val="0"/>
      <w:jc w:val="center"/>
    </w:pPr>
    <w:rPr>
      <w:rFonts w:eastAsia="Times New Roman" w:cs="Times New Roman"/>
      <w:sz w:val="32"/>
      <w:szCs w:val="20"/>
      <w:lang w:eastAsia="ru-RU"/>
    </w:rPr>
  </w:style>
  <w:style w:type="character" w:customStyle="1" w:styleId="SubtitleChar">
    <w:name w:val="Subtitle Char"/>
    <w:basedOn w:val="DefaultParagraphFont"/>
    <w:link w:val="Subtitle"/>
    <w:rsid w:val="00AB34AC"/>
    <w:rPr>
      <w:rFonts w:ascii="Times New Roman" w:eastAsia="Times New Roman" w:hAnsi="Times New Roman" w:cs="Times New Roman"/>
      <w:sz w:val="32"/>
      <w:szCs w:val="20"/>
      <w:lang w:val="uk-UA" w:eastAsia="ru-RU"/>
    </w:rPr>
  </w:style>
  <w:style w:type="paragraph" w:styleId="HTMLPreformatted">
    <w:name w:val="HTML Preformatted"/>
    <w:basedOn w:val="Normal"/>
    <w:link w:val="HTMLPreformattedChar"/>
    <w:uiPriority w:val="99"/>
    <w:semiHidden/>
    <w:unhideWhenUsed/>
    <w:rsid w:val="00AB3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AB34AC"/>
    <w:rPr>
      <w:rFonts w:ascii="Courier New" w:eastAsia="Times New Roman" w:hAnsi="Courier New" w:cs="Courier New"/>
      <w:sz w:val="20"/>
      <w:szCs w:val="20"/>
      <w:lang w:eastAsia="ru-RU"/>
    </w:rPr>
  </w:style>
  <w:style w:type="character" w:customStyle="1" w:styleId="start-tag">
    <w:name w:val="start-tag"/>
    <w:basedOn w:val="DefaultParagraphFont"/>
    <w:rsid w:val="00AB34AC"/>
  </w:style>
  <w:style w:type="character" w:customStyle="1" w:styleId="attribute-name">
    <w:name w:val="attribute-name"/>
    <w:basedOn w:val="DefaultParagraphFont"/>
    <w:rsid w:val="00AB34AC"/>
  </w:style>
  <w:style w:type="character" w:customStyle="1" w:styleId="end-tag">
    <w:name w:val="end-tag"/>
    <w:basedOn w:val="DefaultParagraphFont"/>
    <w:rsid w:val="00AB34AC"/>
  </w:style>
  <w:style w:type="paragraph" w:styleId="TOCHeading">
    <w:name w:val="TOC Heading"/>
    <w:basedOn w:val="Heading1"/>
    <w:next w:val="Normal"/>
    <w:uiPriority w:val="39"/>
    <w:unhideWhenUsed/>
    <w:rsid w:val="004E60A0"/>
    <w:pPr>
      <w:spacing w:line="276" w:lineRule="auto"/>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062CDA"/>
    <w:pPr>
      <w:tabs>
        <w:tab w:val="left" w:pos="284"/>
        <w:tab w:val="right" w:pos="9345"/>
      </w:tabs>
      <w:ind w:firstLine="0"/>
    </w:pPr>
    <w:rPr>
      <w:rFonts w:cs="Times New Roman"/>
      <w:iCs/>
      <w:szCs w:val="24"/>
      <w:lang w:eastAsia="ru-RU"/>
    </w:rPr>
  </w:style>
  <w:style w:type="paragraph" w:styleId="TOC2">
    <w:name w:val="toc 2"/>
    <w:basedOn w:val="Normal"/>
    <w:next w:val="Normal"/>
    <w:autoRedefine/>
    <w:uiPriority w:val="39"/>
    <w:unhideWhenUsed/>
    <w:rsid w:val="00062CDA"/>
    <w:pPr>
      <w:tabs>
        <w:tab w:val="left" w:pos="709"/>
        <w:tab w:val="left" w:pos="851"/>
        <w:tab w:val="right" w:pos="9345"/>
      </w:tabs>
      <w:ind w:left="284" w:firstLine="0"/>
      <w:jc w:val="left"/>
    </w:pPr>
    <w:rPr>
      <w:bCs/>
    </w:rPr>
  </w:style>
  <w:style w:type="paragraph" w:styleId="TOC3">
    <w:name w:val="toc 3"/>
    <w:basedOn w:val="Normal"/>
    <w:next w:val="Normal"/>
    <w:autoRedefine/>
    <w:uiPriority w:val="39"/>
    <w:unhideWhenUsed/>
    <w:rsid w:val="00062CDA"/>
    <w:pPr>
      <w:tabs>
        <w:tab w:val="left" w:pos="1276"/>
        <w:tab w:val="right" w:pos="9345"/>
      </w:tabs>
      <w:ind w:left="567" w:firstLine="0"/>
    </w:pPr>
    <w:rPr>
      <w:szCs w:val="20"/>
    </w:rPr>
  </w:style>
  <w:style w:type="paragraph" w:styleId="TOC4">
    <w:name w:val="toc 4"/>
    <w:basedOn w:val="Normal"/>
    <w:next w:val="Normal"/>
    <w:autoRedefine/>
    <w:uiPriority w:val="39"/>
    <w:semiHidden/>
    <w:unhideWhenUsed/>
    <w:rsid w:val="004E60A0"/>
    <w:pPr>
      <w:ind w:left="840"/>
      <w:jc w:val="left"/>
    </w:pPr>
    <w:rPr>
      <w:rFonts w:asciiTheme="minorHAnsi" w:hAnsiTheme="minorHAnsi"/>
      <w:sz w:val="20"/>
      <w:szCs w:val="20"/>
    </w:rPr>
  </w:style>
  <w:style w:type="paragraph" w:styleId="TOC5">
    <w:name w:val="toc 5"/>
    <w:basedOn w:val="Normal"/>
    <w:next w:val="Normal"/>
    <w:autoRedefine/>
    <w:uiPriority w:val="39"/>
    <w:semiHidden/>
    <w:unhideWhenUsed/>
    <w:rsid w:val="004E60A0"/>
    <w:pPr>
      <w:ind w:left="1120"/>
      <w:jc w:val="left"/>
    </w:pPr>
    <w:rPr>
      <w:rFonts w:asciiTheme="minorHAnsi" w:hAnsiTheme="minorHAnsi"/>
      <w:sz w:val="20"/>
      <w:szCs w:val="20"/>
    </w:rPr>
  </w:style>
  <w:style w:type="paragraph" w:styleId="TOC6">
    <w:name w:val="toc 6"/>
    <w:basedOn w:val="Normal"/>
    <w:next w:val="Normal"/>
    <w:autoRedefine/>
    <w:uiPriority w:val="39"/>
    <w:semiHidden/>
    <w:unhideWhenUsed/>
    <w:rsid w:val="004E60A0"/>
    <w:pPr>
      <w:ind w:left="1400"/>
      <w:jc w:val="left"/>
    </w:pPr>
    <w:rPr>
      <w:rFonts w:asciiTheme="minorHAnsi" w:hAnsiTheme="minorHAnsi"/>
      <w:sz w:val="20"/>
      <w:szCs w:val="20"/>
    </w:rPr>
  </w:style>
  <w:style w:type="paragraph" w:styleId="TOC7">
    <w:name w:val="toc 7"/>
    <w:basedOn w:val="Normal"/>
    <w:next w:val="Normal"/>
    <w:autoRedefine/>
    <w:uiPriority w:val="39"/>
    <w:semiHidden/>
    <w:unhideWhenUsed/>
    <w:rsid w:val="004E60A0"/>
    <w:pPr>
      <w:ind w:left="1680"/>
      <w:jc w:val="left"/>
    </w:pPr>
    <w:rPr>
      <w:rFonts w:asciiTheme="minorHAnsi" w:hAnsiTheme="minorHAnsi"/>
      <w:sz w:val="20"/>
      <w:szCs w:val="20"/>
    </w:rPr>
  </w:style>
  <w:style w:type="paragraph" w:styleId="TOC8">
    <w:name w:val="toc 8"/>
    <w:basedOn w:val="Normal"/>
    <w:next w:val="Normal"/>
    <w:autoRedefine/>
    <w:uiPriority w:val="39"/>
    <w:semiHidden/>
    <w:unhideWhenUsed/>
    <w:rsid w:val="004E60A0"/>
    <w:pPr>
      <w:ind w:left="1960"/>
      <w:jc w:val="left"/>
    </w:pPr>
    <w:rPr>
      <w:rFonts w:asciiTheme="minorHAnsi" w:hAnsiTheme="minorHAnsi"/>
      <w:sz w:val="20"/>
      <w:szCs w:val="20"/>
    </w:rPr>
  </w:style>
  <w:style w:type="paragraph" w:styleId="TOC9">
    <w:name w:val="toc 9"/>
    <w:basedOn w:val="Normal"/>
    <w:next w:val="Normal"/>
    <w:autoRedefine/>
    <w:uiPriority w:val="39"/>
    <w:semiHidden/>
    <w:unhideWhenUsed/>
    <w:rsid w:val="004E60A0"/>
    <w:pPr>
      <w:ind w:left="2240"/>
      <w:jc w:val="left"/>
    </w:pPr>
    <w:rPr>
      <w:rFonts w:asciiTheme="minorHAnsi" w:hAnsiTheme="minorHAnsi"/>
      <w:sz w:val="20"/>
      <w:szCs w:val="20"/>
    </w:rPr>
  </w:style>
  <w:style w:type="paragraph" w:styleId="NormalWeb">
    <w:name w:val="Normal (Web)"/>
    <w:basedOn w:val="Normal"/>
    <w:uiPriority w:val="99"/>
    <w:unhideWhenUsed/>
    <w:rsid w:val="00B467DA"/>
    <w:pPr>
      <w:spacing w:before="100" w:beforeAutospacing="1" w:after="100" w:afterAutospacing="1" w:line="240" w:lineRule="auto"/>
      <w:ind w:firstLine="0"/>
      <w:contextualSpacing w:val="0"/>
      <w:jc w:val="left"/>
    </w:pPr>
    <w:rPr>
      <w:rFonts w:eastAsia="Times New Roman" w:cs="Times New Roman"/>
      <w:sz w:val="24"/>
      <w:szCs w:val="24"/>
      <w:lang w:eastAsia="ru-RU"/>
    </w:rPr>
  </w:style>
  <w:style w:type="character" w:styleId="FollowedHyperlink">
    <w:name w:val="FollowedHyperlink"/>
    <w:basedOn w:val="DefaultParagraphFont"/>
    <w:uiPriority w:val="99"/>
    <w:semiHidden/>
    <w:unhideWhenUsed/>
    <w:rsid w:val="00B467DA"/>
    <w:rPr>
      <w:color w:val="800080" w:themeColor="followedHyperlink"/>
      <w:u w:val="single"/>
    </w:rPr>
  </w:style>
  <w:style w:type="paragraph" w:styleId="Caption">
    <w:name w:val="caption"/>
    <w:basedOn w:val="Normal"/>
    <w:next w:val="Normal"/>
    <w:link w:val="CaptionChar"/>
    <w:uiPriority w:val="35"/>
    <w:unhideWhenUsed/>
    <w:qFormat/>
    <w:rsid w:val="00765D10"/>
    <w:pPr>
      <w:ind w:firstLine="0"/>
      <w:jc w:val="center"/>
    </w:pPr>
    <w:rPr>
      <w:iCs/>
      <w:szCs w:val="18"/>
    </w:rPr>
  </w:style>
  <w:style w:type="character" w:customStyle="1" w:styleId="Heading3Char">
    <w:name w:val="Heading 3 Char"/>
    <w:basedOn w:val="DefaultParagraphFont"/>
    <w:link w:val="Heading3"/>
    <w:uiPriority w:val="9"/>
    <w:rsid w:val="0018691E"/>
    <w:rPr>
      <w:rFonts w:ascii="Times New Roman" w:eastAsiaTheme="majorEastAsia" w:hAnsi="Times New Roman" w:cstheme="majorBidi"/>
      <w:b/>
      <w:noProof/>
      <w:sz w:val="28"/>
      <w:szCs w:val="24"/>
      <w:lang w:val="uk-UA"/>
    </w:rPr>
  </w:style>
  <w:style w:type="table" w:styleId="TableGrid">
    <w:name w:val="Table Grid"/>
    <w:basedOn w:val="TableNormal"/>
    <w:uiPriority w:val="59"/>
    <w:rsid w:val="00DE7892"/>
    <w:pPr>
      <w:spacing w:after="0" w:line="360" w:lineRule="auto"/>
    </w:pPr>
    <w:rPr>
      <w:rFonts w:ascii="Times New Roman" w:eastAsiaTheme="minorEastAsia"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right w:w="113" w:type="dxa"/>
      </w:tblCellMar>
    </w:tblPr>
  </w:style>
  <w:style w:type="paragraph" w:customStyle="1" w:styleId="a0">
    <w:name w:val="Название таблицы"/>
    <w:basedOn w:val="Caption"/>
    <w:link w:val="a1"/>
    <w:uiPriority w:val="97"/>
    <w:qFormat/>
    <w:rsid w:val="00CD4638"/>
    <w:pPr>
      <w:keepNext/>
      <w:jc w:val="right"/>
    </w:pPr>
    <w:rPr>
      <w:i/>
    </w:rPr>
  </w:style>
  <w:style w:type="paragraph" w:customStyle="1" w:styleId="a2">
    <w:name w:val="Абзац после таблицы"/>
    <w:basedOn w:val="Normal"/>
    <w:link w:val="a3"/>
    <w:uiPriority w:val="98"/>
    <w:qFormat/>
    <w:rsid w:val="00E50A0B"/>
    <w:pPr>
      <w:spacing w:before="160"/>
    </w:pPr>
  </w:style>
  <w:style w:type="character" w:customStyle="1" w:styleId="CaptionChar">
    <w:name w:val="Caption Char"/>
    <w:basedOn w:val="DefaultParagraphFont"/>
    <w:link w:val="Caption"/>
    <w:uiPriority w:val="35"/>
    <w:rsid w:val="00765D10"/>
    <w:rPr>
      <w:rFonts w:ascii="Times New Roman" w:hAnsi="Times New Roman"/>
      <w:iCs/>
      <w:sz w:val="28"/>
      <w:szCs w:val="18"/>
    </w:rPr>
  </w:style>
  <w:style w:type="character" w:customStyle="1" w:styleId="a1">
    <w:name w:val="Название таблицы Знак"/>
    <w:basedOn w:val="CaptionChar"/>
    <w:link w:val="a0"/>
    <w:uiPriority w:val="97"/>
    <w:rsid w:val="00CD4638"/>
    <w:rPr>
      <w:rFonts w:ascii="Times New Roman" w:hAnsi="Times New Roman"/>
      <w:i/>
      <w:iCs/>
      <w:sz w:val="28"/>
      <w:szCs w:val="18"/>
    </w:rPr>
  </w:style>
  <w:style w:type="character" w:customStyle="1" w:styleId="a3">
    <w:name w:val="Абзац после таблицы Знак"/>
    <w:basedOn w:val="DefaultParagraphFont"/>
    <w:link w:val="a2"/>
    <w:uiPriority w:val="98"/>
    <w:rsid w:val="00E50A0B"/>
    <w:rPr>
      <w:rFonts w:ascii="Times New Roman" w:hAnsi="Times New Roman"/>
      <w:sz w:val="28"/>
    </w:rPr>
  </w:style>
  <w:style w:type="character" w:styleId="CommentReference">
    <w:name w:val="annotation reference"/>
    <w:basedOn w:val="DefaultParagraphFont"/>
    <w:uiPriority w:val="99"/>
    <w:semiHidden/>
    <w:unhideWhenUsed/>
    <w:rsid w:val="00A4582C"/>
    <w:rPr>
      <w:sz w:val="16"/>
      <w:szCs w:val="16"/>
    </w:rPr>
  </w:style>
  <w:style w:type="paragraph" w:styleId="CommentText">
    <w:name w:val="annotation text"/>
    <w:basedOn w:val="Normal"/>
    <w:link w:val="CommentTextChar"/>
    <w:uiPriority w:val="99"/>
    <w:semiHidden/>
    <w:unhideWhenUsed/>
    <w:rsid w:val="00A4582C"/>
    <w:pPr>
      <w:spacing w:line="240" w:lineRule="auto"/>
    </w:pPr>
    <w:rPr>
      <w:sz w:val="20"/>
      <w:szCs w:val="20"/>
    </w:rPr>
  </w:style>
  <w:style w:type="character" w:customStyle="1" w:styleId="CommentTextChar">
    <w:name w:val="Comment Text Char"/>
    <w:basedOn w:val="DefaultParagraphFont"/>
    <w:link w:val="CommentText"/>
    <w:uiPriority w:val="99"/>
    <w:semiHidden/>
    <w:rsid w:val="00A4582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4582C"/>
    <w:rPr>
      <w:b/>
      <w:bCs/>
    </w:rPr>
  </w:style>
  <w:style w:type="character" w:customStyle="1" w:styleId="CommentSubjectChar">
    <w:name w:val="Comment Subject Char"/>
    <w:basedOn w:val="CommentTextChar"/>
    <w:link w:val="CommentSubject"/>
    <w:uiPriority w:val="99"/>
    <w:semiHidden/>
    <w:rsid w:val="00A4582C"/>
    <w:rPr>
      <w:rFonts w:ascii="Times New Roman" w:hAnsi="Times New Roman"/>
      <w:b/>
      <w:bCs/>
      <w:sz w:val="20"/>
      <w:szCs w:val="20"/>
    </w:rPr>
  </w:style>
  <w:style w:type="character" w:customStyle="1" w:styleId="1">
    <w:name w:val="Неразрешенное упоминание1"/>
    <w:basedOn w:val="DefaultParagraphFont"/>
    <w:uiPriority w:val="99"/>
    <w:semiHidden/>
    <w:unhideWhenUsed/>
    <w:rsid w:val="003B4C15"/>
    <w:rPr>
      <w:color w:val="605E5C"/>
      <w:shd w:val="clear" w:color="auto" w:fill="E1DFDD"/>
    </w:rPr>
  </w:style>
  <w:style w:type="table" w:styleId="TableGridLight">
    <w:name w:val="Grid Table Light"/>
    <w:basedOn w:val="TableNormal"/>
    <w:uiPriority w:val="40"/>
    <w:rsid w:val="003B4C15"/>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4">
    <w:name w:val="Листинг"/>
    <w:basedOn w:val="Normal"/>
    <w:link w:val="a5"/>
    <w:uiPriority w:val="99"/>
    <w:qFormat/>
    <w:rsid w:val="00D82C66"/>
    <w:pPr>
      <w:spacing w:line="240" w:lineRule="auto"/>
      <w:ind w:firstLine="0"/>
    </w:pPr>
    <w:rPr>
      <w:rFonts w:ascii="Consolas" w:hAnsi="Consolas"/>
      <w:sz w:val="20"/>
      <w:szCs w:val="20"/>
      <w:lang w:val="en-US"/>
    </w:rPr>
  </w:style>
  <w:style w:type="character" w:customStyle="1" w:styleId="a5">
    <w:name w:val="Листинг Знак"/>
    <w:basedOn w:val="DefaultParagraphFont"/>
    <w:link w:val="a4"/>
    <w:uiPriority w:val="99"/>
    <w:rsid w:val="00A17E05"/>
    <w:rPr>
      <w:rFonts w:ascii="Consolas" w:hAnsi="Consolas"/>
      <w:noProof/>
      <w:sz w:val="20"/>
      <w:szCs w:val="20"/>
      <w:lang w:val="en-US"/>
    </w:rPr>
  </w:style>
  <w:style w:type="character" w:styleId="UnresolvedMention">
    <w:name w:val="Unresolved Mention"/>
    <w:basedOn w:val="DefaultParagraphFont"/>
    <w:uiPriority w:val="99"/>
    <w:semiHidden/>
    <w:unhideWhenUsed/>
    <w:rsid w:val="000560C5"/>
    <w:rPr>
      <w:color w:val="605E5C"/>
      <w:shd w:val="clear" w:color="auto" w:fill="E1DFDD"/>
    </w:rPr>
  </w:style>
  <w:style w:type="paragraph" w:customStyle="1" w:styleId="Code">
    <w:name w:val="Code"/>
    <w:basedOn w:val="Normal"/>
    <w:link w:val="CodeChar"/>
    <w:uiPriority w:val="99"/>
    <w:qFormat/>
    <w:rsid w:val="00DF5DB9"/>
    <w:pPr>
      <w:spacing w:line="240" w:lineRule="auto"/>
      <w:ind w:firstLine="0"/>
    </w:pPr>
    <w:rPr>
      <w:rFonts w:ascii="Consolas" w:hAnsi="Consolas"/>
      <w:noProof w:val="0"/>
      <w:sz w:val="20"/>
      <w:szCs w:val="20"/>
      <w:lang w:val="en-US"/>
    </w:rPr>
  </w:style>
  <w:style w:type="character" w:customStyle="1" w:styleId="CodeChar">
    <w:name w:val="Code Char"/>
    <w:basedOn w:val="DefaultParagraphFont"/>
    <w:link w:val="Code"/>
    <w:uiPriority w:val="99"/>
    <w:rsid w:val="00DF5DB9"/>
    <w:rPr>
      <w:rFonts w:ascii="Consolas" w:hAnsi="Consola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379">
      <w:bodyDiv w:val="1"/>
      <w:marLeft w:val="0"/>
      <w:marRight w:val="0"/>
      <w:marTop w:val="0"/>
      <w:marBottom w:val="0"/>
      <w:divBdr>
        <w:top w:val="none" w:sz="0" w:space="0" w:color="auto"/>
        <w:left w:val="none" w:sz="0" w:space="0" w:color="auto"/>
        <w:bottom w:val="none" w:sz="0" w:space="0" w:color="auto"/>
        <w:right w:val="none" w:sz="0" w:space="0" w:color="auto"/>
      </w:divBdr>
    </w:div>
    <w:div w:id="36902177">
      <w:bodyDiv w:val="1"/>
      <w:marLeft w:val="0"/>
      <w:marRight w:val="0"/>
      <w:marTop w:val="0"/>
      <w:marBottom w:val="0"/>
      <w:divBdr>
        <w:top w:val="none" w:sz="0" w:space="0" w:color="auto"/>
        <w:left w:val="none" w:sz="0" w:space="0" w:color="auto"/>
        <w:bottom w:val="none" w:sz="0" w:space="0" w:color="auto"/>
        <w:right w:val="none" w:sz="0" w:space="0" w:color="auto"/>
      </w:divBdr>
    </w:div>
    <w:div w:id="121773957">
      <w:bodyDiv w:val="1"/>
      <w:marLeft w:val="0"/>
      <w:marRight w:val="0"/>
      <w:marTop w:val="0"/>
      <w:marBottom w:val="0"/>
      <w:divBdr>
        <w:top w:val="none" w:sz="0" w:space="0" w:color="auto"/>
        <w:left w:val="none" w:sz="0" w:space="0" w:color="auto"/>
        <w:bottom w:val="none" w:sz="0" w:space="0" w:color="auto"/>
        <w:right w:val="none" w:sz="0" w:space="0" w:color="auto"/>
      </w:divBdr>
    </w:div>
    <w:div w:id="187790718">
      <w:bodyDiv w:val="1"/>
      <w:marLeft w:val="0"/>
      <w:marRight w:val="0"/>
      <w:marTop w:val="0"/>
      <w:marBottom w:val="0"/>
      <w:divBdr>
        <w:top w:val="none" w:sz="0" w:space="0" w:color="auto"/>
        <w:left w:val="none" w:sz="0" w:space="0" w:color="auto"/>
        <w:bottom w:val="none" w:sz="0" w:space="0" w:color="auto"/>
        <w:right w:val="none" w:sz="0" w:space="0" w:color="auto"/>
      </w:divBdr>
    </w:div>
    <w:div w:id="193274196">
      <w:bodyDiv w:val="1"/>
      <w:marLeft w:val="0"/>
      <w:marRight w:val="0"/>
      <w:marTop w:val="0"/>
      <w:marBottom w:val="0"/>
      <w:divBdr>
        <w:top w:val="none" w:sz="0" w:space="0" w:color="auto"/>
        <w:left w:val="none" w:sz="0" w:space="0" w:color="auto"/>
        <w:bottom w:val="none" w:sz="0" w:space="0" w:color="auto"/>
        <w:right w:val="none" w:sz="0" w:space="0" w:color="auto"/>
      </w:divBdr>
    </w:div>
    <w:div w:id="230311428">
      <w:bodyDiv w:val="1"/>
      <w:marLeft w:val="0"/>
      <w:marRight w:val="0"/>
      <w:marTop w:val="0"/>
      <w:marBottom w:val="0"/>
      <w:divBdr>
        <w:top w:val="none" w:sz="0" w:space="0" w:color="auto"/>
        <w:left w:val="none" w:sz="0" w:space="0" w:color="auto"/>
        <w:bottom w:val="none" w:sz="0" w:space="0" w:color="auto"/>
        <w:right w:val="none" w:sz="0" w:space="0" w:color="auto"/>
      </w:divBdr>
    </w:div>
    <w:div w:id="315955672">
      <w:bodyDiv w:val="1"/>
      <w:marLeft w:val="0"/>
      <w:marRight w:val="0"/>
      <w:marTop w:val="0"/>
      <w:marBottom w:val="0"/>
      <w:divBdr>
        <w:top w:val="none" w:sz="0" w:space="0" w:color="auto"/>
        <w:left w:val="none" w:sz="0" w:space="0" w:color="auto"/>
        <w:bottom w:val="none" w:sz="0" w:space="0" w:color="auto"/>
        <w:right w:val="none" w:sz="0" w:space="0" w:color="auto"/>
      </w:divBdr>
    </w:div>
    <w:div w:id="427891727">
      <w:bodyDiv w:val="1"/>
      <w:marLeft w:val="0"/>
      <w:marRight w:val="0"/>
      <w:marTop w:val="0"/>
      <w:marBottom w:val="0"/>
      <w:divBdr>
        <w:top w:val="none" w:sz="0" w:space="0" w:color="auto"/>
        <w:left w:val="none" w:sz="0" w:space="0" w:color="auto"/>
        <w:bottom w:val="none" w:sz="0" w:space="0" w:color="auto"/>
        <w:right w:val="none" w:sz="0" w:space="0" w:color="auto"/>
      </w:divBdr>
    </w:div>
    <w:div w:id="434134409">
      <w:bodyDiv w:val="1"/>
      <w:marLeft w:val="0"/>
      <w:marRight w:val="0"/>
      <w:marTop w:val="0"/>
      <w:marBottom w:val="0"/>
      <w:divBdr>
        <w:top w:val="none" w:sz="0" w:space="0" w:color="auto"/>
        <w:left w:val="none" w:sz="0" w:space="0" w:color="auto"/>
        <w:bottom w:val="none" w:sz="0" w:space="0" w:color="auto"/>
        <w:right w:val="none" w:sz="0" w:space="0" w:color="auto"/>
      </w:divBdr>
    </w:div>
    <w:div w:id="489444332">
      <w:bodyDiv w:val="1"/>
      <w:marLeft w:val="0"/>
      <w:marRight w:val="0"/>
      <w:marTop w:val="0"/>
      <w:marBottom w:val="0"/>
      <w:divBdr>
        <w:top w:val="none" w:sz="0" w:space="0" w:color="auto"/>
        <w:left w:val="none" w:sz="0" w:space="0" w:color="auto"/>
        <w:bottom w:val="none" w:sz="0" w:space="0" w:color="auto"/>
        <w:right w:val="none" w:sz="0" w:space="0" w:color="auto"/>
      </w:divBdr>
    </w:div>
    <w:div w:id="514803047">
      <w:bodyDiv w:val="1"/>
      <w:marLeft w:val="0"/>
      <w:marRight w:val="0"/>
      <w:marTop w:val="0"/>
      <w:marBottom w:val="0"/>
      <w:divBdr>
        <w:top w:val="none" w:sz="0" w:space="0" w:color="auto"/>
        <w:left w:val="none" w:sz="0" w:space="0" w:color="auto"/>
        <w:bottom w:val="none" w:sz="0" w:space="0" w:color="auto"/>
        <w:right w:val="none" w:sz="0" w:space="0" w:color="auto"/>
      </w:divBdr>
    </w:div>
    <w:div w:id="559092326">
      <w:bodyDiv w:val="1"/>
      <w:marLeft w:val="0"/>
      <w:marRight w:val="0"/>
      <w:marTop w:val="0"/>
      <w:marBottom w:val="0"/>
      <w:divBdr>
        <w:top w:val="none" w:sz="0" w:space="0" w:color="auto"/>
        <w:left w:val="none" w:sz="0" w:space="0" w:color="auto"/>
        <w:bottom w:val="none" w:sz="0" w:space="0" w:color="auto"/>
        <w:right w:val="none" w:sz="0" w:space="0" w:color="auto"/>
      </w:divBdr>
      <w:divsChild>
        <w:div w:id="1139956884">
          <w:marLeft w:val="0"/>
          <w:marRight w:val="0"/>
          <w:marTop w:val="0"/>
          <w:marBottom w:val="0"/>
          <w:divBdr>
            <w:top w:val="none" w:sz="0" w:space="0" w:color="auto"/>
            <w:left w:val="none" w:sz="0" w:space="0" w:color="auto"/>
            <w:bottom w:val="none" w:sz="0" w:space="0" w:color="auto"/>
            <w:right w:val="none" w:sz="0" w:space="0" w:color="auto"/>
          </w:divBdr>
          <w:divsChild>
            <w:div w:id="1965380592">
              <w:marLeft w:val="0"/>
              <w:marRight w:val="0"/>
              <w:marTop w:val="0"/>
              <w:marBottom w:val="0"/>
              <w:divBdr>
                <w:top w:val="none" w:sz="0" w:space="0" w:color="auto"/>
                <w:left w:val="none" w:sz="0" w:space="0" w:color="auto"/>
                <w:bottom w:val="none" w:sz="0" w:space="0" w:color="auto"/>
                <w:right w:val="none" w:sz="0" w:space="0" w:color="auto"/>
              </w:divBdr>
              <w:divsChild>
                <w:div w:id="9996513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04387668">
          <w:marLeft w:val="0"/>
          <w:marRight w:val="0"/>
          <w:marTop w:val="0"/>
          <w:marBottom w:val="0"/>
          <w:divBdr>
            <w:top w:val="none" w:sz="0" w:space="0" w:color="auto"/>
            <w:left w:val="none" w:sz="0" w:space="0" w:color="auto"/>
            <w:bottom w:val="none" w:sz="0" w:space="0" w:color="auto"/>
            <w:right w:val="none" w:sz="0" w:space="0" w:color="auto"/>
          </w:divBdr>
          <w:divsChild>
            <w:div w:id="14238653">
              <w:marLeft w:val="0"/>
              <w:marRight w:val="0"/>
              <w:marTop w:val="0"/>
              <w:marBottom w:val="0"/>
              <w:divBdr>
                <w:top w:val="none" w:sz="0" w:space="0" w:color="auto"/>
                <w:left w:val="none" w:sz="0" w:space="0" w:color="auto"/>
                <w:bottom w:val="none" w:sz="0" w:space="0" w:color="auto"/>
                <w:right w:val="none" w:sz="0" w:space="0" w:color="auto"/>
              </w:divBdr>
              <w:divsChild>
                <w:div w:id="13188054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5869">
      <w:bodyDiv w:val="1"/>
      <w:marLeft w:val="0"/>
      <w:marRight w:val="0"/>
      <w:marTop w:val="0"/>
      <w:marBottom w:val="0"/>
      <w:divBdr>
        <w:top w:val="none" w:sz="0" w:space="0" w:color="auto"/>
        <w:left w:val="none" w:sz="0" w:space="0" w:color="auto"/>
        <w:bottom w:val="none" w:sz="0" w:space="0" w:color="auto"/>
        <w:right w:val="none" w:sz="0" w:space="0" w:color="auto"/>
      </w:divBdr>
    </w:div>
    <w:div w:id="587155825">
      <w:bodyDiv w:val="1"/>
      <w:marLeft w:val="0"/>
      <w:marRight w:val="0"/>
      <w:marTop w:val="0"/>
      <w:marBottom w:val="0"/>
      <w:divBdr>
        <w:top w:val="none" w:sz="0" w:space="0" w:color="auto"/>
        <w:left w:val="none" w:sz="0" w:space="0" w:color="auto"/>
        <w:bottom w:val="none" w:sz="0" w:space="0" w:color="auto"/>
        <w:right w:val="none" w:sz="0" w:space="0" w:color="auto"/>
      </w:divBdr>
    </w:div>
    <w:div w:id="814876692">
      <w:bodyDiv w:val="1"/>
      <w:marLeft w:val="0"/>
      <w:marRight w:val="0"/>
      <w:marTop w:val="0"/>
      <w:marBottom w:val="0"/>
      <w:divBdr>
        <w:top w:val="none" w:sz="0" w:space="0" w:color="auto"/>
        <w:left w:val="none" w:sz="0" w:space="0" w:color="auto"/>
        <w:bottom w:val="none" w:sz="0" w:space="0" w:color="auto"/>
        <w:right w:val="none" w:sz="0" w:space="0" w:color="auto"/>
      </w:divBdr>
    </w:div>
    <w:div w:id="832836668">
      <w:bodyDiv w:val="1"/>
      <w:marLeft w:val="0"/>
      <w:marRight w:val="0"/>
      <w:marTop w:val="0"/>
      <w:marBottom w:val="0"/>
      <w:divBdr>
        <w:top w:val="none" w:sz="0" w:space="0" w:color="auto"/>
        <w:left w:val="none" w:sz="0" w:space="0" w:color="auto"/>
        <w:bottom w:val="none" w:sz="0" w:space="0" w:color="auto"/>
        <w:right w:val="none" w:sz="0" w:space="0" w:color="auto"/>
      </w:divBdr>
    </w:div>
    <w:div w:id="902447832">
      <w:bodyDiv w:val="1"/>
      <w:marLeft w:val="0"/>
      <w:marRight w:val="0"/>
      <w:marTop w:val="0"/>
      <w:marBottom w:val="0"/>
      <w:divBdr>
        <w:top w:val="none" w:sz="0" w:space="0" w:color="auto"/>
        <w:left w:val="none" w:sz="0" w:space="0" w:color="auto"/>
        <w:bottom w:val="none" w:sz="0" w:space="0" w:color="auto"/>
        <w:right w:val="none" w:sz="0" w:space="0" w:color="auto"/>
      </w:divBdr>
    </w:div>
    <w:div w:id="979459042">
      <w:bodyDiv w:val="1"/>
      <w:marLeft w:val="0"/>
      <w:marRight w:val="0"/>
      <w:marTop w:val="0"/>
      <w:marBottom w:val="0"/>
      <w:divBdr>
        <w:top w:val="none" w:sz="0" w:space="0" w:color="auto"/>
        <w:left w:val="none" w:sz="0" w:space="0" w:color="auto"/>
        <w:bottom w:val="none" w:sz="0" w:space="0" w:color="auto"/>
        <w:right w:val="none" w:sz="0" w:space="0" w:color="auto"/>
      </w:divBdr>
    </w:div>
    <w:div w:id="1089817170">
      <w:bodyDiv w:val="1"/>
      <w:marLeft w:val="0"/>
      <w:marRight w:val="0"/>
      <w:marTop w:val="0"/>
      <w:marBottom w:val="0"/>
      <w:divBdr>
        <w:top w:val="none" w:sz="0" w:space="0" w:color="auto"/>
        <w:left w:val="none" w:sz="0" w:space="0" w:color="auto"/>
        <w:bottom w:val="none" w:sz="0" w:space="0" w:color="auto"/>
        <w:right w:val="none" w:sz="0" w:space="0" w:color="auto"/>
      </w:divBdr>
      <w:divsChild>
        <w:div w:id="22829533">
          <w:marLeft w:val="0"/>
          <w:marRight w:val="0"/>
          <w:marTop w:val="0"/>
          <w:marBottom w:val="0"/>
          <w:divBdr>
            <w:top w:val="none" w:sz="0" w:space="0" w:color="auto"/>
            <w:left w:val="none" w:sz="0" w:space="0" w:color="auto"/>
            <w:bottom w:val="none" w:sz="0" w:space="0" w:color="auto"/>
            <w:right w:val="none" w:sz="0" w:space="0" w:color="auto"/>
          </w:divBdr>
          <w:divsChild>
            <w:div w:id="1507553088">
              <w:marLeft w:val="0"/>
              <w:marRight w:val="0"/>
              <w:marTop w:val="0"/>
              <w:marBottom w:val="0"/>
              <w:divBdr>
                <w:top w:val="none" w:sz="0" w:space="0" w:color="auto"/>
                <w:left w:val="none" w:sz="0" w:space="0" w:color="auto"/>
                <w:bottom w:val="none" w:sz="0" w:space="0" w:color="auto"/>
                <w:right w:val="none" w:sz="0" w:space="0" w:color="auto"/>
              </w:divBdr>
              <w:divsChild>
                <w:div w:id="11733008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17709841">
          <w:marLeft w:val="0"/>
          <w:marRight w:val="0"/>
          <w:marTop w:val="0"/>
          <w:marBottom w:val="0"/>
          <w:divBdr>
            <w:top w:val="none" w:sz="0" w:space="0" w:color="auto"/>
            <w:left w:val="none" w:sz="0" w:space="0" w:color="auto"/>
            <w:bottom w:val="none" w:sz="0" w:space="0" w:color="auto"/>
            <w:right w:val="none" w:sz="0" w:space="0" w:color="auto"/>
          </w:divBdr>
          <w:divsChild>
            <w:div w:id="1031760312">
              <w:marLeft w:val="0"/>
              <w:marRight w:val="0"/>
              <w:marTop w:val="0"/>
              <w:marBottom w:val="0"/>
              <w:divBdr>
                <w:top w:val="none" w:sz="0" w:space="0" w:color="auto"/>
                <w:left w:val="none" w:sz="0" w:space="0" w:color="auto"/>
                <w:bottom w:val="none" w:sz="0" w:space="0" w:color="auto"/>
                <w:right w:val="none" w:sz="0" w:space="0" w:color="auto"/>
              </w:divBdr>
              <w:divsChild>
                <w:div w:id="5912785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02254180">
          <w:marLeft w:val="0"/>
          <w:marRight w:val="0"/>
          <w:marTop w:val="0"/>
          <w:marBottom w:val="0"/>
          <w:divBdr>
            <w:top w:val="none" w:sz="0" w:space="0" w:color="auto"/>
            <w:left w:val="none" w:sz="0" w:space="0" w:color="auto"/>
            <w:bottom w:val="none" w:sz="0" w:space="0" w:color="auto"/>
            <w:right w:val="none" w:sz="0" w:space="0" w:color="auto"/>
          </w:divBdr>
          <w:divsChild>
            <w:div w:id="2014381816">
              <w:marLeft w:val="0"/>
              <w:marRight w:val="0"/>
              <w:marTop w:val="0"/>
              <w:marBottom w:val="0"/>
              <w:divBdr>
                <w:top w:val="none" w:sz="0" w:space="0" w:color="auto"/>
                <w:left w:val="none" w:sz="0" w:space="0" w:color="auto"/>
                <w:bottom w:val="none" w:sz="0" w:space="0" w:color="auto"/>
                <w:right w:val="none" w:sz="0" w:space="0" w:color="auto"/>
              </w:divBdr>
              <w:divsChild>
                <w:div w:id="20472148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569230">
      <w:bodyDiv w:val="1"/>
      <w:marLeft w:val="0"/>
      <w:marRight w:val="0"/>
      <w:marTop w:val="0"/>
      <w:marBottom w:val="0"/>
      <w:divBdr>
        <w:top w:val="none" w:sz="0" w:space="0" w:color="auto"/>
        <w:left w:val="none" w:sz="0" w:space="0" w:color="auto"/>
        <w:bottom w:val="none" w:sz="0" w:space="0" w:color="auto"/>
        <w:right w:val="none" w:sz="0" w:space="0" w:color="auto"/>
      </w:divBdr>
    </w:div>
    <w:div w:id="1139148144">
      <w:bodyDiv w:val="1"/>
      <w:marLeft w:val="0"/>
      <w:marRight w:val="0"/>
      <w:marTop w:val="0"/>
      <w:marBottom w:val="0"/>
      <w:divBdr>
        <w:top w:val="none" w:sz="0" w:space="0" w:color="auto"/>
        <w:left w:val="none" w:sz="0" w:space="0" w:color="auto"/>
        <w:bottom w:val="none" w:sz="0" w:space="0" w:color="auto"/>
        <w:right w:val="none" w:sz="0" w:space="0" w:color="auto"/>
      </w:divBdr>
    </w:div>
    <w:div w:id="1223718428">
      <w:bodyDiv w:val="1"/>
      <w:marLeft w:val="0"/>
      <w:marRight w:val="0"/>
      <w:marTop w:val="0"/>
      <w:marBottom w:val="0"/>
      <w:divBdr>
        <w:top w:val="none" w:sz="0" w:space="0" w:color="auto"/>
        <w:left w:val="none" w:sz="0" w:space="0" w:color="auto"/>
        <w:bottom w:val="none" w:sz="0" w:space="0" w:color="auto"/>
        <w:right w:val="none" w:sz="0" w:space="0" w:color="auto"/>
      </w:divBdr>
    </w:div>
    <w:div w:id="1264341186">
      <w:bodyDiv w:val="1"/>
      <w:marLeft w:val="0"/>
      <w:marRight w:val="0"/>
      <w:marTop w:val="0"/>
      <w:marBottom w:val="0"/>
      <w:divBdr>
        <w:top w:val="none" w:sz="0" w:space="0" w:color="auto"/>
        <w:left w:val="none" w:sz="0" w:space="0" w:color="auto"/>
        <w:bottom w:val="none" w:sz="0" w:space="0" w:color="auto"/>
        <w:right w:val="none" w:sz="0" w:space="0" w:color="auto"/>
      </w:divBdr>
    </w:div>
    <w:div w:id="1291545984">
      <w:bodyDiv w:val="1"/>
      <w:marLeft w:val="0"/>
      <w:marRight w:val="0"/>
      <w:marTop w:val="0"/>
      <w:marBottom w:val="0"/>
      <w:divBdr>
        <w:top w:val="none" w:sz="0" w:space="0" w:color="auto"/>
        <w:left w:val="none" w:sz="0" w:space="0" w:color="auto"/>
        <w:bottom w:val="none" w:sz="0" w:space="0" w:color="auto"/>
        <w:right w:val="none" w:sz="0" w:space="0" w:color="auto"/>
      </w:divBdr>
    </w:div>
    <w:div w:id="1421676170">
      <w:bodyDiv w:val="1"/>
      <w:marLeft w:val="0"/>
      <w:marRight w:val="0"/>
      <w:marTop w:val="0"/>
      <w:marBottom w:val="0"/>
      <w:divBdr>
        <w:top w:val="none" w:sz="0" w:space="0" w:color="auto"/>
        <w:left w:val="none" w:sz="0" w:space="0" w:color="auto"/>
        <w:bottom w:val="none" w:sz="0" w:space="0" w:color="auto"/>
        <w:right w:val="none" w:sz="0" w:space="0" w:color="auto"/>
      </w:divBdr>
    </w:div>
    <w:div w:id="1424571787">
      <w:bodyDiv w:val="1"/>
      <w:marLeft w:val="0"/>
      <w:marRight w:val="0"/>
      <w:marTop w:val="0"/>
      <w:marBottom w:val="0"/>
      <w:divBdr>
        <w:top w:val="none" w:sz="0" w:space="0" w:color="auto"/>
        <w:left w:val="none" w:sz="0" w:space="0" w:color="auto"/>
        <w:bottom w:val="none" w:sz="0" w:space="0" w:color="auto"/>
        <w:right w:val="none" w:sz="0" w:space="0" w:color="auto"/>
      </w:divBdr>
    </w:div>
    <w:div w:id="1431051799">
      <w:bodyDiv w:val="1"/>
      <w:marLeft w:val="0"/>
      <w:marRight w:val="0"/>
      <w:marTop w:val="0"/>
      <w:marBottom w:val="0"/>
      <w:divBdr>
        <w:top w:val="none" w:sz="0" w:space="0" w:color="auto"/>
        <w:left w:val="none" w:sz="0" w:space="0" w:color="auto"/>
        <w:bottom w:val="none" w:sz="0" w:space="0" w:color="auto"/>
        <w:right w:val="none" w:sz="0" w:space="0" w:color="auto"/>
      </w:divBdr>
    </w:div>
    <w:div w:id="1475289748">
      <w:bodyDiv w:val="1"/>
      <w:marLeft w:val="0"/>
      <w:marRight w:val="0"/>
      <w:marTop w:val="0"/>
      <w:marBottom w:val="0"/>
      <w:divBdr>
        <w:top w:val="none" w:sz="0" w:space="0" w:color="auto"/>
        <w:left w:val="none" w:sz="0" w:space="0" w:color="auto"/>
        <w:bottom w:val="none" w:sz="0" w:space="0" w:color="auto"/>
        <w:right w:val="none" w:sz="0" w:space="0" w:color="auto"/>
      </w:divBdr>
    </w:div>
    <w:div w:id="1477409210">
      <w:bodyDiv w:val="1"/>
      <w:marLeft w:val="0"/>
      <w:marRight w:val="0"/>
      <w:marTop w:val="0"/>
      <w:marBottom w:val="0"/>
      <w:divBdr>
        <w:top w:val="none" w:sz="0" w:space="0" w:color="auto"/>
        <w:left w:val="none" w:sz="0" w:space="0" w:color="auto"/>
        <w:bottom w:val="none" w:sz="0" w:space="0" w:color="auto"/>
        <w:right w:val="none" w:sz="0" w:space="0" w:color="auto"/>
      </w:divBdr>
    </w:div>
    <w:div w:id="1520578661">
      <w:bodyDiv w:val="1"/>
      <w:marLeft w:val="0"/>
      <w:marRight w:val="0"/>
      <w:marTop w:val="0"/>
      <w:marBottom w:val="0"/>
      <w:divBdr>
        <w:top w:val="none" w:sz="0" w:space="0" w:color="auto"/>
        <w:left w:val="none" w:sz="0" w:space="0" w:color="auto"/>
        <w:bottom w:val="none" w:sz="0" w:space="0" w:color="auto"/>
        <w:right w:val="none" w:sz="0" w:space="0" w:color="auto"/>
      </w:divBdr>
    </w:div>
    <w:div w:id="1529827590">
      <w:bodyDiv w:val="1"/>
      <w:marLeft w:val="0"/>
      <w:marRight w:val="0"/>
      <w:marTop w:val="0"/>
      <w:marBottom w:val="0"/>
      <w:divBdr>
        <w:top w:val="none" w:sz="0" w:space="0" w:color="auto"/>
        <w:left w:val="none" w:sz="0" w:space="0" w:color="auto"/>
        <w:bottom w:val="none" w:sz="0" w:space="0" w:color="auto"/>
        <w:right w:val="none" w:sz="0" w:space="0" w:color="auto"/>
      </w:divBdr>
    </w:div>
    <w:div w:id="1536117948">
      <w:bodyDiv w:val="1"/>
      <w:marLeft w:val="0"/>
      <w:marRight w:val="0"/>
      <w:marTop w:val="0"/>
      <w:marBottom w:val="0"/>
      <w:divBdr>
        <w:top w:val="none" w:sz="0" w:space="0" w:color="auto"/>
        <w:left w:val="none" w:sz="0" w:space="0" w:color="auto"/>
        <w:bottom w:val="none" w:sz="0" w:space="0" w:color="auto"/>
        <w:right w:val="none" w:sz="0" w:space="0" w:color="auto"/>
      </w:divBdr>
    </w:div>
    <w:div w:id="1562790810">
      <w:bodyDiv w:val="1"/>
      <w:marLeft w:val="0"/>
      <w:marRight w:val="0"/>
      <w:marTop w:val="0"/>
      <w:marBottom w:val="0"/>
      <w:divBdr>
        <w:top w:val="none" w:sz="0" w:space="0" w:color="auto"/>
        <w:left w:val="none" w:sz="0" w:space="0" w:color="auto"/>
        <w:bottom w:val="none" w:sz="0" w:space="0" w:color="auto"/>
        <w:right w:val="none" w:sz="0" w:space="0" w:color="auto"/>
      </w:divBdr>
      <w:divsChild>
        <w:div w:id="753163259">
          <w:marLeft w:val="0"/>
          <w:marRight w:val="0"/>
          <w:marTop w:val="0"/>
          <w:marBottom w:val="0"/>
          <w:divBdr>
            <w:top w:val="none" w:sz="0" w:space="0" w:color="auto"/>
            <w:left w:val="none" w:sz="0" w:space="0" w:color="auto"/>
            <w:bottom w:val="none" w:sz="0" w:space="0" w:color="auto"/>
            <w:right w:val="none" w:sz="0" w:space="0" w:color="auto"/>
          </w:divBdr>
          <w:divsChild>
            <w:div w:id="1478187022">
              <w:marLeft w:val="0"/>
              <w:marRight w:val="0"/>
              <w:marTop w:val="0"/>
              <w:marBottom w:val="0"/>
              <w:divBdr>
                <w:top w:val="none" w:sz="0" w:space="0" w:color="auto"/>
                <w:left w:val="none" w:sz="0" w:space="0" w:color="auto"/>
                <w:bottom w:val="none" w:sz="0" w:space="0" w:color="auto"/>
                <w:right w:val="none" w:sz="0" w:space="0" w:color="auto"/>
              </w:divBdr>
              <w:divsChild>
                <w:div w:id="21220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546592">
      <w:bodyDiv w:val="1"/>
      <w:marLeft w:val="0"/>
      <w:marRight w:val="0"/>
      <w:marTop w:val="0"/>
      <w:marBottom w:val="0"/>
      <w:divBdr>
        <w:top w:val="none" w:sz="0" w:space="0" w:color="auto"/>
        <w:left w:val="none" w:sz="0" w:space="0" w:color="auto"/>
        <w:bottom w:val="none" w:sz="0" w:space="0" w:color="auto"/>
        <w:right w:val="none" w:sz="0" w:space="0" w:color="auto"/>
      </w:divBdr>
    </w:div>
    <w:div w:id="1595816645">
      <w:bodyDiv w:val="1"/>
      <w:marLeft w:val="0"/>
      <w:marRight w:val="0"/>
      <w:marTop w:val="0"/>
      <w:marBottom w:val="0"/>
      <w:divBdr>
        <w:top w:val="none" w:sz="0" w:space="0" w:color="auto"/>
        <w:left w:val="none" w:sz="0" w:space="0" w:color="auto"/>
        <w:bottom w:val="none" w:sz="0" w:space="0" w:color="auto"/>
        <w:right w:val="none" w:sz="0" w:space="0" w:color="auto"/>
      </w:divBdr>
    </w:div>
    <w:div w:id="1609501748">
      <w:bodyDiv w:val="1"/>
      <w:marLeft w:val="0"/>
      <w:marRight w:val="0"/>
      <w:marTop w:val="0"/>
      <w:marBottom w:val="0"/>
      <w:divBdr>
        <w:top w:val="none" w:sz="0" w:space="0" w:color="auto"/>
        <w:left w:val="none" w:sz="0" w:space="0" w:color="auto"/>
        <w:bottom w:val="none" w:sz="0" w:space="0" w:color="auto"/>
        <w:right w:val="none" w:sz="0" w:space="0" w:color="auto"/>
      </w:divBdr>
    </w:div>
    <w:div w:id="1685354262">
      <w:bodyDiv w:val="1"/>
      <w:marLeft w:val="0"/>
      <w:marRight w:val="0"/>
      <w:marTop w:val="0"/>
      <w:marBottom w:val="0"/>
      <w:divBdr>
        <w:top w:val="none" w:sz="0" w:space="0" w:color="auto"/>
        <w:left w:val="none" w:sz="0" w:space="0" w:color="auto"/>
        <w:bottom w:val="none" w:sz="0" w:space="0" w:color="auto"/>
        <w:right w:val="none" w:sz="0" w:space="0" w:color="auto"/>
      </w:divBdr>
    </w:div>
    <w:div w:id="1749813938">
      <w:bodyDiv w:val="1"/>
      <w:marLeft w:val="0"/>
      <w:marRight w:val="0"/>
      <w:marTop w:val="0"/>
      <w:marBottom w:val="0"/>
      <w:divBdr>
        <w:top w:val="none" w:sz="0" w:space="0" w:color="auto"/>
        <w:left w:val="none" w:sz="0" w:space="0" w:color="auto"/>
        <w:bottom w:val="none" w:sz="0" w:space="0" w:color="auto"/>
        <w:right w:val="none" w:sz="0" w:space="0" w:color="auto"/>
      </w:divBdr>
    </w:div>
    <w:div w:id="1768883236">
      <w:bodyDiv w:val="1"/>
      <w:marLeft w:val="0"/>
      <w:marRight w:val="0"/>
      <w:marTop w:val="0"/>
      <w:marBottom w:val="0"/>
      <w:divBdr>
        <w:top w:val="none" w:sz="0" w:space="0" w:color="auto"/>
        <w:left w:val="none" w:sz="0" w:space="0" w:color="auto"/>
        <w:bottom w:val="none" w:sz="0" w:space="0" w:color="auto"/>
        <w:right w:val="none" w:sz="0" w:space="0" w:color="auto"/>
      </w:divBdr>
    </w:div>
    <w:div w:id="1835880352">
      <w:bodyDiv w:val="1"/>
      <w:marLeft w:val="0"/>
      <w:marRight w:val="0"/>
      <w:marTop w:val="0"/>
      <w:marBottom w:val="0"/>
      <w:divBdr>
        <w:top w:val="none" w:sz="0" w:space="0" w:color="auto"/>
        <w:left w:val="none" w:sz="0" w:space="0" w:color="auto"/>
        <w:bottom w:val="none" w:sz="0" w:space="0" w:color="auto"/>
        <w:right w:val="none" w:sz="0" w:space="0" w:color="auto"/>
      </w:divBdr>
    </w:div>
    <w:div w:id="199906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gor\Documents\&#1064;&#1072;&#1073;&#1083;&#1086;&#1085;_&#1055;&#1056;_WPF.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054253-F432-4E8D-A8B4-557DF46BEBD7}">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C99F89-6C1F-4540-83BC-9A848B609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Шаблон_ПР_WPF.dotx</Template>
  <TotalTime>360</TotalTime>
  <Pages>52</Pages>
  <Words>8815</Words>
  <Characters>50248</Characters>
  <Application>Microsoft Office Word</Application>
  <DocSecurity>0</DocSecurity>
  <Lines>418</Lines>
  <Paragraphs>117</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MultiDVD Team</Company>
  <LinksUpToDate>false</LinksUpToDate>
  <CharactersWithSpaces>58946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dc:creator>
  <cp:keywords/>
  <dc:description/>
  <cp:lastModifiedBy>Кыфлык .</cp:lastModifiedBy>
  <cp:revision>17</cp:revision>
  <dcterms:created xsi:type="dcterms:W3CDTF">2023-05-22T13:34:00Z</dcterms:created>
  <dcterms:modified xsi:type="dcterms:W3CDTF">2024-04-25T16:48:00Z</dcterms:modified>
</cp:coreProperties>
</file>